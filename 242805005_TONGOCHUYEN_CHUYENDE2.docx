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7A95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5F84CB8"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1A3E7B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47FD2C26" w14:textId="77777777" w:rsidR="009D0065" w:rsidRPr="00E357F4" w:rsidRDefault="009D0065" w:rsidP="009D0065">
      <w:pPr>
        <w:pStyle w:val="BodyText"/>
        <w:spacing w:before="7"/>
        <w:jc w:val="center"/>
        <w:rPr>
          <w:sz w:val="19"/>
          <w:lang w:val="vi-VN"/>
        </w:rPr>
      </w:pPr>
    </w:p>
    <w:p w14:paraId="56939162"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7E97E414" wp14:editId="2415D2DF">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D45CC" w14:textId="77777777" w:rsidR="009D0065" w:rsidRPr="00E357F4" w:rsidRDefault="009D0065" w:rsidP="009D0065">
      <w:pPr>
        <w:pStyle w:val="BodyText"/>
        <w:rPr>
          <w:sz w:val="28"/>
          <w:lang w:val="vi-VN"/>
        </w:rPr>
      </w:pPr>
    </w:p>
    <w:p w14:paraId="27ABA436" w14:textId="77777777" w:rsidR="009D0065" w:rsidRDefault="009A2F7B" w:rsidP="009D0065">
      <w:pPr>
        <w:pStyle w:val="BodyText"/>
        <w:spacing w:before="1"/>
        <w:rPr>
          <w:sz w:val="38"/>
          <w:lang w:val="vi-VN"/>
        </w:rPr>
      </w:pPr>
      <w:r>
        <w:rPr>
          <w:sz w:val="38"/>
          <w:lang w:val="vi-VN"/>
        </w:rPr>
        <w:tab/>
      </w:r>
    </w:p>
    <w:p w14:paraId="7EC78441" w14:textId="77777777" w:rsidR="00B127A5" w:rsidRPr="00E357F4" w:rsidRDefault="00B127A5" w:rsidP="009D0065">
      <w:pPr>
        <w:pStyle w:val="BodyText"/>
        <w:spacing w:before="1"/>
        <w:rPr>
          <w:sz w:val="38"/>
          <w:lang w:val="vi-VN"/>
        </w:rPr>
      </w:pPr>
    </w:p>
    <w:p w14:paraId="4729AD3F" w14:textId="6C59997E" w:rsidR="009A2F7B" w:rsidRPr="00BB2425" w:rsidRDefault="00BB2425" w:rsidP="009A2F7B">
      <w:pPr>
        <w:widowControl w:val="0"/>
        <w:suppressAutoHyphens/>
        <w:autoSpaceDE w:val="0"/>
        <w:autoSpaceDN w:val="0"/>
        <w:adjustRightInd w:val="0"/>
        <w:spacing w:before="0" w:after="0"/>
        <w:ind w:right="49" w:hanging="142"/>
        <w:jc w:val="center"/>
        <w:rPr>
          <w:b/>
          <w:sz w:val="28"/>
          <w:szCs w:val="28"/>
        </w:rPr>
      </w:pPr>
      <w:r>
        <w:rPr>
          <w:b/>
          <w:sz w:val="28"/>
          <w:szCs w:val="28"/>
        </w:rPr>
        <w:t>TÔ NGỌC HUYỀN</w:t>
      </w:r>
      <w:r w:rsidR="009A2F7B" w:rsidRPr="009A2F7B">
        <w:rPr>
          <w:b/>
          <w:sz w:val="28"/>
          <w:szCs w:val="28"/>
          <w:lang w:val="vi-VN"/>
        </w:rPr>
        <w:t xml:space="preserve"> - </w:t>
      </w:r>
      <w:r>
        <w:rPr>
          <w:b/>
          <w:sz w:val="28"/>
          <w:szCs w:val="28"/>
        </w:rPr>
        <w:t>242805005</w:t>
      </w:r>
    </w:p>
    <w:p w14:paraId="7705FB61" w14:textId="77777777" w:rsidR="009D0065" w:rsidRPr="00E357F4" w:rsidRDefault="009D0065" w:rsidP="009D0065">
      <w:pPr>
        <w:pStyle w:val="BodyText"/>
        <w:rPr>
          <w:sz w:val="28"/>
          <w:lang w:val="vi-VN"/>
        </w:rPr>
      </w:pPr>
    </w:p>
    <w:p w14:paraId="2CCEE04D" w14:textId="77777777" w:rsidR="009D0065" w:rsidRPr="00E357F4" w:rsidRDefault="009D0065" w:rsidP="009D0065">
      <w:pPr>
        <w:pStyle w:val="BodyText"/>
        <w:rPr>
          <w:sz w:val="28"/>
          <w:lang w:val="vi-VN"/>
        </w:rPr>
      </w:pPr>
    </w:p>
    <w:p w14:paraId="0628C60A" w14:textId="6A9331D4" w:rsidR="00202999" w:rsidRDefault="00202999" w:rsidP="009D0065">
      <w:pPr>
        <w:spacing w:line="276" w:lineRule="auto"/>
        <w:ind w:left="540" w:right="550"/>
        <w:jc w:val="center"/>
        <w:rPr>
          <w:b/>
          <w:sz w:val="48"/>
          <w:szCs w:val="48"/>
        </w:rPr>
      </w:pPr>
      <w:r>
        <w:rPr>
          <w:b/>
          <w:sz w:val="48"/>
          <w:szCs w:val="48"/>
        </w:rPr>
        <w:t>T</w:t>
      </w:r>
      <w:r w:rsidRPr="00202999">
        <w:rPr>
          <w:b/>
          <w:sz w:val="48"/>
          <w:szCs w:val="48"/>
        </w:rPr>
        <w:t xml:space="preserve">ÌM HIỂU CÁC MÔ HÌNH AI TẠO SINH TRONG LĨNH VỰC </w:t>
      </w:r>
    </w:p>
    <w:p w14:paraId="177FACD0" w14:textId="62418218" w:rsidR="009D0065" w:rsidRPr="001D49C3" w:rsidRDefault="00202999" w:rsidP="009D0065">
      <w:pPr>
        <w:spacing w:line="276" w:lineRule="auto"/>
        <w:ind w:left="540" w:right="550"/>
        <w:jc w:val="center"/>
        <w:rPr>
          <w:sz w:val="48"/>
          <w:szCs w:val="48"/>
        </w:rPr>
      </w:pPr>
      <w:r w:rsidRPr="00202999">
        <w:rPr>
          <w:b/>
          <w:sz w:val="48"/>
          <w:szCs w:val="48"/>
        </w:rPr>
        <w:t>THỊ GIÁC MÁY TÍNH</w:t>
      </w:r>
    </w:p>
    <w:p w14:paraId="18155BF1" w14:textId="77777777" w:rsidR="009D0065" w:rsidRPr="00E357F4" w:rsidRDefault="009D0065" w:rsidP="009D0065">
      <w:pPr>
        <w:pStyle w:val="BodyText"/>
        <w:rPr>
          <w:sz w:val="50"/>
          <w:lang w:val="vi-VN"/>
        </w:rPr>
      </w:pPr>
    </w:p>
    <w:p w14:paraId="0674DEC2" w14:textId="0CA0EE6D" w:rsidR="009D0065" w:rsidRDefault="004E3FED" w:rsidP="005E4587">
      <w:pPr>
        <w:spacing w:line="276" w:lineRule="auto"/>
        <w:ind w:left="446" w:right="461"/>
        <w:jc w:val="center"/>
        <w:rPr>
          <w:b/>
          <w:sz w:val="44"/>
          <w:szCs w:val="44"/>
        </w:rPr>
      </w:pPr>
      <w:r>
        <w:rPr>
          <w:b/>
          <w:sz w:val="44"/>
          <w:szCs w:val="44"/>
        </w:rPr>
        <w:t>BÁO CÁO</w:t>
      </w:r>
    </w:p>
    <w:p w14:paraId="4C92606A" w14:textId="14C79EAE" w:rsidR="004E3FED" w:rsidRDefault="0044491D" w:rsidP="005E4587">
      <w:pPr>
        <w:spacing w:line="276" w:lineRule="auto"/>
        <w:ind w:left="446" w:right="461"/>
        <w:jc w:val="center"/>
        <w:rPr>
          <w:b/>
          <w:sz w:val="44"/>
          <w:szCs w:val="44"/>
        </w:rPr>
      </w:pPr>
      <w:r>
        <w:rPr>
          <w:b/>
          <w:sz w:val="44"/>
          <w:szCs w:val="44"/>
        </w:rPr>
        <w:t>CHUYÊN ĐỀ NGHIÊN CỨU 2</w:t>
      </w:r>
    </w:p>
    <w:p w14:paraId="072EC04B" w14:textId="77777777" w:rsidR="009D0065" w:rsidRDefault="009D0065" w:rsidP="009D0065">
      <w:pPr>
        <w:pStyle w:val="BodyText"/>
        <w:tabs>
          <w:tab w:val="left" w:pos="3919"/>
        </w:tabs>
        <w:spacing w:line="276" w:lineRule="auto"/>
        <w:jc w:val="center"/>
        <w:rPr>
          <w:b/>
          <w:bCs/>
          <w:sz w:val="44"/>
          <w:szCs w:val="44"/>
          <w:lang w:val="en-US"/>
        </w:rPr>
      </w:pPr>
    </w:p>
    <w:p w14:paraId="2D782B8D" w14:textId="77777777" w:rsidR="00946906" w:rsidRDefault="00946906" w:rsidP="00946906">
      <w:pPr>
        <w:pStyle w:val="BodyText"/>
        <w:tabs>
          <w:tab w:val="left" w:pos="3919"/>
        </w:tabs>
        <w:spacing w:line="276" w:lineRule="auto"/>
        <w:jc w:val="center"/>
        <w:rPr>
          <w:sz w:val="26"/>
          <w:lang w:val="vi-VN"/>
        </w:rPr>
      </w:pPr>
      <w:r>
        <w:rPr>
          <w:b/>
          <w:bCs/>
          <w:sz w:val="44"/>
          <w:szCs w:val="44"/>
          <w:lang w:val="en-US"/>
        </w:rPr>
        <w:t>KHOA HỌC MÁY TÍNH</w:t>
      </w:r>
    </w:p>
    <w:p w14:paraId="191E3B4A" w14:textId="77777777" w:rsidR="009D0065" w:rsidRDefault="009D0065" w:rsidP="009D0065">
      <w:pPr>
        <w:rPr>
          <w:sz w:val="26"/>
        </w:rPr>
      </w:pPr>
    </w:p>
    <w:p w14:paraId="1A446438" w14:textId="77777777" w:rsidR="00B23244" w:rsidRDefault="00B23244" w:rsidP="009D0065">
      <w:pPr>
        <w:rPr>
          <w:sz w:val="26"/>
        </w:rPr>
      </w:pPr>
    </w:p>
    <w:p w14:paraId="3324DD02" w14:textId="77777777" w:rsidR="00B23244" w:rsidRPr="00B23244" w:rsidRDefault="00B23244" w:rsidP="009D0065">
      <w:pPr>
        <w:rPr>
          <w:sz w:val="26"/>
        </w:rPr>
      </w:pPr>
    </w:p>
    <w:p w14:paraId="37D54E44" w14:textId="77777777" w:rsidR="009A2F7B" w:rsidRDefault="009A2F7B" w:rsidP="00CC16A6">
      <w:pPr>
        <w:spacing w:before="10"/>
        <w:ind w:left="20"/>
        <w:jc w:val="center"/>
        <w:rPr>
          <w:b/>
          <w:sz w:val="28"/>
          <w:lang w:val="vi-VN"/>
        </w:rPr>
      </w:pPr>
    </w:p>
    <w:p w14:paraId="0D284C04" w14:textId="34E1F3A7"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44491D">
        <w:rPr>
          <w:b/>
          <w:sz w:val="28"/>
        </w:rPr>
        <w:t>2025</w:t>
      </w:r>
      <w:r w:rsidR="001D49C3">
        <w:rPr>
          <w:sz w:val="28"/>
          <w:szCs w:val="28"/>
          <w:lang w:val="vi-VN"/>
        </w:rPr>
        <w:br w:type="page"/>
      </w:r>
    </w:p>
    <w:p w14:paraId="5DF8E99A"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3126A2F8"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3246DEC2"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63DC8A12" w14:textId="77777777" w:rsidR="009D0065" w:rsidRPr="00E357F4" w:rsidRDefault="009D0065" w:rsidP="009D0065">
      <w:pPr>
        <w:pStyle w:val="BodyText"/>
        <w:spacing w:before="7"/>
        <w:jc w:val="center"/>
        <w:rPr>
          <w:sz w:val="19"/>
          <w:lang w:val="vi-VN"/>
        </w:rPr>
      </w:pPr>
    </w:p>
    <w:p w14:paraId="1EA9CD5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7447755F" wp14:editId="746EBED6">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6BB7F" w14:textId="77777777" w:rsidR="009D0065" w:rsidRPr="00E357F4" w:rsidRDefault="009D0065" w:rsidP="009D0065">
      <w:pPr>
        <w:pStyle w:val="BodyText"/>
        <w:rPr>
          <w:sz w:val="28"/>
          <w:lang w:val="vi-VN"/>
        </w:rPr>
      </w:pPr>
    </w:p>
    <w:p w14:paraId="15C3E8E1" w14:textId="77777777" w:rsidR="009D0065" w:rsidRDefault="009D0065" w:rsidP="009D0065">
      <w:pPr>
        <w:pStyle w:val="BodyText"/>
        <w:spacing w:before="1"/>
        <w:rPr>
          <w:sz w:val="38"/>
          <w:lang w:val="vi-VN"/>
        </w:rPr>
      </w:pPr>
    </w:p>
    <w:p w14:paraId="17C9CF64" w14:textId="77777777" w:rsidR="00B127A5" w:rsidRPr="00E357F4" w:rsidRDefault="00B127A5" w:rsidP="009D0065">
      <w:pPr>
        <w:pStyle w:val="BodyText"/>
        <w:spacing w:before="1"/>
        <w:rPr>
          <w:sz w:val="38"/>
          <w:lang w:val="vi-VN"/>
        </w:rPr>
      </w:pPr>
    </w:p>
    <w:p w14:paraId="2CF664F3" w14:textId="6C37A839" w:rsidR="009D0065" w:rsidRPr="009D0065" w:rsidRDefault="0044491D" w:rsidP="0044491D">
      <w:pPr>
        <w:widowControl w:val="0"/>
        <w:autoSpaceDE w:val="0"/>
        <w:autoSpaceDN w:val="0"/>
        <w:spacing w:before="0" w:after="0" w:line="298" w:lineRule="exact"/>
        <w:ind w:right="49"/>
        <w:jc w:val="center"/>
        <w:rPr>
          <w:b/>
          <w:sz w:val="28"/>
          <w:szCs w:val="28"/>
        </w:rPr>
      </w:pPr>
      <w:r>
        <w:rPr>
          <w:b/>
          <w:sz w:val="28"/>
          <w:szCs w:val="28"/>
        </w:rPr>
        <w:t>TÔ NGỌC HUYỀN</w:t>
      </w:r>
      <w:r w:rsidR="009A2F7B" w:rsidRPr="009A2F7B">
        <w:rPr>
          <w:b/>
          <w:sz w:val="28"/>
          <w:szCs w:val="28"/>
        </w:rPr>
        <w:t xml:space="preserve"> - </w:t>
      </w:r>
      <w:r>
        <w:rPr>
          <w:b/>
          <w:sz w:val="28"/>
          <w:szCs w:val="28"/>
        </w:rPr>
        <w:t>242805005</w:t>
      </w:r>
    </w:p>
    <w:p w14:paraId="038B7FEB" w14:textId="77777777" w:rsidR="009D0065" w:rsidRPr="00E357F4" w:rsidRDefault="009D0065" w:rsidP="009D0065">
      <w:pPr>
        <w:pStyle w:val="BodyText"/>
        <w:rPr>
          <w:sz w:val="28"/>
          <w:lang w:val="vi-VN"/>
        </w:rPr>
      </w:pPr>
    </w:p>
    <w:p w14:paraId="1F4787BF" w14:textId="77777777" w:rsidR="009D0065" w:rsidRPr="00E357F4" w:rsidRDefault="009D0065" w:rsidP="009D0065">
      <w:pPr>
        <w:pStyle w:val="BodyText"/>
        <w:rPr>
          <w:sz w:val="28"/>
          <w:lang w:val="vi-VN"/>
        </w:rPr>
      </w:pPr>
    </w:p>
    <w:p w14:paraId="13F4C1E8" w14:textId="2BEB79B8" w:rsidR="00202999" w:rsidRDefault="00202999" w:rsidP="00202999">
      <w:pPr>
        <w:spacing w:line="276" w:lineRule="auto"/>
        <w:ind w:left="540" w:right="550"/>
        <w:jc w:val="center"/>
        <w:rPr>
          <w:b/>
          <w:sz w:val="48"/>
          <w:szCs w:val="48"/>
        </w:rPr>
      </w:pPr>
      <w:r>
        <w:rPr>
          <w:b/>
          <w:sz w:val="48"/>
          <w:szCs w:val="48"/>
        </w:rPr>
        <w:t>T</w:t>
      </w:r>
      <w:r w:rsidRPr="00202999">
        <w:rPr>
          <w:b/>
          <w:sz w:val="48"/>
          <w:szCs w:val="48"/>
        </w:rPr>
        <w:t xml:space="preserve">ÌM HIỂU CÁC MÔ HÌNH AI TẠO SINH TRONG LĨNH VỰC </w:t>
      </w:r>
    </w:p>
    <w:p w14:paraId="2FBF9595" w14:textId="77777777" w:rsidR="00202999" w:rsidRPr="001D49C3" w:rsidRDefault="00202999" w:rsidP="00202999">
      <w:pPr>
        <w:spacing w:line="276" w:lineRule="auto"/>
        <w:ind w:left="540" w:right="550"/>
        <w:jc w:val="center"/>
        <w:rPr>
          <w:sz w:val="48"/>
          <w:szCs w:val="48"/>
        </w:rPr>
      </w:pPr>
      <w:r w:rsidRPr="00202999">
        <w:rPr>
          <w:b/>
          <w:sz w:val="48"/>
          <w:szCs w:val="48"/>
        </w:rPr>
        <w:t>THỊ GIÁC MÁY TÍNH</w:t>
      </w:r>
    </w:p>
    <w:p w14:paraId="354FD501" w14:textId="77777777" w:rsidR="009D0065" w:rsidRPr="00E357F4" w:rsidRDefault="009D0065" w:rsidP="009D0065">
      <w:pPr>
        <w:pStyle w:val="BodyText"/>
        <w:rPr>
          <w:sz w:val="50"/>
          <w:lang w:val="vi-VN"/>
        </w:rPr>
      </w:pPr>
    </w:p>
    <w:p w14:paraId="52AB65FF" w14:textId="4FDB96DE" w:rsidR="004E3FED" w:rsidRDefault="004E3FED" w:rsidP="004E3FED">
      <w:pPr>
        <w:spacing w:line="276" w:lineRule="auto"/>
        <w:ind w:left="446" w:right="461"/>
        <w:jc w:val="center"/>
        <w:rPr>
          <w:b/>
          <w:sz w:val="44"/>
          <w:szCs w:val="44"/>
        </w:rPr>
      </w:pPr>
      <w:r>
        <w:rPr>
          <w:b/>
          <w:sz w:val="44"/>
          <w:szCs w:val="44"/>
        </w:rPr>
        <w:t>BÁO CÁO</w:t>
      </w:r>
    </w:p>
    <w:p w14:paraId="1474D14A" w14:textId="0A31C36A" w:rsidR="009D0065" w:rsidRDefault="0044491D" w:rsidP="004E3FED">
      <w:pPr>
        <w:tabs>
          <w:tab w:val="left" w:pos="7830"/>
        </w:tabs>
        <w:spacing w:line="276" w:lineRule="auto"/>
        <w:ind w:left="446" w:right="461"/>
        <w:jc w:val="center"/>
        <w:rPr>
          <w:b/>
          <w:sz w:val="44"/>
          <w:szCs w:val="44"/>
        </w:rPr>
      </w:pPr>
      <w:r>
        <w:rPr>
          <w:b/>
          <w:sz w:val="44"/>
          <w:szCs w:val="44"/>
        </w:rPr>
        <w:t>CHUYÊN ĐỀ NGHIÊN CỨU 2</w:t>
      </w:r>
    </w:p>
    <w:p w14:paraId="1BF92079" w14:textId="77777777" w:rsidR="00946906" w:rsidRDefault="00946906" w:rsidP="004E3FED">
      <w:pPr>
        <w:tabs>
          <w:tab w:val="left" w:pos="7830"/>
        </w:tabs>
        <w:spacing w:line="276" w:lineRule="auto"/>
        <w:ind w:left="446" w:right="461"/>
        <w:jc w:val="center"/>
        <w:rPr>
          <w:b/>
          <w:sz w:val="40"/>
          <w:szCs w:val="40"/>
        </w:rPr>
      </w:pPr>
    </w:p>
    <w:p w14:paraId="0C225D6B" w14:textId="77777777" w:rsidR="00946906" w:rsidRDefault="00946906" w:rsidP="00946906">
      <w:pPr>
        <w:pStyle w:val="BodyText"/>
        <w:tabs>
          <w:tab w:val="left" w:pos="3919"/>
        </w:tabs>
        <w:spacing w:line="276" w:lineRule="auto"/>
        <w:jc w:val="center"/>
        <w:rPr>
          <w:sz w:val="26"/>
          <w:lang w:val="vi-VN"/>
        </w:rPr>
      </w:pPr>
      <w:r>
        <w:rPr>
          <w:b/>
          <w:bCs/>
          <w:sz w:val="44"/>
          <w:szCs w:val="44"/>
          <w:lang w:val="en-US"/>
        </w:rPr>
        <w:t>KHOA HỌC MÁY TÍNH</w:t>
      </w:r>
    </w:p>
    <w:p w14:paraId="3866CE98" w14:textId="77777777" w:rsidR="005E4587" w:rsidRDefault="005E4587" w:rsidP="004E3FED">
      <w:pPr>
        <w:pStyle w:val="BodyText"/>
        <w:tabs>
          <w:tab w:val="left" w:pos="3919"/>
        </w:tabs>
        <w:spacing w:line="276" w:lineRule="auto"/>
        <w:rPr>
          <w:b/>
          <w:bCs/>
          <w:sz w:val="40"/>
          <w:szCs w:val="40"/>
          <w:lang w:val="en-US"/>
        </w:rPr>
      </w:pPr>
    </w:p>
    <w:p w14:paraId="5B106DC4" w14:textId="77777777" w:rsidR="005E4587" w:rsidRPr="00032172" w:rsidRDefault="005E4587" w:rsidP="005E4587">
      <w:pPr>
        <w:tabs>
          <w:tab w:val="center" w:pos="4730"/>
        </w:tabs>
        <w:ind w:right="49"/>
        <w:jc w:val="center"/>
        <w:rPr>
          <w:sz w:val="28"/>
          <w:szCs w:val="28"/>
        </w:rPr>
      </w:pPr>
      <w:r w:rsidRPr="00032172">
        <w:rPr>
          <w:sz w:val="28"/>
          <w:szCs w:val="28"/>
          <w:lang w:val="vi-VN"/>
        </w:rPr>
        <w:t>Người hướng dẫn</w:t>
      </w:r>
    </w:p>
    <w:p w14:paraId="204FDC29" w14:textId="4808A05B" w:rsidR="009D0065" w:rsidRDefault="005E4587" w:rsidP="005E4587">
      <w:pPr>
        <w:pStyle w:val="BodyText"/>
        <w:tabs>
          <w:tab w:val="left" w:pos="3919"/>
        </w:tabs>
        <w:spacing w:line="276" w:lineRule="auto"/>
        <w:jc w:val="center"/>
        <w:rPr>
          <w:b/>
          <w:sz w:val="28"/>
          <w:szCs w:val="28"/>
          <w:lang w:val="en-US"/>
        </w:rPr>
      </w:pPr>
      <w:r w:rsidRPr="00032172">
        <w:rPr>
          <w:b/>
          <w:sz w:val="28"/>
          <w:szCs w:val="28"/>
          <w:lang w:val="en-US"/>
        </w:rPr>
        <w:t>T</w:t>
      </w:r>
      <w:r w:rsidRPr="00032172">
        <w:rPr>
          <w:b/>
          <w:sz w:val="28"/>
          <w:szCs w:val="28"/>
          <w:lang w:val="vi-VN"/>
        </w:rPr>
        <w:t xml:space="preserve">S. </w:t>
      </w:r>
      <w:r w:rsidR="0044491D">
        <w:rPr>
          <w:b/>
          <w:sz w:val="28"/>
          <w:szCs w:val="28"/>
          <w:lang w:val="en-US"/>
        </w:rPr>
        <w:t>Phạm</w:t>
      </w:r>
      <w:r w:rsidRPr="00032172">
        <w:rPr>
          <w:b/>
          <w:sz w:val="28"/>
          <w:szCs w:val="28"/>
          <w:lang w:val="en-US"/>
        </w:rPr>
        <w:t xml:space="preserve"> Văn </w:t>
      </w:r>
      <w:r w:rsidR="0044491D">
        <w:rPr>
          <w:b/>
          <w:sz w:val="28"/>
          <w:szCs w:val="28"/>
          <w:lang w:val="en-US"/>
        </w:rPr>
        <w:t>Huy</w:t>
      </w:r>
    </w:p>
    <w:p w14:paraId="21FBBE21" w14:textId="77777777" w:rsidR="00B23244" w:rsidRPr="0044491D" w:rsidRDefault="00B23244" w:rsidP="005E4587">
      <w:pPr>
        <w:pStyle w:val="BodyText"/>
        <w:tabs>
          <w:tab w:val="left" w:pos="3919"/>
        </w:tabs>
        <w:spacing w:line="276" w:lineRule="auto"/>
        <w:jc w:val="center"/>
        <w:rPr>
          <w:sz w:val="26"/>
          <w:lang w:val="en-US"/>
        </w:rPr>
      </w:pPr>
    </w:p>
    <w:p w14:paraId="34243931" w14:textId="200B0CE4" w:rsidR="003C69F2" w:rsidRPr="009D0065" w:rsidRDefault="009D0065" w:rsidP="009D0065">
      <w:pPr>
        <w:spacing w:before="10"/>
        <w:ind w:left="20"/>
        <w:jc w:val="center"/>
        <w:rPr>
          <w:b/>
          <w:sz w:val="28"/>
          <w:lang w:val="vi-VN"/>
        </w:rPr>
        <w:sectPr w:rsidR="003C69F2" w:rsidRPr="009D0065" w:rsidSect="00602D02">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44491D">
        <w:rPr>
          <w:b/>
          <w:sz w:val="28"/>
        </w:rPr>
        <w:t>2025</w:t>
      </w:r>
    </w:p>
    <w:p w14:paraId="6CB2C97E" w14:textId="77777777" w:rsidR="000044BC" w:rsidRDefault="000044BC" w:rsidP="000044BC">
      <w:pPr>
        <w:jc w:val="center"/>
        <w:rPr>
          <w:b/>
          <w:bCs/>
          <w:sz w:val="32"/>
          <w:szCs w:val="32"/>
        </w:rPr>
      </w:pPr>
      <w:r w:rsidRPr="00E357F4">
        <w:rPr>
          <w:b/>
          <w:bCs/>
          <w:sz w:val="32"/>
          <w:szCs w:val="32"/>
          <w:lang w:val="vi-VN"/>
        </w:rPr>
        <w:lastRenderedPageBreak/>
        <w:t>LỜI CẢM ƠN</w:t>
      </w:r>
    </w:p>
    <w:p w14:paraId="273D5202" w14:textId="77777777" w:rsidR="003A642D" w:rsidRPr="003A642D" w:rsidRDefault="003A642D" w:rsidP="000044BC">
      <w:pPr>
        <w:jc w:val="center"/>
        <w:rPr>
          <w:b/>
          <w:bCs/>
          <w:sz w:val="32"/>
          <w:szCs w:val="32"/>
        </w:rPr>
      </w:pPr>
    </w:p>
    <w:p w14:paraId="649F544C" w14:textId="598B5BEF" w:rsidR="003A642D" w:rsidRPr="003A642D" w:rsidRDefault="003A642D" w:rsidP="003A642D">
      <w:pPr>
        <w:pStyle w:val="Nidungvnbn"/>
      </w:pPr>
      <w:r w:rsidRPr="003A642D">
        <w:t xml:space="preserve">Em xin gửi lời cảm ơn chân thành đến </w:t>
      </w:r>
      <w:r w:rsidR="001B4022">
        <w:t>t</w:t>
      </w:r>
      <w:r w:rsidRPr="003A642D">
        <w:t>rường Đại học Tôn Đức Thắng đã tạo</w:t>
      </w:r>
      <w:r w:rsidR="009E4C80">
        <w:t xml:space="preserve"> một</w:t>
      </w:r>
      <w:r w:rsidRPr="003A642D">
        <w:t xml:space="preserve"> môi trường học tập hiện đại, năng động, giúp em có điều kiện thuận lợi để học tập và phát triển trong suốt quá trình nghiên cứu.</w:t>
      </w:r>
    </w:p>
    <w:p w14:paraId="4F71DFA5" w14:textId="59CAE295" w:rsidR="003A642D" w:rsidRPr="003A642D" w:rsidRDefault="003A642D" w:rsidP="003A642D">
      <w:pPr>
        <w:pStyle w:val="Nidungvnbn"/>
      </w:pPr>
      <w:r w:rsidRPr="003A642D">
        <w:t xml:space="preserve">Em cũng xin cảm ơn </w:t>
      </w:r>
      <w:r w:rsidR="003B0A2D">
        <w:t>k</w:t>
      </w:r>
      <w:r w:rsidRPr="003A642D">
        <w:t xml:space="preserve">hoa Công nghệ </w:t>
      </w:r>
      <w:r w:rsidR="001272A8">
        <w:t>t</w:t>
      </w:r>
      <w:r w:rsidRPr="003A642D">
        <w:t>hông tin đã tổ chức và triển khai môn học Chuyên đề nghiên cứu 2, đồng thời luôn đồng hành, định hướng và hỗ trợ chúng em tiếp cận các kiến thức chuyên sâu và tài liệu hữu ích.</w:t>
      </w:r>
    </w:p>
    <w:p w14:paraId="5E9D9654" w14:textId="558E6684" w:rsidR="003A642D" w:rsidRPr="003A642D" w:rsidRDefault="003A642D" w:rsidP="003A642D">
      <w:pPr>
        <w:pStyle w:val="Nidungvnbn"/>
      </w:pPr>
      <w:r w:rsidRPr="003A642D">
        <w:t>Đặc biệt, em xin bày tỏ lòng biết ơn sâu sắc đến thầy Phạm Văn Huy – giảng viên hướng dẫn chuyên đề đã tận tình định hướng, hỗ trợ và góp ý chuyên môn trong suốt quá trình em thực hiện đề tài. Sự hướng dẫn tận tâm của thầy là nguồn động lực quý báu giúp em hoàn thành tốt báo cáo này.</w:t>
      </w:r>
    </w:p>
    <w:p w14:paraId="5E9D091A" w14:textId="77777777" w:rsidR="003A642D" w:rsidRPr="003A642D" w:rsidRDefault="003A642D" w:rsidP="003A642D">
      <w:pPr>
        <w:pStyle w:val="Nidungvnbn"/>
      </w:pPr>
      <w:r w:rsidRPr="003A642D">
        <w:t>Do còn hạn chế về kiến thức và kinh nghiệm, báo cáo không tránh khỏi thiếu sót. Em rất mong nhận được những ý kiến đóng góp quý báu từ quý Thầy Cô để hoàn thiện hơn trong các nghiên cứu tiếp theo.</w:t>
      </w:r>
    </w:p>
    <w:p w14:paraId="0014DDCD" w14:textId="77777777" w:rsidR="005E4587" w:rsidRDefault="005E4587" w:rsidP="00612205">
      <w:pPr>
        <w:ind w:left="3600"/>
        <w:jc w:val="center"/>
        <w:rPr>
          <w:b/>
          <w:bCs/>
          <w:sz w:val="32"/>
          <w:szCs w:val="32"/>
          <w:lang w:val="vi-VN"/>
        </w:rPr>
      </w:pPr>
    </w:p>
    <w:p w14:paraId="3B8DBDF1" w14:textId="7A593C20"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954ADD">
        <w:rPr>
          <w:i/>
          <w:sz w:val="26"/>
          <w:szCs w:val="26"/>
        </w:rPr>
        <w:t>1</w:t>
      </w:r>
      <w:r w:rsidR="00E23A31">
        <w:rPr>
          <w:i/>
          <w:sz w:val="26"/>
          <w:szCs w:val="26"/>
        </w:rPr>
        <w:t>5</w:t>
      </w:r>
      <w:r w:rsidR="005E4587">
        <w:rPr>
          <w:i/>
          <w:sz w:val="26"/>
          <w:szCs w:val="26"/>
        </w:rPr>
        <w:t xml:space="preserve"> </w:t>
      </w:r>
      <w:r w:rsidR="00612205">
        <w:rPr>
          <w:i/>
          <w:sz w:val="26"/>
          <w:szCs w:val="26"/>
          <w:lang w:val="vi-VN"/>
        </w:rPr>
        <w:t>tháng</w:t>
      </w:r>
      <w:r w:rsidR="005E4587">
        <w:rPr>
          <w:i/>
          <w:sz w:val="26"/>
          <w:szCs w:val="26"/>
        </w:rPr>
        <w:t xml:space="preserve"> </w:t>
      </w:r>
      <w:r w:rsidR="00954ADD">
        <w:rPr>
          <w:i/>
          <w:sz w:val="26"/>
          <w:szCs w:val="26"/>
        </w:rPr>
        <w:t>0</w:t>
      </w:r>
      <w:r w:rsidR="002363A6">
        <w:rPr>
          <w:i/>
          <w:sz w:val="26"/>
          <w:szCs w:val="26"/>
        </w:rPr>
        <w:t>7</w:t>
      </w:r>
      <w:r w:rsidR="005E4587">
        <w:rPr>
          <w:i/>
          <w:sz w:val="26"/>
          <w:szCs w:val="26"/>
        </w:rPr>
        <w:t xml:space="preserve"> </w:t>
      </w:r>
      <w:r w:rsidR="00612205">
        <w:rPr>
          <w:i/>
          <w:sz w:val="26"/>
          <w:szCs w:val="26"/>
          <w:lang w:val="vi-VN"/>
        </w:rPr>
        <w:t>năm 20</w:t>
      </w:r>
      <w:r w:rsidR="00954ADD">
        <w:rPr>
          <w:i/>
          <w:sz w:val="26"/>
          <w:szCs w:val="26"/>
        </w:rPr>
        <w:t>25</w:t>
      </w:r>
      <w:r w:rsidR="00612205">
        <w:rPr>
          <w:i/>
          <w:sz w:val="26"/>
          <w:szCs w:val="26"/>
          <w:lang w:val="vi-VN"/>
        </w:rPr>
        <w:t xml:space="preserve">     </w:t>
      </w:r>
    </w:p>
    <w:p w14:paraId="47BC906E" w14:textId="77777777" w:rsidR="00612205" w:rsidRDefault="00612205" w:rsidP="00612205">
      <w:pPr>
        <w:ind w:left="3600"/>
        <w:jc w:val="center"/>
        <w:rPr>
          <w:i/>
          <w:sz w:val="26"/>
          <w:szCs w:val="26"/>
          <w:lang w:val="vi-VN"/>
        </w:rPr>
      </w:pPr>
      <w:r>
        <w:rPr>
          <w:i/>
          <w:sz w:val="26"/>
          <w:szCs w:val="26"/>
          <w:lang w:val="vi-VN"/>
        </w:rPr>
        <w:t>Tác giả</w:t>
      </w:r>
    </w:p>
    <w:p w14:paraId="27FDB72F" w14:textId="77777777" w:rsidR="00612205" w:rsidRDefault="00612205" w:rsidP="00612205">
      <w:pPr>
        <w:ind w:left="3211" w:firstLine="360"/>
        <w:jc w:val="center"/>
        <w:rPr>
          <w:i/>
          <w:sz w:val="26"/>
          <w:szCs w:val="26"/>
        </w:rPr>
      </w:pPr>
      <w:r>
        <w:rPr>
          <w:i/>
          <w:sz w:val="26"/>
          <w:szCs w:val="26"/>
          <w:lang w:val="vi-VN"/>
        </w:rPr>
        <w:t>(Ký tên và ghi rõ họ tên)</w:t>
      </w:r>
    </w:p>
    <w:p w14:paraId="05CE7912" w14:textId="115E8F2D" w:rsidR="00361913" w:rsidRDefault="00361913" w:rsidP="00612205">
      <w:pPr>
        <w:ind w:left="3211" w:firstLine="360"/>
        <w:jc w:val="center"/>
        <w:rPr>
          <w:i/>
          <w:sz w:val="26"/>
          <w:szCs w:val="26"/>
        </w:rPr>
      </w:pPr>
      <w:r>
        <w:rPr>
          <w:i/>
          <w:sz w:val="26"/>
          <w:szCs w:val="26"/>
        </w:rPr>
        <w:t>Huyền</w:t>
      </w:r>
    </w:p>
    <w:p w14:paraId="77E511EA" w14:textId="0BEC3885" w:rsidR="00361913" w:rsidRPr="00361913" w:rsidRDefault="00361913" w:rsidP="00612205">
      <w:pPr>
        <w:ind w:left="3211" w:firstLine="360"/>
        <w:jc w:val="center"/>
        <w:rPr>
          <w:i/>
          <w:sz w:val="26"/>
          <w:szCs w:val="26"/>
        </w:rPr>
      </w:pPr>
      <w:r>
        <w:rPr>
          <w:i/>
          <w:sz w:val="26"/>
          <w:szCs w:val="26"/>
        </w:rPr>
        <w:t>Tô Ngọc Huyền</w:t>
      </w:r>
    </w:p>
    <w:p w14:paraId="0F3AC9AF" w14:textId="77777777" w:rsidR="003C69F2" w:rsidRDefault="003C69F2" w:rsidP="0064189C">
      <w:pPr>
        <w:pStyle w:val="Nidungvnbn"/>
        <w:rPr>
          <w:b/>
          <w:bCs/>
          <w:sz w:val="32"/>
          <w:szCs w:val="32"/>
        </w:rPr>
      </w:pPr>
    </w:p>
    <w:p w14:paraId="4B695D24" w14:textId="77777777" w:rsidR="00361913" w:rsidRPr="00931327" w:rsidRDefault="00361913" w:rsidP="0064189C">
      <w:pPr>
        <w:pStyle w:val="Nidungvnbn"/>
        <w:rPr>
          <w:b/>
          <w:bCs/>
          <w:sz w:val="32"/>
          <w:szCs w:val="32"/>
        </w:rPr>
        <w:sectPr w:rsidR="00361913"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24270A77"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08C94FA6"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2E0153AB" w14:textId="701864B2"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 xml:space="preserve">là công trình nghiên cứu của riêng tôi và được sự hướng dẫn khoa học </w:t>
      </w:r>
      <w:r w:rsidRPr="003A7B8C">
        <w:rPr>
          <w:rStyle w:val="NidungvnbnChar"/>
        </w:rPr>
        <w:t>của</w:t>
      </w:r>
      <w:r w:rsidR="002D5A46" w:rsidRPr="003A7B8C">
        <w:rPr>
          <w:rStyle w:val="NidungvnbnChar"/>
        </w:rPr>
        <w:t xml:space="preserve"> TS. </w:t>
      </w:r>
      <w:r w:rsidR="003A7B8C" w:rsidRPr="003A7B8C">
        <w:rPr>
          <w:rStyle w:val="NidungvnbnChar"/>
        </w:rPr>
        <w:t>Phạm</w:t>
      </w:r>
      <w:r w:rsidR="003A7B8C" w:rsidRPr="003A7B8C">
        <w:rPr>
          <w:sz w:val="26"/>
          <w:szCs w:val="26"/>
          <w:lang w:val="en-US"/>
        </w:rPr>
        <w:t xml:space="preserve"> Văn</w:t>
      </w:r>
      <w:r w:rsidR="003A7B8C">
        <w:rPr>
          <w:sz w:val="26"/>
          <w:szCs w:val="26"/>
          <w:lang w:val="en-US"/>
        </w:rPr>
        <w:t xml:space="preserve"> Huy</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03F3A21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349DED1A"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99DC062" w14:textId="53C9BA1D" w:rsidR="008730A8" w:rsidRPr="00743F7E" w:rsidRDefault="008730A8" w:rsidP="0047257A">
      <w:pPr>
        <w:spacing w:before="240"/>
        <w:ind w:left="3828"/>
        <w:jc w:val="both"/>
        <w:rPr>
          <w:i/>
          <w:sz w:val="26"/>
          <w:szCs w:val="26"/>
        </w:rPr>
      </w:pPr>
      <w:r w:rsidRPr="00E357F4">
        <w:rPr>
          <w:i/>
          <w:sz w:val="26"/>
          <w:szCs w:val="26"/>
          <w:lang w:val="vi-VN"/>
        </w:rPr>
        <w:t xml:space="preserve">TP. Hồ Chí Minh, ngày </w:t>
      </w:r>
      <w:r w:rsidR="0058261B">
        <w:rPr>
          <w:i/>
          <w:sz w:val="26"/>
          <w:szCs w:val="26"/>
        </w:rPr>
        <w:t>1</w:t>
      </w:r>
      <w:r w:rsidR="00211E4E">
        <w:rPr>
          <w:i/>
          <w:sz w:val="26"/>
          <w:szCs w:val="26"/>
        </w:rPr>
        <w:t>5</w:t>
      </w:r>
      <w:r w:rsidRPr="00E357F4">
        <w:rPr>
          <w:i/>
          <w:sz w:val="26"/>
          <w:szCs w:val="26"/>
          <w:lang w:val="vi-VN"/>
        </w:rPr>
        <w:t xml:space="preserve"> tháng </w:t>
      </w:r>
      <w:r w:rsidR="0058261B">
        <w:rPr>
          <w:i/>
          <w:sz w:val="26"/>
          <w:szCs w:val="26"/>
        </w:rPr>
        <w:t>0</w:t>
      </w:r>
      <w:r w:rsidR="003B6A0D">
        <w:rPr>
          <w:i/>
          <w:sz w:val="26"/>
          <w:szCs w:val="26"/>
        </w:rPr>
        <w:t>7</w:t>
      </w:r>
      <w:r w:rsidRPr="00E357F4">
        <w:rPr>
          <w:i/>
          <w:sz w:val="26"/>
          <w:szCs w:val="26"/>
          <w:lang w:val="vi-VN"/>
        </w:rPr>
        <w:t xml:space="preserve"> năm</w:t>
      </w:r>
      <w:r w:rsidR="00743F7E">
        <w:rPr>
          <w:i/>
          <w:sz w:val="26"/>
          <w:szCs w:val="26"/>
        </w:rPr>
        <w:t xml:space="preserve"> 2</w:t>
      </w:r>
      <w:r w:rsidR="0058261B">
        <w:rPr>
          <w:i/>
          <w:sz w:val="26"/>
          <w:szCs w:val="26"/>
        </w:rPr>
        <w:t>025</w:t>
      </w:r>
    </w:p>
    <w:p w14:paraId="23EA4373"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6D2A5011" w14:textId="77777777" w:rsidR="008730A8" w:rsidRDefault="008730A8" w:rsidP="008730A8">
      <w:pPr>
        <w:spacing w:before="147"/>
        <w:ind w:left="3940" w:right="828"/>
        <w:jc w:val="center"/>
        <w:rPr>
          <w:i/>
          <w:sz w:val="26"/>
          <w:szCs w:val="26"/>
        </w:rPr>
      </w:pPr>
      <w:r w:rsidRPr="00E357F4">
        <w:rPr>
          <w:i/>
          <w:sz w:val="26"/>
          <w:szCs w:val="26"/>
          <w:lang w:val="vi-VN"/>
        </w:rPr>
        <w:t>(Ký tên và ghi rõ họ tên)</w:t>
      </w:r>
    </w:p>
    <w:p w14:paraId="7F63B6DC" w14:textId="20F6AEEE" w:rsidR="00CD19AE" w:rsidRDefault="00CD19AE" w:rsidP="008730A8">
      <w:pPr>
        <w:spacing w:before="147"/>
        <w:ind w:left="3940" w:right="828"/>
        <w:jc w:val="center"/>
        <w:rPr>
          <w:i/>
          <w:sz w:val="26"/>
          <w:szCs w:val="26"/>
        </w:rPr>
      </w:pPr>
      <w:r>
        <w:rPr>
          <w:i/>
          <w:sz w:val="26"/>
          <w:szCs w:val="26"/>
        </w:rPr>
        <w:t>Huyền</w:t>
      </w:r>
    </w:p>
    <w:p w14:paraId="7DF1361F" w14:textId="0AB2516C" w:rsidR="00CD19AE" w:rsidRPr="00CD19AE" w:rsidRDefault="00CD19AE" w:rsidP="008730A8">
      <w:pPr>
        <w:spacing w:before="147"/>
        <w:ind w:left="3940" w:right="828"/>
        <w:jc w:val="center"/>
        <w:rPr>
          <w:i/>
          <w:sz w:val="26"/>
          <w:szCs w:val="26"/>
        </w:rPr>
      </w:pPr>
      <w:r>
        <w:rPr>
          <w:i/>
          <w:sz w:val="26"/>
          <w:szCs w:val="26"/>
        </w:rPr>
        <w:t>Tô Ngọc Huyền</w:t>
      </w:r>
    </w:p>
    <w:p w14:paraId="0B4E8C59" w14:textId="77777777" w:rsidR="00BB2B2A" w:rsidRDefault="00BB2B2A" w:rsidP="00BB2B2A">
      <w:pPr>
        <w:tabs>
          <w:tab w:val="center" w:pos="6379"/>
        </w:tabs>
        <w:spacing w:after="200" w:line="276" w:lineRule="auto"/>
        <w:rPr>
          <w:i/>
          <w:sz w:val="26"/>
          <w:szCs w:val="26"/>
          <w:lang w:val="vi-VN"/>
        </w:rPr>
      </w:pPr>
    </w:p>
    <w:p w14:paraId="5F6AE2A9" w14:textId="77777777" w:rsidR="008730A8" w:rsidRDefault="008730A8" w:rsidP="00BB2B2A">
      <w:pPr>
        <w:tabs>
          <w:tab w:val="center" w:pos="6379"/>
        </w:tabs>
        <w:spacing w:after="200" w:line="276" w:lineRule="auto"/>
        <w:rPr>
          <w:i/>
          <w:sz w:val="26"/>
          <w:szCs w:val="26"/>
          <w:lang w:val="vi-VN"/>
        </w:rPr>
      </w:pPr>
    </w:p>
    <w:p w14:paraId="22864D4E" w14:textId="77777777" w:rsidR="008730A8" w:rsidRPr="003C69F2" w:rsidRDefault="008730A8" w:rsidP="008730A8">
      <w:pPr>
        <w:tabs>
          <w:tab w:val="center" w:pos="6379"/>
        </w:tabs>
        <w:spacing w:after="200" w:line="276" w:lineRule="auto"/>
        <w:jc w:val="center"/>
        <w:rPr>
          <w:i/>
          <w:sz w:val="26"/>
          <w:szCs w:val="26"/>
          <w:lang w:val="vi-VN"/>
        </w:rPr>
      </w:pPr>
    </w:p>
    <w:p w14:paraId="15506FFF" w14:textId="77777777" w:rsidR="00BB2B2A" w:rsidRPr="001E1F7E" w:rsidRDefault="008730A8" w:rsidP="008730A8">
      <w:pPr>
        <w:tabs>
          <w:tab w:val="center" w:pos="4111"/>
        </w:tabs>
        <w:spacing w:after="200" w:line="276" w:lineRule="auto"/>
        <w:jc w:val="center"/>
        <w:rPr>
          <w:i/>
          <w:sz w:val="26"/>
          <w:szCs w:val="26"/>
        </w:rPr>
      </w:pPr>
      <w:r>
        <w:rPr>
          <w:i/>
          <w:sz w:val="26"/>
          <w:szCs w:val="26"/>
        </w:rPr>
        <w:tab/>
      </w:r>
    </w:p>
    <w:p w14:paraId="49E54820"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78CDA86F" w14:textId="540F5094" w:rsidR="00625787" w:rsidRPr="00625787" w:rsidRDefault="00625787" w:rsidP="00625787">
      <w:pPr>
        <w:spacing w:line="276" w:lineRule="auto"/>
        <w:ind w:left="540" w:right="550"/>
        <w:jc w:val="center"/>
        <w:rPr>
          <w:b/>
          <w:bCs/>
          <w:sz w:val="32"/>
          <w:szCs w:val="32"/>
        </w:rPr>
      </w:pPr>
      <w:r w:rsidRPr="00625787">
        <w:rPr>
          <w:b/>
          <w:sz w:val="32"/>
          <w:szCs w:val="32"/>
        </w:rPr>
        <w:lastRenderedPageBreak/>
        <w:t>TÌM HIỂU CÁC MÔ HÌNH AI TẠO SINH TRONG</w:t>
      </w:r>
      <w:r>
        <w:rPr>
          <w:b/>
          <w:sz w:val="32"/>
          <w:szCs w:val="32"/>
        </w:rPr>
        <w:t xml:space="preserve"> L</w:t>
      </w:r>
      <w:r w:rsidRPr="00625787">
        <w:rPr>
          <w:b/>
          <w:sz w:val="32"/>
          <w:szCs w:val="32"/>
        </w:rPr>
        <w:t>ĨNH VỰC THỊ GIÁC MÁY TÍNH</w:t>
      </w:r>
      <w:r w:rsidRPr="00625787">
        <w:rPr>
          <w:b/>
          <w:bCs/>
          <w:sz w:val="32"/>
          <w:szCs w:val="32"/>
          <w:lang w:val="vi-VN"/>
        </w:rPr>
        <w:t xml:space="preserve"> </w:t>
      </w:r>
    </w:p>
    <w:p w14:paraId="1501BF93" w14:textId="395B2600" w:rsidR="008730A8" w:rsidRPr="00E357F4" w:rsidRDefault="008730A8" w:rsidP="00625787">
      <w:pPr>
        <w:overflowPunct w:val="0"/>
        <w:adjustRightInd w:val="0"/>
        <w:spacing w:line="360" w:lineRule="auto"/>
        <w:jc w:val="center"/>
        <w:textAlignment w:val="baseline"/>
        <w:rPr>
          <w:b/>
          <w:bCs/>
          <w:sz w:val="32"/>
          <w:szCs w:val="32"/>
          <w:lang w:val="vi-VN"/>
        </w:rPr>
      </w:pPr>
      <w:r w:rsidRPr="00E357F4">
        <w:rPr>
          <w:b/>
          <w:bCs/>
          <w:sz w:val="32"/>
          <w:szCs w:val="32"/>
          <w:lang w:val="vi-VN"/>
        </w:rPr>
        <w:t>TÓM TẮT</w:t>
      </w:r>
    </w:p>
    <w:p w14:paraId="7F1F22F8" w14:textId="77777777" w:rsidR="00291721" w:rsidRPr="003C69F2" w:rsidRDefault="00291721" w:rsidP="00291721">
      <w:pPr>
        <w:pStyle w:val="Nidungvnbn"/>
        <w:rPr>
          <w:lang w:val="vi-VN"/>
        </w:rPr>
      </w:pPr>
    </w:p>
    <w:p w14:paraId="020275E5" w14:textId="77777777" w:rsidR="00625787" w:rsidRPr="00625787" w:rsidRDefault="00625787" w:rsidP="00625787">
      <w:pPr>
        <w:pStyle w:val="Nidungvnbn"/>
      </w:pPr>
      <w:r w:rsidRPr="00625787">
        <w:t>Báo cáo này tập trung nghiên cứu các mô hình Trí tuệ nhân tạo tạo sinh (Generative AI) trong lĩnh vực Thị giác máy tính (Computer Vision), một hướng tiếp cận tiên tiến cho phép máy tính không chỉ hiểu mà còn tạo ra dữ liệu hình ảnh mới. Khác với các mô hình AI truyền thống chỉ dừng lại ở phân tích hoặc nhận dạng, AI tạo sinh có khả năng học các đặc trưng ẩn và sinh dữ liệu mới có tính chân thực cao, mở ra nhiều tiềm năng trong y tế, nghệ thuật số, thiết kế và nhiều lĩnh vực khác.</w:t>
      </w:r>
    </w:p>
    <w:p w14:paraId="33717C74" w14:textId="4191E36C" w:rsidR="00625787" w:rsidRPr="00625787" w:rsidRDefault="00625787" w:rsidP="00625787">
      <w:pPr>
        <w:pStyle w:val="Nidungvnbn"/>
      </w:pPr>
      <w:r w:rsidRPr="00625787">
        <w:t>Nội dung báo cáo đi sâu vào ba mô hình tiêu biểu: Generative Adversarial Networks (GANs), Variational Autoencoders (</w:t>
      </w:r>
      <w:r w:rsidR="00A260A5">
        <w:t>VAE</w:t>
      </w:r>
      <w:r w:rsidRPr="00625787">
        <w:t>) và Diffusion Models. Mỗi mô hình được phân tích toàn diện từ kiến trúc, nguyên lý hoạt động, ưu nhược điểm cho đến khả năng ứng dụng trong các bài toán như tạo ảnh từ văn bản, phục hồi ảnh, chuyển đổi phong cách, siêu phân giải và phát hiện bất thường.</w:t>
      </w:r>
    </w:p>
    <w:p w14:paraId="23C049B3" w14:textId="77777777" w:rsidR="00625787" w:rsidRPr="00625787" w:rsidRDefault="00625787" w:rsidP="00625787">
      <w:pPr>
        <w:pStyle w:val="Nidungvnbn"/>
      </w:pPr>
      <w:r w:rsidRPr="00625787">
        <w:t>Các thực nghiệm trên bộ dữ liệu MNIST được thực hiện nhằm minh họa trực quan hoạt động của từng mô hình, từ việc huấn luyện đến quá trình sinh ảnh. Ngoài ra, báo cáo cũng trình bày so sánh các mô hình trên nhiều tiêu chí: chất lượng ảnh, độ ổn định huấn luyện, tốc độ suy luận và khả năng kiểm soát quá trình tạo sinh.</w:t>
      </w:r>
    </w:p>
    <w:p w14:paraId="22D828E1" w14:textId="4FB29A7B" w:rsidR="00625787" w:rsidRPr="00625787" w:rsidRDefault="00625787" w:rsidP="00625787">
      <w:pPr>
        <w:pStyle w:val="Nidungvnbn"/>
      </w:pPr>
      <w:r w:rsidRPr="00625787">
        <w:t xml:space="preserve">Kết quả nghiên cứu cho thấy mỗi mô hình đều có ưu thế riêng: GANs vượt trội về độ chân thực của hình ảnh, </w:t>
      </w:r>
      <w:r w:rsidR="00A260A5">
        <w:t>VAE</w:t>
      </w:r>
      <w:r w:rsidRPr="00625787">
        <w:t xml:space="preserve"> mạnh về không gian tiềm ẩn có cấu trúc, trong khi Diffusion Models nổi bật với chất lượng ảnh siêu thực và ổn định huấn luyện. Báo cáo hướng đến việc cung cấp nền tảng lý thuyết vững chắc, đồng thời định hướng cho những nghiên cứu và ứng dụng chuyên sâu hơn trong tương lai của AI tạo sinh trong thị giác máy tính.</w:t>
      </w:r>
    </w:p>
    <w:p w14:paraId="2DDEA687" w14:textId="77777777" w:rsidR="00743F7E" w:rsidRDefault="00743F7E" w:rsidP="00821ABE">
      <w:pPr>
        <w:pStyle w:val="Nidungvnbn"/>
      </w:pPr>
    </w:p>
    <w:p w14:paraId="51A74343" w14:textId="77777777" w:rsidR="0097682F" w:rsidRDefault="0097682F">
      <w:pPr>
        <w:spacing w:before="0" w:after="200" w:line="276" w:lineRule="auto"/>
        <w:rPr>
          <w:sz w:val="26"/>
          <w:szCs w:val="26"/>
        </w:rPr>
      </w:pPr>
    </w:p>
    <w:p w14:paraId="18CC405A" w14:textId="77777777" w:rsidR="0097682F" w:rsidRDefault="0097682F">
      <w:pPr>
        <w:spacing w:before="0" w:after="200" w:line="276" w:lineRule="auto"/>
        <w:rPr>
          <w:sz w:val="26"/>
          <w:szCs w:val="26"/>
        </w:rPr>
      </w:pPr>
    </w:p>
    <w:p w14:paraId="5C2C8472" w14:textId="2282F85F" w:rsidR="0097682F" w:rsidRDefault="00B127A5" w:rsidP="00625787">
      <w:pPr>
        <w:spacing w:before="0" w:after="200" w:line="276" w:lineRule="auto"/>
        <w:jc w:val="center"/>
        <w:rPr>
          <w:b/>
          <w:bCs/>
          <w:sz w:val="32"/>
          <w:szCs w:val="32"/>
          <w:lang w:val="vi-VN"/>
        </w:rPr>
      </w:pPr>
      <w:r>
        <w:rPr>
          <w:b/>
          <w:bCs/>
          <w:sz w:val="32"/>
          <w:szCs w:val="32"/>
        </w:rPr>
        <w:br w:type="page"/>
      </w:r>
      <w:r w:rsidR="00F4204F" w:rsidRPr="00F4204F">
        <w:rPr>
          <w:b/>
          <w:bCs/>
          <w:sz w:val="32"/>
          <w:szCs w:val="32"/>
        </w:rPr>
        <w:lastRenderedPageBreak/>
        <w:t>AN INVESTIGATION OF GENERATIVE AI MODELS FOR COMPUTER VISION APPLICATIONS</w:t>
      </w:r>
    </w:p>
    <w:p w14:paraId="32E1F1A4" w14:textId="77777777" w:rsidR="0097682F" w:rsidRPr="0097682F" w:rsidRDefault="0097682F" w:rsidP="0097682F">
      <w:pPr>
        <w:overflowPunct w:val="0"/>
        <w:adjustRightInd w:val="0"/>
        <w:spacing w:line="360" w:lineRule="auto"/>
        <w:jc w:val="center"/>
        <w:textAlignment w:val="baseline"/>
        <w:rPr>
          <w:b/>
          <w:bCs/>
          <w:sz w:val="32"/>
          <w:szCs w:val="32"/>
        </w:rPr>
      </w:pPr>
      <w:r>
        <w:rPr>
          <w:b/>
          <w:bCs/>
          <w:sz w:val="32"/>
          <w:szCs w:val="32"/>
        </w:rPr>
        <w:t>ABSTRACT</w:t>
      </w:r>
    </w:p>
    <w:p w14:paraId="20FFED75" w14:textId="77777777" w:rsidR="0097682F" w:rsidRPr="003C69F2" w:rsidRDefault="0097682F" w:rsidP="00B56979">
      <w:pPr>
        <w:pStyle w:val="Heading1"/>
        <w:numPr>
          <w:ilvl w:val="0"/>
          <w:numId w:val="0"/>
        </w:numPr>
      </w:pPr>
    </w:p>
    <w:p w14:paraId="7FA91481" w14:textId="77777777" w:rsidR="00625787" w:rsidRPr="00625787" w:rsidRDefault="00625787" w:rsidP="00625787">
      <w:pPr>
        <w:pStyle w:val="Nidungvnbn"/>
      </w:pPr>
      <w:r w:rsidRPr="00625787">
        <w:t>This report focuses on the study of Generative Artificial Intelligence (Generative AI) models in the field of Computer Vision, a cutting-edge approach that enables machines not only to understand but also to generate new visual data. Unlike traditional AI models that primarily focus on analysis or recognition, generative AI is capable of learning latent features and producing highly realistic synthetic data, unlocking significant potential across various domains such as healthcare, digital art, design, and more.</w:t>
      </w:r>
    </w:p>
    <w:p w14:paraId="1484A5F5" w14:textId="70430B07" w:rsidR="00625787" w:rsidRPr="00625787" w:rsidRDefault="00625787" w:rsidP="00625787">
      <w:pPr>
        <w:pStyle w:val="Nidungvnbn"/>
      </w:pPr>
      <w:r w:rsidRPr="00625787">
        <w:t>The report delves into three prominent generative models: Generative Adversarial Networks (GANs), Variational Autoencoders (</w:t>
      </w:r>
      <w:r w:rsidR="00A260A5">
        <w:t>VAE</w:t>
      </w:r>
      <w:r w:rsidRPr="00625787">
        <w:t>), and Diffusion Models. Each model is comprehensively analyzed in terms of architecture, working principles, strengths and limitations, as well as real-world applications in tasks like text-to-image generation, image restoration, style transfer, super-resolution, and anomaly detection.</w:t>
      </w:r>
    </w:p>
    <w:p w14:paraId="3FDF5CAE" w14:textId="77777777" w:rsidR="00625787" w:rsidRPr="00625787" w:rsidRDefault="00625787" w:rsidP="00625787">
      <w:pPr>
        <w:pStyle w:val="Nidungvnbn"/>
      </w:pPr>
      <w:r w:rsidRPr="00625787">
        <w:t>Experiments conducted on the MNIST dataset illustrate how these models operate, from training processes to image generation. Additionally, the report presents a comparative analysis of the models across several criteria including image quality, training stability, inference speed, and controllability of the generation process.</w:t>
      </w:r>
    </w:p>
    <w:p w14:paraId="76F34D48" w14:textId="5D5E551A" w:rsidR="00625787" w:rsidRPr="00625787" w:rsidRDefault="00625787" w:rsidP="00625787">
      <w:pPr>
        <w:pStyle w:val="Nidungvnbn"/>
      </w:pPr>
      <w:r w:rsidRPr="00625787">
        <w:t xml:space="preserve">Findings indicate that each model has its own advantages: GANs excel in generating highly realistic images, </w:t>
      </w:r>
      <w:r w:rsidR="00A260A5">
        <w:t>VAE</w:t>
      </w:r>
      <w:r w:rsidRPr="00625787">
        <w:t xml:space="preserve"> offer structured latent spaces, and Diffusion Models achieve superior image quality and training stability. This report aims to provide a solid theoretical foundation while also guiding further research and advanced applications of generative AI in computer vision.</w:t>
      </w:r>
    </w:p>
    <w:p w14:paraId="266F849D" w14:textId="77777777" w:rsidR="0097682F" w:rsidRDefault="0097682F">
      <w:pPr>
        <w:spacing w:before="0" w:after="200" w:line="276" w:lineRule="auto"/>
        <w:rPr>
          <w:sz w:val="26"/>
          <w:szCs w:val="26"/>
        </w:rPr>
      </w:pPr>
    </w:p>
    <w:p w14:paraId="58DC273F" w14:textId="5A002515" w:rsidR="007E6AB9" w:rsidRPr="00743F7E" w:rsidRDefault="001D49C3" w:rsidP="005B64B9">
      <w:pPr>
        <w:spacing w:before="0" w:after="200" w:line="276" w:lineRule="auto"/>
        <w:jc w:val="center"/>
        <w:rPr>
          <w:b/>
          <w:bCs/>
          <w:sz w:val="32"/>
          <w:szCs w:val="32"/>
        </w:rPr>
      </w:pPr>
      <w:r>
        <w:rPr>
          <w:b/>
          <w:bCs/>
          <w:sz w:val="32"/>
          <w:szCs w:val="32"/>
        </w:rPr>
        <w:br w:type="page"/>
      </w:r>
      <w:r w:rsidR="007E6AB9" w:rsidRPr="00743F7E">
        <w:rPr>
          <w:b/>
          <w:bCs/>
          <w:sz w:val="32"/>
          <w:szCs w:val="32"/>
        </w:rPr>
        <w:lastRenderedPageBreak/>
        <w:t>MỤC LỤC</w:t>
      </w:r>
    </w:p>
    <w:p w14:paraId="1503CC56" w14:textId="7FFFBE8C" w:rsidR="002001E6" w:rsidRDefault="00F772AD">
      <w:pPr>
        <w:pStyle w:val="TOC1"/>
        <w:rPr>
          <w:rFonts w:asciiTheme="minorHAnsi" w:eastAsiaTheme="minorEastAsia" w:hAnsiTheme="minorHAnsi"/>
          <w:b w:val="0"/>
          <w:noProof/>
          <w:kern w:val="2"/>
          <w:sz w:val="24"/>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203426542" w:history="1">
        <w:r w:rsidR="002001E6" w:rsidRPr="005F56E1">
          <w:rPr>
            <w:rStyle w:val="Hyperlink"/>
            <w:noProof/>
          </w:rPr>
          <w:t>DANH MỤC HÌNH VẼ</w:t>
        </w:r>
        <w:r w:rsidR="002001E6">
          <w:rPr>
            <w:noProof/>
            <w:webHidden/>
          </w:rPr>
          <w:tab/>
        </w:r>
        <w:r w:rsidR="002001E6">
          <w:rPr>
            <w:noProof/>
            <w:webHidden/>
          </w:rPr>
          <w:fldChar w:fldCharType="begin"/>
        </w:r>
        <w:r w:rsidR="002001E6">
          <w:rPr>
            <w:noProof/>
            <w:webHidden/>
          </w:rPr>
          <w:instrText xml:space="preserve"> PAGEREF _Toc203426542 \h </w:instrText>
        </w:r>
        <w:r w:rsidR="002001E6">
          <w:rPr>
            <w:noProof/>
            <w:webHidden/>
          </w:rPr>
        </w:r>
        <w:r w:rsidR="002001E6">
          <w:rPr>
            <w:noProof/>
            <w:webHidden/>
          </w:rPr>
          <w:fldChar w:fldCharType="separate"/>
        </w:r>
        <w:r w:rsidR="00196D31">
          <w:rPr>
            <w:noProof/>
            <w:webHidden/>
          </w:rPr>
          <w:t>vii</w:t>
        </w:r>
        <w:r w:rsidR="002001E6">
          <w:rPr>
            <w:noProof/>
            <w:webHidden/>
          </w:rPr>
          <w:fldChar w:fldCharType="end"/>
        </w:r>
      </w:hyperlink>
    </w:p>
    <w:p w14:paraId="4DC2A90D" w14:textId="226DDCD3" w:rsidR="002001E6" w:rsidRDefault="002001E6">
      <w:pPr>
        <w:pStyle w:val="TOC1"/>
        <w:rPr>
          <w:rFonts w:asciiTheme="minorHAnsi" w:eastAsiaTheme="minorEastAsia" w:hAnsiTheme="minorHAnsi"/>
          <w:b w:val="0"/>
          <w:noProof/>
          <w:kern w:val="2"/>
          <w:sz w:val="24"/>
          <w14:ligatures w14:val="standardContextual"/>
        </w:rPr>
      </w:pPr>
      <w:hyperlink w:anchor="_Toc203426543" w:history="1">
        <w:r w:rsidRPr="005F56E1">
          <w:rPr>
            <w:rStyle w:val="Hyperlink"/>
            <w:noProof/>
          </w:rPr>
          <w:t>DANH MỤC BẢNG BIỂU</w:t>
        </w:r>
        <w:r>
          <w:rPr>
            <w:noProof/>
            <w:webHidden/>
          </w:rPr>
          <w:tab/>
        </w:r>
        <w:r>
          <w:rPr>
            <w:noProof/>
            <w:webHidden/>
          </w:rPr>
          <w:fldChar w:fldCharType="begin"/>
        </w:r>
        <w:r>
          <w:rPr>
            <w:noProof/>
            <w:webHidden/>
          </w:rPr>
          <w:instrText xml:space="preserve"> PAGEREF _Toc203426543 \h </w:instrText>
        </w:r>
        <w:r>
          <w:rPr>
            <w:noProof/>
            <w:webHidden/>
          </w:rPr>
        </w:r>
        <w:r>
          <w:rPr>
            <w:noProof/>
            <w:webHidden/>
          </w:rPr>
          <w:fldChar w:fldCharType="separate"/>
        </w:r>
        <w:r w:rsidR="00196D31">
          <w:rPr>
            <w:noProof/>
            <w:webHidden/>
          </w:rPr>
          <w:t>viii</w:t>
        </w:r>
        <w:r>
          <w:rPr>
            <w:noProof/>
            <w:webHidden/>
          </w:rPr>
          <w:fldChar w:fldCharType="end"/>
        </w:r>
      </w:hyperlink>
    </w:p>
    <w:p w14:paraId="3FDC3F33" w14:textId="58CFF5BF" w:rsidR="002001E6" w:rsidRDefault="002001E6">
      <w:pPr>
        <w:pStyle w:val="TOC1"/>
        <w:rPr>
          <w:rFonts w:asciiTheme="minorHAnsi" w:eastAsiaTheme="minorEastAsia" w:hAnsiTheme="minorHAnsi"/>
          <w:b w:val="0"/>
          <w:noProof/>
          <w:kern w:val="2"/>
          <w:sz w:val="24"/>
          <w14:ligatures w14:val="standardContextual"/>
        </w:rPr>
      </w:pPr>
      <w:hyperlink w:anchor="_Toc203426544" w:history="1">
        <w:r w:rsidRPr="005F56E1">
          <w:rPr>
            <w:rStyle w:val="Hyperlink"/>
            <w:noProof/>
          </w:rPr>
          <w:t>DANH MỤC CÁC CHỮ VIẾT TẮT</w:t>
        </w:r>
        <w:r>
          <w:rPr>
            <w:noProof/>
            <w:webHidden/>
          </w:rPr>
          <w:tab/>
        </w:r>
        <w:r>
          <w:rPr>
            <w:noProof/>
            <w:webHidden/>
          </w:rPr>
          <w:fldChar w:fldCharType="begin"/>
        </w:r>
        <w:r>
          <w:rPr>
            <w:noProof/>
            <w:webHidden/>
          </w:rPr>
          <w:instrText xml:space="preserve"> PAGEREF _Toc203426544 \h </w:instrText>
        </w:r>
        <w:r>
          <w:rPr>
            <w:noProof/>
            <w:webHidden/>
          </w:rPr>
        </w:r>
        <w:r>
          <w:rPr>
            <w:noProof/>
            <w:webHidden/>
          </w:rPr>
          <w:fldChar w:fldCharType="separate"/>
        </w:r>
        <w:r w:rsidR="00196D31">
          <w:rPr>
            <w:noProof/>
            <w:webHidden/>
          </w:rPr>
          <w:t>ix</w:t>
        </w:r>
        <w:r>
          <w:rPr>
            <w:noProof/>
            <w:webHidden/>
          </w:rPr>
          <w:fldChar w:fldCharType="end"/>
        </w:r>
      </w:hyperlink>
    </w:p>
    <w:p w14:paraId="7F715B72" w14:textId="165FAC57" w:rsidR="002001E6" w:rsidRDefault="002001E6">
      <w:pPr>
        <w:pStyle w:val="TOC1"/>
        <w:rPr>
          <w:rFonts w:asciiTheme="minorHAnsi" w:eastAsiaTheme="minorEastAsia" w:hAnsiTheme="minorHAnsi"/>
          <w:b w:val="0"/>
          <w:noProof/>
          <w:kern w:val="2"/>
          <w:sz w:val="24"/>
          <w14:ligatures w14:val="standardContextual"/>
        </w:rPr>
      </w:pPr>
      <w:hyperlink w:anchor="_Toc203426545" w:history="1">
        <w:r w:rsidRPr="005F56E1">
          <w:rPr>
            <w:rStyle w:val="Hyperlink"/>
            <w:noProof/>
          </w:rPr>
          <w:t>CHƯƠNG 1. MỞ ĐẦU VÀ TỔNG QUAN ĐỀ TÀI</w:t>
        </w:r>
        <w:r>
          <w:rPr>
            <w:noProof/>
            <w:webHidden/>
          </w:rPr>
          <w:tab/>
        </w:r>
        <w:r>
          <w:rPr>
            <w:noProof/>
            <w:webHidden/>
          </w:rPr>
          <w:fldChar w:fldCharType="begin"/>
        </w:r>
        <w:r>
          <w:rPr>
            <w:noProof/>
            <w:webHidden/>
          </w:rPr>
          <w:instrText xml:space="preserve"> PAGEREF _Toc203426545 \h </w:instrText>
        </w:r>
        <w:r>
          <w:rPr>
            <w:noProof/>
            <w:webHidden/>
          </w:rPr>
        </w:r>
        <w:r>
          <w:rPr>
            <w:noProof/>
            <w:webHidden/>
          </w:rPr>
          <w:fldChar w:fldCharType="separate"/>
        </w:r>
        <w:r w:rsidR="00196D31">
          <w:rPr>
            <w:noProof/>
            <w:webHidden/>
          </w:rPr>
          <w:t>1</w:t>
        </w:r>
        <w:r>
          <w:rPr>
            <w:noProof/>
            <w:webHidden/>
          </w:rPr>
          <w:fldChar w:fldCharType="end"/>
        </w:r>
      </w:hyperlink>
    </w:p>
    <w:p w14:paraId="3ACE0F0A" w14:textId="1531B8F1" w:rsidR="002001E6" w:rsidRDefault="002001E6">
      <w:pPr>
        <w:pStyle w:val="TOC2"/>
        <w:rPr>
          <w:rFonts w:asciiTheme="minorHAnsi" w:eastAsiaTheme="minorEastAsia" w:hAnsiTheme="minorHAnsi"/>
          <w:noProof/>
          <w:kern w:val="2"/>
          <w:sz w:val="24"/>
          <w14:ligatures w14:val="standardContextual"/>
        </w:rPr>
      </w:pPr>
      <w:hyperlink w:anchor="_Toc203426546" w:history="1">
        <w:r w:rsidRPr="005F56E1">
          <w:rPr>
            <w:rStyle w:val="Hyperlink"/>
            <w:noProof/>
          </w:rPr>
          <w:t>1.1 Bối cảnh và lý do chọn đề tài</w:t>
        </w:r>
        <w:r>
          <w:rPr>
            <w:noProof/>
            <w:webHidden/>
          </w:rPr>
          <w:tab/>
        </w:r>
        <w:r>
          <w:rPr>
            <w:noProof/>
            <w:webHidden/>
          </w:rPr>
          <w:fldChar w:fldCharType="begin"/>
        </w:r>
        <w:r>
          <w:rPr>
            <w:noProof/>
            <w:webHidden/>
          </w:rPr>
          <w:instrText xml:space="preserve"> PAGEREF _Toc203426546 \h </w:instrText>
        </w:r>
        <w:r>
          <w:rPr>
            <w:noProof/>
            <w:webHidden/>
          </w:rPr>
        </w:r>
        <w:r>
          <w:rPr>
            <w:noProof/>
            <w:webHidden/>
          </w:rPr>
          <w:fldChar w:fldCharType="separate"/>
        </w:r>
        <w:r w:rsidR="00196D31">
          <w:rPr>
            <w:noProof/>
            <w:webHidden/>
          </w:rPr>
          <w:t>1</w:t>
        </w:r>
        <w:r>
          <w:rPr>
            <w:noProof/>
            <w:webHidden/>
          </w:rPr>
          <w:fldChar w:fldCharType="end"/>
        </w:r>
      </w:hyperlink>
    </w:p>
    <w:p w14:paraId="0E23B865" w14:textId="1C6B0C0F" w:rsidR="002001E6" w:rsidRDefault="002001E6">
      <w:pPr>
        <w:pStyle w:val="TOC2"/>
        <w:rPr>
          <w:rFonts w:asciiTheme="minorHAnsi" w:eastAsiaTheme="minorEastAsia" w:hAnsiTheme="minorHAnsi"/>
          <w:noProof/>
          <w:kern w:val="2"/>
          <w:sz w:val="24"/>
          <w14:ligatures w14:val="standardContextual"/>
        </w:rPr>
      </w:pPr>
      <w:hyperlink w:anchor="_Toc203426547" w:history="1">
        <w:r w:rsidRPr="005F56E1">
          <w:rPr>
            <w:rStyle w:val="Hyperlink"/>
            <w:noProof/>
          </w:rPr>
          <w:t>1.2 Mục tiêu thực hiện đề tài</w:t>
        </w:r>
        <w:r>
          <w:rPr>
            <w:noProof/>
            <w:webHidden/>
          </w:rPr>
          <w:tab/>
        </w:r>
        <w:r>
          <w:rPr>
            <w:noProof/>
            <w:webHidden/>
          </w:rPr>
          <w:fldChar w:fldCharType="begin"/>
        </w:r>
        <w:r>
          <w:rPr>
            <w:noProof/>
            <w:webHidden/>
          </w:rPr>
          <w:instrText xml:space="preserve"> PAGEREF _Toc203426547 \h </w:instrText>
        </w:r>
        <w:r>
          <w:rPr>
            <w:noProof/>
            <w:webHidden/>
          </w:rPr>
        </w:r>
        <w:r>
          <w:rPr>
            <w:noProof/>
            <w:webHidden/>
          </w:rPr>
          <w:fldChar w:fldCharType="separate"/>
        </w:r>
        <w:r w:rsidR="00196D31">
          <w:rPr>
            <w:noProof/>
            <w:webHidden/>
          </w:rPr>
          <w:t>2</w:t>
        </w:r>
        <w:r>
          <w:rPr>
            <w:noProof/>
            <w:webHidden/>
          </w:rPr>
          <w:fldChar w:fldCharType="end"/>
        </w:r>
      </w:hyperlink>
    </w:p>
    <w:p w14:paraId="0B65B24B" w14:textId="1F384DE7" w:rsidR="002001E6" w:rsidRDefault="002001E6">
      <w:pPr>
        <w:pStyle w:val="TOC2"/>
        <w:rPr>
          <w:rFonts w:asciiTheme="minorHAnsi" w:eastAsiaTheme="minorEastAsia" w:hAnsiTheme="minorHAnsi"/>
          <w:noProof/>
          <w:kern w:val="2"/>
          <w:sz w:val="24"/>
          <w14:ligatures w14:val="standardContextual"/>
        </w:rPr>
      </w:pPr>
      <w:hyperlink w:anchor="_Toc203426548" w:history="1">
        <w:r w:rsidRPr="005F56E1">
          <w:rPr>
            <w:rStyle w:val="Hyperlink"/>
            <w:noProof/>
          </w:rPr>
          <w:t>1.3 Đối tượng và phạm vi nghiên cứu</w:t>
        </w:r>
        <w:r>
          <w:rPr>
            <w:noProof/>
            <w:webHidden/>
          </w:rPr>
          <w:tab/>
        </w:r>
        <w:r>
          <w:rPr>
            <w:noProof/>
            <w:webHidden/>
          </w:rPr>
          <w:fldChar w:fldCharType="begin"/>
        </w:r>
        <w:r>
          <w:rPr>
            <w:noProof/>
            <w:webHidden/>
          </w:rPr>
          <w:instrText xml:space="preserve"> PAGEREF _Toc203426548 \h </w:instrText>
        </w:r>
        <w:r>
          <w:rPr>
            <w:noProof/>
            <w:webHidden/>
          </w:rPr>
        </w:r>
        <w:r>
          <w:rPr>
            <w:noProof/>
            <w:webHidden/>
          </w:rPr>
          <w:fldChar w:fldCharType="separate"/>
        </w:r>
        <w:r w:rsidR="00196D31">
          <w:rPr>
            <w:noProof/>
            <w:webHidden/>
          </w:rPr>
          <w:t>2</w:t>
        </w:r>
        <w:r>
          <w:rPr>
            <w:noProof/>
            <w:webHidden/>
          </w:rPr>
          <w:fldChar w:fldCharType="end"/>
        </w:r>
      </w:hyperlink>
    </w:p>
    <w:p w14:paraId="5775922E" w14:textId="6895475E" w:rsidR="002001E6" w:rsidRDefault="002001E6">
      <w:pPr>
        <w:pStyle w:val="TOC2"/>
        <w:rPr>
          <w:rFonts w:asciiTheme="minorHAnsi" w:eastAsiaTheme="minorEastAsia" w:hAnsiTheme="minorHAnsi"/>
          <w:noProof/>
          <w:kern w:val="2"/>
          <w:sz w:val="24"/>
          <w14:ligatures w14:val="standardContextual"/>
        </w:rPr>
      </w:pPr>
      <w:hyperlink w:anchor="_Toc203426549" w:history="1">
        <w:r w:rsidRPr="005F56E1">
          <w:rPr>
            <w:rStyle w:val="Hyperlink"/>
            <w:noProof/>
          </w:rPr>
          <w:t>1.4 Phương pháp nghiên cứu</w:t>
        </w:r>
        <w:r>
          <w:rPr>
            <w:noProof/>
            <w:webHidden/>
          </w:rPr>
          <w:tab/>
        </w:r>
        <w:r>
          <w:rPr>
            <w:noProof/>
            <w:webHidden/>
          </w:rPr>
          <w:fldChar w:fldCharType="begin"/>
        </w:r>
        <w:r>
          <w:rPr>
            <w:noProof/>
            <w:webHidden/>
          </w:rPr>
          <w:instrText xml:space="preserve"> PAGEREF _Toc203426549 \h </w:instrText>
        </w:r>
        <w:r>
          <w:rPr>
            <w:noProof/>
            <w:webHidden/>
          </w:rPr>
        </w:r>
        <w:r>
          <w:rPr>
            <w:noProof/>
            <w:webHidden/>
          </w:rPr>
          <w:fldChar w:fldCharType="separate"/>
        </w:r>
        <w:r w:rsidR="00196D31">
          <w:rPr>
            <w:noProof/>
            <w:webHidden/>
          </w:rPr>
          <w:t>2</w:t>
        </w:r>
        <w:r>
          <w:rPr>
            <w:noProof/>
            <w:webHidden/>
          </w:rPr>
          <w:fldChar w:fldCharType="end"/>
        </w:r>
      </w:hyperlink>
    </w:p>
    <w:p w14:paraId="5475CB9F" w14:textId="2F0D15F9" w:rsidR="002001E6" w:rsidRDefault="002001E6">
      <w:pPr>
        <w:pStyle w:val="TOC1"/>
        <w:rPr>
          <w:rFonts w:asciiTheme="minorHAnsi" w:eastAsiaTheme="minorEastAsia" w:hAnsiTheme="minorHAnsi"/>
          <w:b w:val="0"/>
          <w:noProof/>
          <w:kern w:val="2"/>
          <w:sz w:val="24"/>
          <w14:ligatures w14:val="standardContextual"/>
        </w:rPr>
      </w:pPr>
      <w:hyperlink w:anchor="_Toc203426550" w:history="1">
        <w:r w:rsidRPr="005F56E1">
          <w:rPr>
            <w:rStyle w:val="Hyperlink"/>
            <w:noProof/>
          </w:rPr>
          <w:t>CHƯƠNG 2. TỔNG QUAN VỀ AI TẠO SINH VÀ THỊ GIÁC MÁY TÍNH</w:t>
        </w:r>
        <w:r>
          <w:rPr>
            <w:noProof/>
            <w:webHidden/>
          </w:rPr>
          <w:tab/>
        </w:r>
        <w:r>
          <w:rPr>
            <w:noProof/>
            <w:webHidden/>
          </w:rPr>
          <w:fldChar w:fldCharType="begin"/>
        </w:r>
        <w:r>
          <w:rPr>
            <w:noProof/>
            <w:webHidden/>
          </w:rPr>
          <w:instrText xml:space="preserve"> PAGEREF _Toc203426550 \h </w:instrText>
        </w:r>
        <w:r>
          <w:rPr>
            <w:noProof/>
            <w:webHidden/>
          </w:rPr>
        </w:r>
        <w:r>
          <w:rPr>
            <w:noProof/>
            <w:webHidden/>
          </w:rPr>
          <w:fldChar w:fldCharType="separate"/>
        </w:r>
        <w:r w:rsidR="00196D31">
          <w:rPr>
            <w:noProof/>
            <w:webHidden/>
          </w:rPr>
          <w:t>4</w:t>
        </w:r>
        <w:r>
          <w:rPr>
            <w:noProof/>
            <w:webHidden/>
          </w:rPr>
          <w:fldChar w:fldCharType="end"/>
        </w:r>
      </w:hyperlink>
    </w:p>
    <w:p w14:paraId="46117598" w14:textId="6245DE8D" w:rsidR="002001E6" w:rsidRDefault="002001E6">
      <w:pPr>
        <w:pStyle w:val="TOC2"/>
        <w:rPr>
          <w:rFonts w:asciiTheme="minorHAnsi" w:eastAsiaTheme="minorEastAsia" w:hAnsiTheme="minorHAnsi"/>
          <w:noProof/>
          <w:kern w:val="2"/>
          <w:sz w:val="24"/>
          <w14:ligatures w14:val="standardContextual"/>
        </w:rPr>
      </w:pPr>
      <w:hyperlink w:anchor="_Toc203426551" w:history="1">
        <w:r w:rsidRPr="005F56E1">
          <w:rPr>
            <w:rStyle w:val="Hyperlink"/>
            <w:noProof/>
          </w:rPr>
          <w:t>2.1 Trí tuệ nhân tạo tạo sinh (Generative Artificial Intelligence)</w:t>
        </w:r>
        <w:r>
          <w:rPr>
            <w:noProof/>
            <w:webHidden/>
          </w:rPr>
          <w:tab/>
        </w:r>
        <w:r>
          <w:rPr>
            <w:noProof/>
            <w:webHidden/>
          </w:rPr>
          <w:fldChar w:fldCharType="begin"/>
        </w:r>
        <w:r>
          <w:rPr>
            <w:noProof/>
            <w:webHidden/>
          </w:rPr>
          <w:instrText xml:space="preserve"> PAGEREF _Toc203426551 \h </w:instrText>
        </w:r>
        <w:r>
          <w:rPr>
            <w:noProof/>
            <w:webHidden/>
          </w:rPr>
        </w:r>
        <w:r>
          <w:rPr>
            <w:noProof/>
            <w:webHidden/>
          </w:rPr>
          <w:fldChar w:fldCharType="separate"/>
        </w:r>
        <w:r w:rsidR="00196D31">
          <w:rPr>
            <w:noProof/>
            <w:webHidden/>
          </w:rPr>
          <w:t>4</w:t>
        </w:r>
        <w:r>
          <w:rPr>
            <w:noProof/>
            <w:webHidden/>
          </w:rPr>
          <w:fldChar w:fldCharType="end"/>
        </w:r>
      </w:hyperlink>
    </w:p>
    <w:p w14:paraId="26D9121A" w14:textId="67E2FAF0" w:rsidR="002001E6" w:rsidRDefault="002001E6">
      <w:pPr>
        <w:pStyle w:val="TOC2"/>
        <w:rPr>
          <w:rFonts w:asciiTheme="minorHAnsi" w:eastAsiaTheme="minorEastAsia" w:hAnsiTheme="minorHAnsi"/>
          <w:noProof/>
          <w:kern w:val="2"/>
          <w:sz w:val="24"/>
          <w14:ligatures w14:val="standardContextual"/>
        </w:rPr>
      </w:pPr>
      <w:hyperlink w:anchor="_Toc203426552" w:history="1">
        <w:r w:rsidRPr="005F56E1">
          <w:rPr>
            <w:rStyle w:val="Hyperlink"/>
            <w:noProof/>
          </w:rPr>
          <w:t>2.2 Thị giác máy tính (Computer Vision)</w:t>
        </w:r>
        <w:r>
          <w:rPr>
            <w:noProof/>
            <w:webHidden/>
          </w:rPr>
          <w:tab/>
        </w:r>
        <w:r>
          <w:rPr>
            <w:noProof/>
            <w:webHidden/>
          </w:rPr>
          <w:fldChar w:fldCharType="begin"/>
        </w:r>
        <w:r>
          <w:rPr>
            <w:noProof/>
            <w:webHidden/>
          </w:rPr>
          <w:instrText xml:space="preserve"> PAGEREF _Toc203426552 \h </w:instrText>
        </w:r>
        <w:r>
          <w:rPr>
            <w:noProof/>
            <w:webHidden/>
          </w:rPr>
        </w:r>
        <w:r>
          <w:rPr>
            <w:noProof/>
            <w:webHidden/>
          </w:rPr>
          <w:fldChar w:fldCharType="separate"/>
        </w:r>
        <w:r w:rsidR="00196D31">
          <w:rPr>
            <w:noProof/>
            <w:webHidden/>
          </w:rPr>
          <w:t>4</w:t>
        </w:r>
        <w:r>
          <w:rPr>
            <w:noProof/>
            <w:webHidden/>
          </w:rPr>
          <w:fldChar w:fldCharType="end"/>
        </w:r>
      </w:hyperlink>
    </w:p>
    <w:p w14:paraId="709826AA" w14:textId="46A43D93" w:rsidR="002001E6" w:rsidRDefault="002001E6">
      <w:pPr>
        <w:pStyle w:val="TOC2"/>
        <w:rPr>
          <w:rFonts w:asciiTheme="minorHAnsi" w:eastAsiaTheme="minorEastAsia" w:hAnsiTheme="minorHAnsi"/>
          <w:noProof/>
          <w:kern w:val="2"/>
          <w:sz w:val="24"/>
          <w14:ligatures w14:val="standardContextual"/>
        </w:rPr>
      </w:pPr>
      <w:hyperlink w:anchor="_Toc203426553" w:history="1">
        <w:r w:rsidRPr="005F56E1">
          <w:rPr>
            <w:rStyle w:val="Hyperlink"/>
            <w:noProof/>
          </w:rPr>
          <w:t>2.3 Mô hình AI tạo sinh và vai trò trong thị giác máy tính</w:t>
        </w:r>
        <w:r>
          <w:rPr>
            <w:noProof/>
            <w:webHidden/>
          </w:rPr>
          <w:tab/>
        </w:r>
        <w:r>
          <w:rPr>
            <w:noProof/>
            <w:webHidden/>
          </w:rPr>
          <w:fldChar w:fldCharType="begin"/>
        </w:r>
        <w:r>
          <w:rPr>
            <w:noProof/>
            <w:webHidden/>
          </w:rPr>
          <w:instrText xml:space="preserve"> PAGEREF _Toc203426553 \h </w:instrText>
        </w:r>
        <w:r>
          <w:rPr>
            <w:noProof/>
            <w:webHidden/>
          </w:rPr>
        </w:r>
        <w:r>
          <w:rPr>
            <w:noProof/>
            <w:webHidden/>
          </w:rPr>
          <w:fldChar w:fldCharType="separate"/>
        </w:r>
        <w:r w:rsidR="00196D31">
          <w:rPr>
            <w:noProof/>
            <w:webHidden/>
          </w:rPr>
          <w:t>4</w:t>
        </w:r>
        <w:r>
          <w:rPr>
            <w:noProof/>
            <w:webHidden/>
          </w:rPr>
          <w:fldChar w:fldCharType="end"/>
        </w:r>
      </w:hyperlink>
    </w:p>
    <w:p w14:paraId="181042F1" w14:textId="66105387" w:rsidR="002001E6" w:rsidRDefault="002001E6">
      <w:pPr>
        <w:pStyle w:val="TOC1"/>
        <w:rPr>
          <w:rFonts w:asciiTheme="minorHAnsi" w:eastAsiaTheme="minorEastAsia" w:hAnsiTheme="minorHAnsi"/>
          <w:b w:val="0"/>
          <w:noProof/>
          <w:kern w:val="2"/>
          <w:sz w:val="24"/>
          <w14:ligatures w14:val="standardContextual"/>
        </w:rPr>
      </w:pPr>
      <w:hyperlink w:anchor="_Toc203426554" w:history="1">
        <w:r w:rsidRPr="005F56E1">
          <w:rPr>
            <w:rStyle w:val="Hyperlink"/>
            <w:noProof/>
          </w:rPr>
          <w:t>CHƯƠNG 3. CÁC MÔ HÌNH TẠO SINH TIÊU BIỂU</w:t>
        </w:r>
        <w:r>
          <w:rPr>
            <w:noProof/>
            <w:webHidden/>
          </w:rPr>
          <w:tab/>
        </w:r>
        <w:r>
          <w:rPr>
            <w:noProof/>
            <w:webHidden/>
          </w:rPr>
          <w:fldChar w:fldCharType="begin"/>
        </w:r>
        <w:r>
          <w:rPr>
            <w:noProof/>
            <w:webHidden/>
          </w:rPr>
          <w:instrText xml:space="preserve"> PAGEREF _Toc203426554 \h </w:instrText>
        </w:r>
        <w:r>
          <w:rPr>
            <w:noProof/>
            <w:webHidden/>
          </w:rPr>
        </w:r>
        <w:r>
          <w:rPr>
            <w:noProof/>
            <w:webHidden/>
          </w:rPr>
          <w:fldChar w:fldCharType="separate"/>
        </w:r>
        <w:r w:rsidR="00196D31">
          <w:rPr>
            <w:noProof/>
            <w:webHidden/>
          </w:rPr>
          <w:t>7</w:t>
        </w:r>
        <w:r>
          <w:rPr>
            <w:noProof/>
            <w:webHidden/>
          </w:rPr>
          <w:fldChar w:fldCharType="end"/>
        </w:r>
      </w:hyperlink>
    </w:p>
    <w:p w14:paraId="42E4E2B4" w14:textId="55FCC680" w:rsidR="002001E6" w:rsidRDefault="002001E6">
      <w:pPr>
        <w:pStyle w:val="TOC2"/>
        <w:rPr>
          <w:rFonts w:asciiTheme="minorHAnsi" w:eastAsiaTheme="minorEastAsia" w:hAnsiTheme="minorHAnsi"/>
          <w:noProof/>
          <w:kern w:val="2"/>
          <w:sz w:val="24"/>
          <w14:ligatures w14:val="standardContextual"/>
        </w:rPr>
      </w:pPr>
      <w:hyperlink w:anchor="_Toc203426555" w:history="1">
        <w:r w:rsidRPr="005F56E1">
          <w:rPr>
            <w:rStyle w:val="Hyperlink"/>
            <w:noProof/>
          </w:rPr>
          <w:t>3.1 Generative Adversarial Networks (GANs)</w:t>
        </w:r>
        <w:r>
          <w:rPr>
            <w:noProof/>
            <w:webHidden/>
          </w:rPr>
          <w:tab/>
        </w:r>
        <w:r>
          <w:rPr>
            <w:noProof/>
            <w:webHidden/>
          </w:rPr>
          <w:fldChar w:fldCharType="begin"/>
        </w:r>
        <w:r>
          <w:rPr>
            <w:noProof/>
            <w:webHidden/>
          </w:rPr>
          <w:instrText xml:space="preserve"> PAGEREF _Toc203426555 \h </w:instrText>
        </w:r>
        <w:r>
          <w:rPr>
            <w:noProof/>
            <w:webHidden/>
          </w:rPr>
        </w:r>
        <w:r>
          <w:rPr>
            <w:noProof/>
            <w:webHidden/>
          </w:rPr>
          <w:fldChar w:fldCharType="separate"/>
        </w:r>
        <w:r w:rsidR="00196D31">
          <w:rPr>
            <w:noProof/>
            <w:webHidden/>
          </w:rPr>
          <w:t>7</w:t>
        </w:r>
        <w:r>
          <w:rPr>
            <w:noProof/>
            <w:webHidden/>
          </w:rPr>
          <w:fldChar w:fldCharType="end"/>
        </w:r>
      </w:hyperlink>
    </w:p>
    <w:p w14:paraId="61D9F459" w14:textId="1ECAEAE0" w:rsidR="002001E6" w:rsidRDefault="002001E6">
      <w:pPr>
        <w:pStyle w:val="TOC3"/>
        <w:rPr>
          <w:rFonts w:asciiTheme="minorHAnsi" w:eastAsiaTheme="minorEastAsia" w:hAnsiTheme="minorHAnsi"/>
          <w:i w:val="0"/>
          <w:noProof/>
          <w:kern w:val="2"/>
          <w:sz w:val="24"/>
          <w14:ligatures w14:val="standardContextual"/>
        </w:rPr>
      </w:pPr>
      <w:hyperlink w:anchor="_Toc203426556" w:history="1">
        <w:r w:rsidRPr="005F56E1">
          <w:rPr>
            <w:rStyle w:val="Hyperlink"/>
            <w:noProof/>
          </w:rPr>
          <w:t>3.1.1 Kiến trúc tổng thể của GANs</w:t>
        </w:r>
        <w:r>
          <w:rPr>
            <w:noProof/>
            <w:webHidden/>
          </w:rPr>
          <w:tab/>
        </w:r>
        <w:r>
          <w:rPr>
            <w:noProof/>
            <w:webHidden/>
          </w:rPr>
          <w:fldChar w:fldCharType="begin"/>
        </w:r>
        <w:r>
          <w:rPr>
            <w:noProof/>
            <w:webHidden/>
          </w:rPr>
          <w:instrText xml:space="preserve"> PAGEREF _Toc203426556 \h </w:instrText>
        </w:r>
        <w:r>
          <w:rPr>
            <w:noProof/>
            <w:webHidden/>
          </w:rPr>
        </w:r>
        <w:r>
          <w:rPr>
            <w:noProof/>
            <w:webHidden/>
          </w:rPr>
          <w:fldChar w:fldCharType="separate"/>
        </w:r>
        <w:r w:rsidR="00196D31">
          <w:rPr>
            <w:noProof/>
            <w:webHidden/>
          </w:rPr>
          <w:t>7</w:t>
        </w:r>
        <w:r>
          <w:rPr>
            <w:noProof/>
            <w:webHidden/>
          </w:rPr>
          <w:fldChar w:fldCharType="end"/>
        </w:r>
      </w:hyperlink>
    </w:p>
    <w:p w14:paraId="017FD5D3" w14:textId="7A17353B" w:rsidR="002001E6" w:rsidRDefault="002001E6">
      <w:pPr>
        <w:pStyle w:val="TOC3"/>
        <w:rPr>
          <w:rFonts w:asciiTheme="minorHAnsi" w:eastAsiaTheme="minorEastAsia" w:hAnsiTheme="minorHAnsi"/>
          <w:i w:val="0"/>
          <w:noProof/>
          <w:kern w:val="2"/>
          <w:sz w:val="24"/>
          <w14:ligatures w14:val="standardContextual"/>
        </w:rPr>
      </w:pPr>
      <w:hyperlink w:anchor="_Toc203426557" w:history="1">
        <w:r w:rsidRPr="005F56E1">
          <w:rPr>
            <w:rStyle w:val="Hyperlink"/>
            <w:noProof/>
          </w:rPr>
          <w:t>3.1.2 Nguyên lý hoạt động</w:t>
        </w:r>
        <w:r>
          <w:rPr>
            <w:noProof/>
            <w:webHidden/>
          </w:rPr>
          <w:tab/>
        </w:r>
        <w:r>
          <w:rPr>
            <w:noProof/>
            <w:webHidden/>
          </w:rPr>
          <w:fldChar w:fldCharType="begin"/>
        </w:r>
        <w:r>
          <w:rPr>
            <w:noProof/>
            <w:webHidden/>
          </w:rPr>
          <w:instrText xml:space="preserve"> PAGEREF _Toc203426557 \h </w:instrText>
        </w:r>
        <w:r>
          <w:rPr>
            <w:noProof/>
            <w:webHidden/>
          </w:rPr>
        </w:r>
        <w:r>
          <w:rPr>
            <w:noProof/>
            <w:webHidden/>
          </w:rPr>
          <w:fldChar w:fldCharType="separate"/>
        </w:r>
        <w:r w:rsidR="00196D31">
          <w:rPr>
            <w:noProof/>
            <w:webHidden/>
          </w:rPr>
          <w:t>8</w:t>
        </w:r>
        <w:r>
          <w:rPr>
            <w:noProof/>
            <w:webHidden/>
          </w:rPr>
          <w:fldChar w:fldCharType="end"/>
        </w:r>
      </w:hyperlink>
    </w:p>
    <w:p w14:paraId="203AAAD0" w14:textId="267025FC" w:rsidR="002001E6" w:rsidRDefault="002001E6">
      <w:pPr>
        <w:pStyle w:val="TOC3"/>
        <w:rPr>
          <w:rFonts w:asciiTheme="minorHAnsi" w:eastAsiaTheme="minorEastAsia" w:hAnsiTheme="minorHAnsi"/>
          <w:i w:val="0"/>
          <w:noProof/>
          <w:kern w:val="2"/>
          <w:sz w:val="24"/>
          <w14:ligatures w14:val="standardContextual"/>
        </w:rPr>
      </w:pPr>
      <w:hyperlink w:anchor="_Toc203426558" w:history="1">
        <w:r w:rsidRPr="005F56E1">
          <w:rPr>
            <w:rStyle w:val="Hyperlink"/>
            <w:noProof/>
          </w:rPr>
          <w:t>3.1.3 Các biến thể phổ biến và cải tiến</w:t>
        </w:r>
        <w:r>
          <w:rPr>
            <w:noProof/>
            <w:webHidden/>
          </w:rPr>
          <w:tab/>
        </w:r>
        <w:r>
          <w:rPr>
            <w:noProof/>
            <w:webHidden/>
          </w:rPr>
          <w:fldChar w:fldCharType="begin"/>
        </w:r>
        <w:r>
          <w:rPr>
            <w:noProof/>
            <w:webHidden/>
          </w:rPr>
          <w:instrText xml:space="preserve"> PAGEREF _Toc203426558 \h </w:instrText>
        </w:r>
        <w:r>
          <w:rPr>
            <w:noProof/>
            <w:webHidden/>
          </w:rPr>
        </w:r>
        <w:r>
          <w:rPr>
            <w:noProof/>
            <w:webHidden/>
          </w:rPr>
          <w:fldChar w:fldCharType="separate"/>
        </w:r>
        <w:r w:rsidR="00196D31">
          <w:rPr>
            <w:noProof/>
            <w:webHidden/>
          </w:rPr>
          <w:t>9</w:t>
        </w:r>
        <w:r>
          <w:rPr>
            <w:noProof/>
            <w:webHidden/>
          </w:rPr>
          <w:fldChar w:fldCharType="end"/>
        </w:r>
      </w:hyperlink>
    </w:p>
    <w:p w14:paraId="05B7B905" w14:textId="34DC6128" w:rsidR="002001E6" w:rsidRDefault="002001E6">
      <w:pPr>
        <w:pStyle w:val="TOC3"/>
        <w:rPr>
          <w:rFonts w:asciiTheme="minorHAnsi" w:eastAsiaTheme="minorEastAsia" w:hAnsiTheme="minorHAnsi"/>
          <w:i w:val="0"/>
          <w:noProof/>
          <w:kern w:val="2"/>
          <w:sz w:val="24"/>
          <w14:ligatures w14:val="standardContextual"/>
        </w:rPr>
      </w:pPr>
      <w:hyperlink w:anchor="_Toc203426559" w:history="1">
        <w:r w:rsidRPr="005F56E1">
          <w:rPr>
            <w:rStyle w:val="Hyperlink"/>
            <w:noProof/>
          </w:rPr>
          <w:t>3.1.4 Ưu điểm và nhược điểm</w:t>
        </w:r>
        <w:r>
          <w:rPr>
            <w:noProof/>
            <w:webHidden/>
          </w:rPr>
          <w:tab/>
        </w:r>
        <w:r>
          <w:rPr>
            <w:noProof/>
            <w:webHidden/>
          </w:rPr>
          <w:fldChar w:fldCharType="begin"/>
        </w:r>
        <w:r>
          <w:rPr>
            <w:noProof/>
            <w:webHidden/>
          </w:rPr>
          <w:instrText xml:space="preserve"> PAGEREF _Toc203426559 \h </w:instrText>
        </w:r>
        <w:r>
          <w:rPr>
            <w:noProof/>
            <w:webHidden/>
          </w:rPr>
        </w:r>
        <w:r>
          <w:rPr>
            <w:noProof/>
            <w:webHidden/>
          </w:rPr>
          <w:fldChar w:fldCharType="separate"/>
        </w:r>
        <w:r w:rsidR="00196D31">
          <w:rPr>
            <w:noProof/>
            <w:webHidden/>
          </w:rPr>
          <w:t>9</w:t>
        </w:r>
        <w:r>
          <w:rPr>
            <w:noProof/>
            <w:webHidden/>
          </w:rPr>
          <w:fldChar w:fldCharType="end"/>
        </w:r>
      </w:hyperlink>
    </w:p>
    <w:p w14:paraId="7441B06B" w14:textId="211BBB9A" w:rsidR="002001E6" w:rsidRDefault="002001E6">
      <w:pPr>
        <w:pStyle w:val="TOC3"/>
        <w:rPr>
          <w:rFonts w:asciiTheme="minorHAnsi" w:eastAsiaTheme="minorEastAsia" w:hAnsiTheme="minorHAnsi"/>
          <w:i w:val="0"/>
          <w:noProof/>
          <w:kern w:val="2"/>
          <w:sz w:val="24"/>
          <w14:ligatures w14:val="standardContextual"/>
        </w:rPr>
      </w:pPr>
      <w:hyperlink w:anchor="_Toc203426560" w:history="1">
        <w:r w:rsidRPr="005F56E1">
          <w:rPr>
            <w:rStyle w:val="Hyperlink"/>
            <w:noProof/>
          </w:rPr>
          <w:t>3.1.5 Ứng dụng trong Thị giác máy tính</w:t>
        </w:r>
        <w:r>
          <w:rPr>
            <w:noProof/>
            <w:webHidden/>
          </w:rPr>
          <w:tab/>
        </w:r>
        <w:r>
          <w:rPr>
            <w:noProof/>
            <w:webHidden/>
          </w:rPr>
          <w:fldChar w:fldCharType="begin"/>
        </w:r>
        <w:r>
          <w:rPr>
            <w:noProof/>
            <w:webHidden/>
          </w:rPr>
          <w:instrText xml:space="preserve"> PAGEREF _Toc203426560 \h </w:instrText>
        </w:r>
        <w:r>
          <w:rPr>
            <w:noProof/>
            <w:webHidden/>
          </w:rPr>
        </w:r>
        <w:r>
          <w:rPr>
            <w:noProof/>
            <w:webHidden/>
          </w:rPr>
          <w:fldChar w:fldCharType="separate"/>
        </w:r>
        <w:r w:rsidR="00196D31">
          <w:rPr>
            <w:noProof/>
            <w:webHidden/>
          </w:rPr>
          <w:t>11</w:t>
        </w:r>
        <w:r>
          <w:rPr>
            <w:noProof/>
            <w:webHidden/>
          </w:rPr>
          <w:fldChar w:fldCharType="end"/>
        </w:r>
      </w:hyperlink>
    </w:p>
    <w:p w14:paraId="1719F8E4" w14:textId="6E806D59" w:rsidR="002001E6" w:rsidRDefault="002001E6">
      <w:pPr>
        <w:pStyle w:val="TOC2"/>
        <w:rPr>
          <w:rFonts w:asciiTheme="minorHAnsi" w:eastAsiaTheme="minorEastAsia" w:hAnsiTheme="minorHAnsi"/>
          <w:noProof/>
          <w:kern w:val="2"/>
          <w:sz w:val="24"/>
          <w14:ligatures w14:val="standardContextual"/>
        </w:rPr>
      </w:pPr>
      <w:hyperlink w:anchor="_Toc203426561" w:history="1">
        <w:r w:rsidRPr="005F56E1">
          <w:rPr>
            <w:rStyle w:val="Hyperlink"/>
            <w:noProof/>
          </w:rPr>
          <w:t>3.2 Variational Autoencoders (</w:t>
        </w:r>
        <w:r w:rsidR="00A260A5">
          <w:rPr>
            <w:rStyle w:val="Hyperlink"/>
            <w:noProof/>
          </w:rPr>
          <w:t>VAE</w:t>
        </w:r>
        <w:r w:rsidRPr="005F56E1">
          <w:rPr>
            <w:rStyle w:val="Hyperlink"/>
            <w:noProof/>
          </w:rPr>
          <w:t>)</w:t>
        </w:r>
        <w:r>
          <w:rPr>
            <w:noProof/>
            <w:webHidden/>
          </w:rPr>
          <w:tab/>
        </w:r>
        <w:r>
          <w:rPr>
            <w:noProof/>
            <w:webHidden/>
          </w:rPr>
          <w:fldChar w:fldCharType="begin"/>
        </w:r>
        <w:r>
          <w:rPr>
            <w:noProof/>
            <w:webHidden/>
          </w:rPr>
          <w:instrText xml:space="preserve"> PAGEREF _Toc203426561 \h </w:instrText>
        </w:r>
        <w:r>
          <w:rPr>
            <w:noProof/>
            <w:webHidden/>
          </w:rPr>
        </w:r>
        <w:r>
          <w:rPr>
            <w:noProof/>
            <w:webHidden/>
          </w:rPr>
          <w:fldChar w:fldCharType="separate"/>
        </w:r>
        <w:r w:rsidR="00196D31">
          <w:rPr>
            <w:noProof/>
            <w:webHidden/>
          </w:rPr>
          <w:t>12</w:t>
        </w:r>
        <w:r>
          <w:rPr>
            <w:noProof/>
            <w:webHidden/>
          </w:rPr>
          <w:fldChar w:fldCharType="end"/>
        </w:r>
      </w:hyperlink>
    </w:p>
    <w:p w14:paraId="5A6DF002" w14:textId="3A83105B" w:rsidR="002001E6" w:rsidRDefault="002001E6">
      <w:pPr>
        <w:pStyle w:val="TOC3"/>
        <w:rPr>
          <w:rFonts w:asciiTheme="minorHAnsi" w:eastAsiaTheme="minorEastAsia" w:hAnsiTheme="minorHAnsi"/>
          <w:i w:val="0"/>
          <w:noProof/>
          <w:kern w:val="2"/>
          <w:sz w:val="24"/>
          <w14:ligatures w14:val="standardContextual"/>
        </w:rPr>
      </w:pPr>
      <w:hyperlink w:anchor="_Toc203426562" w:history="1">
        <w:r w:rsidRPr="005F56E1">
          <w:rPr>
            <w:rStyle w:val="Hyperlink"/>
            <w:noProof/>
          </w:rPr>
          <w:t xml:space="preserve">3.2.1 Kiến trúc tổng thể của </w:t>
        </w:r>
        <w:r w:rsidR="00A260A5">
          <w:rPr>
            <w:rStyle w:val="Hyperlink"/>
            <w:noProof/>
          </w:rPr>
          <w:t>VAE</w:t>
        </w:r>
        <w:r>
          <w:rPr>
            <w:noProof/>
            <w:webHidden/>
          </w:rPr>
          <w:tab/>
        </w:r>
        <w:r>
          <w:rPr>
            <w:noProof/>
            <w:webHidden/>
          </w:rPr>
          <w:fldChar w:fldCharType="begin"/>
        </w:r>
        <w:r>
          <w:rPr>
            <w:noProof/>
            <w:webHidden/>
          </w:rPr>
          <w:instrText xml:space="preserve"> PAGEREF _Toc203426562 \h </w:instrText>
        </w:r>
        <w:r>
          <w:rPr>
            <w:noProof/>
            <w:webHidden/>
          </w:rPr>
        </w:r>
        <w:r>
          <w:rPr>
            <w:noProof/>
            <w:webHidden/>
          </w:rPr>
          <w:fldChar w:fldCharType="separate"/>
        </w:r>
        <w:r w:rsidR="00196D31">
          <w:rPr>
            <w:noProof/>
            <w:webHidden/>
          </w:rPr>
          <w:t>12</w:t>
        </w:r>
        <w:r>
          <w:rPr>
            <w:noProof/>
            <w:webHidden/>
          </w:rPr>
          <w:fldChar w:fldCharType="end"/>
        </w:r>
      </w:hyperlink>
    </w:p>
    <w:p w14:paraId="469D6ADF" w14:textId="0D1E57E0" w:rsidR="002001E6" w:rsidRDefault="002001E6">
      <w:pPr>
        <w:pStyle w:val="TOC3"/>
        <w:rPr>
          <w:rFonts w:asciiTheme="minorHAnsi" w:eastAsiaTheme="minorEastAsia" w:hAnsiTheme="minorHAnsi"/>
          <w:i w:val="0"/>
          <w:noProof/>
          <w:kern w:val="2"/>
          <w:sz w:val="24"/>
          <w14:ligatures w14:val="standardContextual"/>
        </w:rPr>
      </w:pPr>
      <w:hyperlink w:anchor="_Toc203426563" w:history="1">
        <w:r w:rsidRPr="005F56E1">
          <w:rPr>
            <w:rStyle w:val="Hyperlink"/>
            <w:noProof/>
          </w:rPr>
          <w:t>3.2.2 Hàm mất mát – ELBO</w:t>
        </w:r>
        <w:r>
          <w:rPr>
            <w:noProof/>
            <w:webHidden/>
          </w:rPr>
          <w:tab/>
        </w:r>
        <w:r>
          <w:rPr>
            <w:noProof/>
            <w:webHidden/>
          </w:rPr>
          <w:fldChar w:fldCharType="begin"/>
        </w:r>
        <w:r>
          <w:rPr>
            <w:noProof/>
            <w:webHidden/>
          </w:rPr>
          <w:instrText xml:space="preserve"> PAGEREF _Toc203426563 \h </w:instrText>
        </w:r>
        <w:r>
          <w:rPr>
            <w:noProof/>
            <w:webHidden/>
          </w:rPr>
        </w:r>
        <w:r>
          <w:rPr>
            <w:noProof/>
            <w:webHidden/>
          </w:rPr>
          <w:fldChar w:fldCharType="separate"/>
        </w:r>
        <w:r w:rsidR="00196D31">
          <w:rPr>
            <w:noProof/>
            <w:webHidden/>
          </w:rPr>
          <w:t>13</w:t>
        </w:r>
        <w:r>
          <w:rPr>
            <w:noProof/>
            <w:webHidden/>
          </w:rPr>
          <w:fldChar w:fldCharType="end"/>
        </w:r>
      </w:hyperlink>
    </w:p>
    <w:p w14:paraId="2019C74D" w14:textId="25F800E4" w:rsidR="002001E6" w:rsidRDefault="002001E6">
      <w:pPr>
        <w:pStyle w:val="TOC3"/>
        <w:rPr>
          <w:rFonts w:asciiTheme="minorHAnsi" w:eastAsiaTheme="minorEastAsia" w:hAnsiTheme="minorHAnsi"/>
          <w:i w:val="0"/>
          <w:noProof/>
          <w:kern w:val="2"/>
          <w:sz w:val="24"/>
          <w14:ligatures w14:val="standardContextual"/>
        </w:rPr>
      </w:pPr>
      <w:hyperlink w:anchor="_Toc203426564" w:history="1">
        <w:r w:rsidRPr="005F56E1">
          <w:rPr>
            <w:rStyle w:val="Hyperlink"/>
            <w:noProof/>
          </w:rPr>
          <w:t>3.2.3 Reparameterization Trick</w:t>
        </w:r>
        <w:r>
          <w:rPr>
            <w:noProof/>
            <w:webHidden/>
          </w:rPr>
          <w:tab/>
        </w:r>
        <w:r>
          <w:rPr>
            <w:noProof/>
            <w:webHidden/>
          </w:rPr>
          <w:fldChar w:fldCharType="begin"/>
        </w:r>
        <w:r>
          <w:rPr>
            <w:noProof/>
            <w:webHidden/>
          </w:rPr>
          <w:instrText xml:space="preserve"> PAGEREF _Toc203426564 \h </w:instrText>
        </w:r>
        <w:r>
          <w:rPr>
            <w:noProof/>
            <w:webHidden/>
          </w:rPr>
        </w:r>
        <w:r>
          <w:rPr>
            <w:noProof/>
            <w:webHidden/>
          </w:rPr>
          <w:fldChar w:fldCharType="separate"/>
        </w:r>
        <w:r w:rsidR="00196D31">
          <w:rPr>
            <w:noProof/>
            <w:webHidden/>
          </w:rPr>
          <w:t>14</w:t>
        </w:r>
        <w:r>
          <w:rPr>
            <w:noProof/>
            <w:webHidden/>
          </w:rPr>
          <w:fldChar w:fldCharType="end"/>
        </w:r>
      </w:hyperlink>
    </w:p>
    <w:p w14:paraId="17FFAA18" w14:textId="598015CC" w:rsidR="002001E6" w:rsidRDefault="002001E6">
      <w:pPr>
        <w:pStyle w:val="TOC3"/>
        <w:rPr>
          <w:rFonts w:asciiTheme="minorHAnsi" w:eastAsiaTheme="minorEastAsia" w:hAnsiTheme="minorHAnsi"/>
          <w:i w:val="0"/>
          <w:noProof/>
          <w:kern w:val="2"/>
          <w:sz w:val="24"/>
          <w14:ligatures w14:val="standardContextual"/>
        </w:rPr>
      </w:pPr>
      <w:hyperlink w:anchor="_Toc203426565" w:history="1">
        <w:r w:rsidRPr="005F56E1">
          <w:rPr>
            <w:rStyle w:val="Hyperlink"/>
            <w:noProof/>
          </w:rPr>
          <w:t>3.2.4 Ưu điểm và nhược điểm</w:t>
        </w:r>
        <w:r>
          <w:rPr>
            <w:noProof/>
            <w:webHidden/>
          </w:rPr>
          <w:tab/>
        </w:r>
        <w:r>
          <w:rPr>
            <w:noProof/>
            <w:webHidden/>
          </w:rPr>
          <w:fldChar w:fldCharType="begin"/>
        </w:r>
        <w:r>
          <w:rPr>
            <w:noProof/>
            <w:webHidden/>
          </w:rPr>
          <w:instrText xml:space="preserve"> PAGEREF _Toc203426565 \h </w:instrText>
        </w:r>
        <w:r>
          <w:rPr>
            <w:noProof/>
            <w:webHidden/>
          </w:rPr>
        </w:r>
        <w:r>
          <w:rPr>
            <w:noProof/>
            <w:webHidden/>
          </w:rPr>
          <w:fldChar w:fldCharType="separate"/>
        </w:r>
        <w:r w:rsidR="00196D31">
          <w:rPr>
            <w:noProof/>
            <w:webHidden/>
          </w:rPr>
          <w:t>14</w:t>
        </w:r>
        <w:r>
          <w:rPr>
            <w:noProof/>
            <w:webHidden/>
          </w:rPr>
          <w:fldChar w:fldCharType="end"/>
        </w:r>
      </w:hyperlink>
    </w:p>
    <w:p w14:paraId="462D1B62" w14:textId="74D2FDA7" w:rsidR="002001E6" w:rsidRDefault="002001E6">
      <w:pPr>
        <w:pStyle w:val="TOC3"/>
        <w:rPr>
          <w:rFonts w:asciiTheme="minorHAnsi" w:eastAsiaTheme="minorEastAsia" w:hAnsiTheme="minorHAnsi"/>
          <w:i w:val="0"/>
          <w:noProof/>
          <w:kern w:val="2"/>
          <w:sz w:val="24"/>
          <w14:ligatures w14:val="standardContextual"/>
        </w:rPr>
      </w:pPr>
      <w:hyperlink w:anchor="_Toc203426566" w:history="1">
        <w:r w:rsidRPr="005F56E1">
          <w:rPr>
            <w:rStyle w:val="Hyperlink"/>
            <w:noProof/>
          </w:rPr>
          <w:t>3.2.5 Ứng dụng trong Thị giác máy tính</w:t>
        </w:r>
        <w:r>
          <w:rPr>
            <w:noProof/>
            <w:webHidden/>
          </w:rPr>
          <w:tab/>
        </w:r>
        <w:r>
          <w:rPr>
            <w:noProof/>
            <w:webHidden/>
          </w:rPr>
          <w:fldChar w:fldCharType="begin"/>
        </w:r>
        <w:r>
          <w:rPr>
            <w:noProof/>
            <w:webHidden/>
          </w:rPr>
          <w:instrText xml:space="preserve"> PAGEREF _Toc203426566 \h </w:instrText>
        </w:r>
        <w:r>
          <w:rPr>
            <w:noProof/>
            <w:webHidden/>
          </w:rPr>
        </w:r>
        <w:r>
          <w:rPr>
            <w:noProof/>
            <w:webHidden/>
          </w:rPr>
          <w:fldChar w:fldCharType="separate"/>
        </w:r>
        <w:r w:rsidR="00196D31">
          <w:rPr>
            <w:noProof/>
            <w:webHidden/>
          </w:rPr>
          <w:t>16</w:t>
        </w:r>
        <w:r>
          <w:rPr>
            <w:noProof/>
            <w:webHidden/>
          </w:rPr>
          <w:fldChar w:fldCharType="end"/>
        </w:r>
      </w:hyperlink>
    </w:p>
    <w:p w14:paraId="4B804F13" w14:textId="371CC3A9" w:rsidR="002001E6" w:rsidRDefault="002001E6">
      <w:pPr>
        <w:pStyle w:val="TOC2"/>
        <w:rPr>
          <w:rFonts w:asciiTheme="minorHAnsi" w:eastAsiaTheme="minorEastAsia" w:hAnsiTheme="minorHAnsi"/>
          <w:noProof/>
          <w:kern w:val="2"/>
          <w:sz w:val="24"/>
          <w14:ligatures w14:val="standardContextual"/>
        </w:rPr>
      </w:pPr>
      <w:hyperlink w:anchor="_Toc203426567" w:history="1">
        <w:r w:rsidRPr="005F56E1">
          <w:rPr>
            <w:rStyle w:val="Hyperlink"/>
            <w:noProof/>
          </w:rPr>
          <w:t>3.3 Diffusion Models</w:t>
        </w:r>
        <w:r>
          <w:rPr>
            <w:noProof/>
            <w:webHidden/>
          </w:rPr>
          <w:tab/>
        </w:r>
        <w:r>
          <w:rPr>
            <w:noProof/>
            <w:webHidden/>
          </w:rPr>
          <w:fldChar w:fldCharType="begin"/>
        </w:r>
        <w:r>
          <w:rPr>
            <w:noProof/>
            <w:webHidden/>
          </w:rPr>
          <w:instrText xml:space="preserve"> PAGEREF _Toc203426567 \h </w:instrText>
        </w:r>
        <w:r>
          <w:rPr>
            <w:noProof/>
            <w:webHidden/>
          </w:rPr>
        </w:r>
        <w:r>
          <w:rPr>
            <w:noProof/>
            <w:webHidden/>
          </w:rPr>
          <w:fldChar w:fldCharType="separate"/>
        </w:r>
        <w:r w:rsidR="00196D31">
          <w:rPr>
            <w:noProof/>
            <w:webHidden/>
          </w:rPr>
          <w:t>17</w:t>
        </w:r>
        <w:r>
          <w:rPr>
            <w:noProof/>
            <w:webHidden/>
          </w:rPr>
          <w:fldChar w:fldCharType="end"/>
        </w:r>
      </w:hyperlink>
    </w:p>
    <w:p w14:paraId="146668E4" w14:textId="26685050" w:rsidR="002001E6" w:rsidRDefault="002001E6">
      <w:pPr>
        <w:pStyle w:val="TOC3"/>
        <w:rPr>
          <w:rFonts w:asciiTheme="minorHAnsi" w:eastAsiaTheme="minorEastAsia" w:hAnsiTheme="minorHAnsi"/>
          <w:i w:val="0"/>
          <w:noProof/>
          <w:kern w:val="2"/>
          <w:sz w:val="24"/>
          <w14:ligatures w14:val="standardContextual"/>
        </w:rPr>
      </w:pPr>
      <w:hyperlink w:anchor="_Toc203426568" w:history="1">
        <w:r w:rsidRPr="005F56E1">
          <w:rPr>
            <w:rStyle w:val="Hyperlink"/>
            <w:noProof/>
          </w:rPr>
          <w:t>3.3.1 Nguyên lý hoạt động</w:t>
        </w:r>
        <w:r>
          <w:rPr>
            <w:noProof/>
            <w:webHidden/>
          </w:rPr>
          <w:tab/>
        </w:r>
        <w:r>
          <w:rPr>
            <w:noProof/>
            <w:webHidden/>
          </w:rPr>
          <w:fldChar w:fldCharType="begin"/>
        </w:r>
        <w:r>
          <w:rPr>
            <w:noProof/>
            <w:webHidden/>
          </w:rPr>
          <w:instrText xml:space="preserve"> PAGEREF _Toc203426568 \h </w:instrText>
        </w:r>
        <w:r>
          <w:rPr>
            <w:noProof/>
            <w:webHidden/>
          </w:rPr>
        </w:r>
        <w:r>
          <w:rPr>
            <w:noProof/>
            <w:webHidden/>
          </w:rPr>
          <w:fldChar w:fldCharType="separate"/>
        </w:r>
        <w:r w:rsidR="00196D31">
          <w:rPr>
            <w:noProof/>
            <w:webHidden/>
          </w:rPr>
          <w:t>18</w:t>
        </w:r>
        <w:r>
          <w:rPr>
            <w:noProof/>
            <w:webHidden/>
          </w:rPr>
          <w:fldChar w:fldCharType="end"/>
        </w:r>
      </w:hyperlink>
    </w:p>
    <w:p w14:paraId="37D2B644" w14:textId="3B0399DB" w:rsidR="002001E6" w:rsidRDefault="002001E6">
      <w:pPr>
        <w:pStyle w:val="TOC3"/>
        <w:rPr>
          <w:rFonts w:asciiTheme="minorHAnsi" w:eastAsiaTheme="minorEastAsia" w:hAnsiTheme="minorHAnsi"/>
          <w:i w:val="0"/>
          <w:noProof/>
          <w:kern w:val="2"/>
          <w:sz w:val="24"/>
          <w14:ligatures w14:val="standardContextual"/>
        </w:rPr>
      </w:pPr>
      <w:hyperlink w:anchor="_Toc203426569" w:history="1">
        <w:r w:rsidRPr="005F56E1">
          <w:rPr>
            <w:rStyle w:val="Hyperlink"/>
            <w:noProof/>
          </w:rPr>
          <w:t>3.3.2 Kiến trúc U-Net và Hàm mất mát</w:t>
        </w:r>
        <w:r>
          <w:rPr>
            <w:noProof/>
            <w:webHidden/>
          </w:rPr>
          <w:tab/>
        </w:r>
        <w:r>
          <w:rPr>
            <w:noProof/>
            <w:webHidden/>
          </w:rPr>
          <w:fldChar w:fldCharType="begin"/>
        </w:r>
        <w:r>
          <w:rPr>
            <w:noProof/>
            <w:webHidden/>
          </w:rPr>
          <w:instrText xml:space="preserve"> PAGEREF _Toc203426569 \h </w:instrText>
        </w:r>
        <w:r>
          <w:rPr>
            <w:noProof/>
            <w:webHidden/>
          </w:rPr>
        </w:r>
        <w:r>
          <w:rPr>
            <w:noProof/>
            <w:webHidden/>
          </w:rPr>
          <w:fldChar w:fldCharType="separate"/>
        </w:r>
        <w:r w:rsidR="00196D31">
          <w:rPr>
            <w:noProof/>
            <w:webHidden/>
          </w:rPr>
          <w:t>19</w:t>
        </w:r>
        <w:r>
          <w:rPr>
            <w:noProof/>
            <w:webHidden/>
          </w:rPr>
          <w:fldChar w:fldCharType="end"/>
        </w:r>
      </w:hyperlink>
    </w:p>
    <w:p w14:paraId="29A71477" w14:textId="01BE27F0" w:rsidR="002001E6" w:rsidRDefault="002001E6">
      <w:pPr>
        <w:pStyle w:val="TOC3"/>
        <w:rPr>
          <w:rFonts w:asciiTheme="minorHAnsi" w:eastAsiaTheme="minorEastAsia" w:hAnsiTheme="minorHAnsi"/>
          <w:i w:val="0"/>
          <w:noProof/>
          <w:kern w:val="2"/>
          <w:sz w:val="24"/>
          <w14:ligatures w14:val="standardContextual"/>
        </w:rPr>
      </w:pPr>
      <w:hyperlink w:anchor="_Toc203426570" w:history="1">
        <w:r w:rsidRPr="005F56E1">
          <w:rPr>
            <w:rStyle w:val="Hyperlink"/>
            <w:noProof/>
          </w:rPr>
          <w:t>3.3.3 Ưu điểm và Nhược điểm</w:t>
        </w:r>
        <w:r>
          <w:rPr>
            <w:noProof/>
            <w:webHidden/>
          </w:rPr>
          <w:tab/>
        </w:r>
        <w:r>
          <w:rPr>
            <w:noProof/>
            <w:webHidden/>
          </w:rPr>
          <w:fldChar w:fldCharType="begin"/>
        </w:r>
        <w:r>
          <w:rPr>
            <w:noProof/>
            <w:webHidden/>
          </w:rPr>
          <w:instrText xml:space="preserve"> PAGEREF _Toc203426570 \h </w:instrText>
        </w:r>
        <w:r>
          <w:rPr>
            <w:noProof/>
            <w:webHidden/>
          </w:rPr>
        </w:r>
        <w:r>
          <w:rPr>
            <w:noProof/>
            <w:webHidden/>
          </w:rPr>
          <w:fldChar w:fldCharType="separate"/>
        </w:r>
        <w:r w:rsidR="00196D31">
          <w:rPr>
            <w:noProof/>
            <w:webHidden/>
          </w:rPr>
          <w:t>20</w:t>
        </w:r>
        <w:r>
          <w:rPr>
            <w:noProof/>
            <w:webHidden/>
          </w:rPr>
          <w:fldChar w:fldCharType="end"/>
        </w:r>
      </w:hyperlink>
    </w:p>
    <w:p w14:paraId="09C8D0D5" w14:textId="0480DB27" w:rsidR="002001E6" w:rsidRDefault="002001E6">
      <w:pPr>
        <w:pStyle w:val="TOC3"/>
        <w:rPr>
          <w:rFonts w:asciiTheme="minorHAnsi" w:eastAsiaTheme="minorEastAsia" w:hAnsiTheme="minorHAnsi"/>
          <w:i w:val="0"/>
          <w:noProof/>
          <w:kern w:val="2"/>
          <w:sz w:val="24"/>
          <w14:ligatures w14:val="standardContextual"/>
        </w:rPr>
      </w:pPr>
      <w:hyperlink w:anchor="_Toc203426571" w:history="1">
        <w:r w:rsidRPr="005F56E1">
          <w:rPr>
            <w:rStyle w:val="Hyperlink"/>
            <w:noProof/>
          </w:rPr>
          <w:t>3.3.4 Ứng dụng trong Thị giác Máy tính</w:t>
        </w:r>
        <w:r>
          <w:rPr>
            <w:noProof/>
            <w:webHidden/>
          </w:rPr>
          <w:tab/>
        </w:r>
        <w:r>
          <w:rPr>
            <w:noProof/>
            <w:webHidden/>
          </w:rPr>
          <w:fldChar w:fldCharType="begin"/>
        </w:r>
        <w:r>
          <w:rPr>
            <w:noProof/>
            <w:webHidden/>
          </w:rPr>
          <w:instrText xml:space="preserve"> PAGEREF _Toc203426571 \h </w:instrText>
        </w:r>
        <w:r>
          <w:rPr>
            <w:noProof/>
            <w:webHidden/>
          </w:rPr>
        </w:r>
        <w:r>
          <w:rPr>
            <w:noProof/>
            <w:webHidden/>
          </w:rPr>
          <w:fldChar w:fldCharType="separate"/>
        </w:r>
        <w:r w:rsidR="00196D31">
          <w:rPr>
            <w:noProof/>
            <w:webHidden/>
          </w:rPr>
          <w:t>21</w:t>
        </w:r>
        <w:r>
          <w:rPr>
            <w:noProof/>
            <w:webHidden/>
          </w:rPr>
          <w:fldChar w:fldCharType="end"/>
        </w:r>
      </w:hyperlink>
    </w:p>
    <w:p w14:paraId="7800264F" w14:textId="3F31838D" w:rsidR="002001E6" w:rsidRDefault="002001E6">
      <w:pPr>
        <w:pStyle w:val="TOC2"/>
        <w:rPr>
          <w:rFonts w:asciiTheme="minorHAnsi" w:eastAsiaTheme="minorEastAsia" w:hAnsiTheme="minorHAnsi"/>
          <w:noProof/>
          <w:kern w:val="2"/>
          <w:sz w:val="24"/>
          <w14:ligatures w14:val="standardContextual"/>
        </w:rPr>
      </w:pPr>
      <w:hyperlink w:anchor="_Toc203426572" w:history="1">
        <w:r w:rsidRPr="005F56E1">
          <w:rPr>
            <w:rStyle w:val="Hyperlink"/>
            <w:noProof/>
          </w:rPr>
          <w:t>3.4 So sánh các mô hình AI tạo sinh</w:t>
        </w:r>
        <w:r>
          <w:rPr>
            <w:noProof/>
            <w:webHidden/>
          </w:rPr>
          <w:tab/>
        </w:r>
        <w:r>
          <w:rPr>
            <w:noProof/>
            <w:webHidden/>
          </w:rPr>
          <w:fldChar w:fldCharType="begin"/>
        </w:r>
        <w:r>
          <w:rPr>
            <w:noProof/>
            <w:webHidden/>
          </w:rPr>
          <w:instrText xml:space="preserve"> PAGEREF _Toc203426572 \h </w:instrText>
        </w:r>
        <w:r>
          <w:rPr>
            <w:noProof/>
            <w:webHidden/>
          </w:rPr>
        </w:r>
        <w:r>
          <w:rPr>
            <w:noProof/>
            <w:webHidden/>
          </w:rPr>
          <w:fldChar w:fldCharType="separate"/>
        </w:r>
        <w:r w:rsidR="00196D31">
          <w:rPr>
            <w:noProof/>
            <w:webHidden/>
          </w:rPr>
          <w:t>23</w:t>
        </w:r>
        <w:r>
          <w:rPr>
            <w:noProof/>
            <w:webHidden/>
          </w:rPr>
          <w:fldChar w:fldCharType="end"/>
        </w:r>
      </w:hyperlink>
    </w:p>
    <w:p w14:paraId="38CAA7F9" w14:textId="1C47B7F1" w:rsidR="002001E6" w:rsidRDefault="002001E6">
      <w:pPr>
        <w:pStyle w:val="TOC1"/>
        <w:rPr>
          <w:rFonts w:asciiTheme="minorHAnsi" w:eastAsiaTheme="minorEastAsia" w:hAnsiTheme="minorHAnsi"/>
          <w:b w:val="0"/>
          <w:noProof/>
          <w:kern w:val="2"/>
          <w:sz w:val="24"/>
          <w14:ligatures w14:val="standardContextual"/>
        </w:rPr>
      </w:pPr>
      <w:hyperlink w:anchor="_Toc203426573" w:history="1">
        <w:r w:rsidRPr="005F56E1">
          <w:rPr>
            <w:rStyle w:val="Hyperlink"/>
            <w:noProof/>
          </w:rPr>
          <w:t>CHƯƠNG 4. THỰC NGHIỆM</w:t>
        </w:r>
        <w:r>
          <w:rPr>
            <w:noProof/>
            <w:webHidden/>
          </w:rPr>
          <w:tab/>
        </w:r>
        <w:r>
          <w:rPr>
            <w:noProof/>
            <w:webHidden/>
          </w:rPr>
          <w:fldChar w:fldCharType="begin"/>
        </w:r>
        <w:r>
          <w:rPr>
            <w:noProof/>
            <w:webHidden/>
          </w:rPr>
          <w:instrText xml:space="preserve"> PAGEREF _Toc203426573 \h </w:instrText>
        </w:r>
        <w:r>
          <w:rPr>
            <w:noProof/>
            <w:webHidden/>
          </w:rPr>
        </w:r>
        <w:r>
          <w:rPr>
            <w:noProof/>
            <w:webHidden/>
          </w:rPr>
          <w:fldChar w:fldCharType="separate"/>
        </w:r>
        <w:r w:rsidR="00196D31">
          <w:rPr>
            <w:noProof/>
            <w:webHidden/>
          </w:rPr>
          <w:t>25</w:t>
        </w:r>
        <w:r>
          <w:rPr>
            <w:noProof/>
            <w:webHidden/>
          </w:rPr>
          <w:fldChar w:fldCharType="end"/>
        </w:r>
      </w:hyperlink>
    </w:p>
    <w:p w14:paraId="519ADE49" w14:textId="267BDA07" w:rsidR="002001E6" w:rsidRDefault="002001E6">
      <w:pPr>
        <w:pStyle w:val="TOC2"/>
        <w:rPr>
          <w:rFonts w:asciiTheme="minorHAnsi" w:eastAsiaTheme="minorEastAsia" w:hAnsiTheme="minorHAnsi"/>
          <w:noProof/>
          <w:kern w:val="2"/>
          <w:sz w:val="24"/>
          <w14:ligatures w14:val="standardContextual"/>
        </w:rPr>
      </w:pPr>
      <w:hyperlink w:anchor="_Toc203426574" w:history="1">
        <w:r w:rsidRPr="005F56E1">
          <w:rPr>
            <w:rStyle w:val="Hyperlink"/>
            <w:noProof/>
          </w:rPr>
          <w:t>4.1 Dữ liệu thực nghiệm</w:t>
        </w:r>
        <w:r>
          <w:rPr>
            <w:noProof/>
            <w:webHidden/>
          </w:rPr>
          <w:tab/>
        </w:r>
        <w:r>
          <w:rPr>
            <w:noProof/>
            <w:webHidden/>
          </w:rPr>
          <w:fldChar w:fldCharType="begin"/>
        </w:r>
        <w:r>
          <w:rPr>
            <w:noProof/>
            <w:webHidden/>
          </w:rPr>
          <w:instrText xml:space="preserve"> PAGEREF _Toc203426574 \h </w:instrText>
        </w:r>
        <w:r>
          <w:rPr>
            <w:noProof/>
            <w:webHidden/>
          </w:rPr>
        </w:r>
        <w:r>
          <w:rPr>
            <w:noProof/>
            <w:webHidden/>
          </w:rPr>
          <w:fldChar w:fldCharType="separate"/>
        </w:r>
        <w:r w:rsidR="00196D31">
          <w:rPr>
            <w:noProof/>
            <w:webHidden/>
          </w:rPr>
          <w:t>25</w:t>
        </w:r>
        <w:r>
          <w:rPr>
            <w:noProof/>
            <w:webHidden/>
          </w:rPr>
          <w:fldChar w:fldCharType="end"/>
        </w:r>
      </w:hyperlink>
    </w:p>
    <w:p w14:paraId="3D4E86C3" w14:textId="09818414" w:rsidR="002001E6" w:rsidRDefault="002001E6">
      <w:pPr>
        <w:pStyle w:val="TOC2"/>
        <w:rPr>
          <w:rFonts w:asciiTheme="minorHAnsi" w:eastAsiaTheme="minorEastAsia" w:hAnsiTheme="minorHAnsi"/>
          <w:noProof/>
          <w:kern w:val="2"/>
          <w:sz w:val="24"/>
          <w14:ligatures w14:val="standardContextual"/>
        </w:rPr>
      </w:pPr>
      <w:hyperlink w:anchor="_Toc203426575" w:history="1">
        <w:r w:rsidRPr="005F56E1">
          <w:rPr>
            <w:rStyle w:val="Hyperlink"/>
            <w:noProof/>
          </w:rPr>
          <w:t>4.2 Môi trường và công cụ thực nghiệm</w:t>
        </w:r>
        <w:r>
          <w:rPr>
            <w:noProof/>
            <w:webHidden/>
          </w:rPr>
          <w:tab/>
        </w:r>
        <w:r>
          <w:rPr>
            <w:noProof/>
            <w:webHidden/>
          </w:rPr>
          <w:fldChar w:fldCharType="begin"/>
        </w:r>
        <w:r>
          <w:rPr>
            <w:noProof/>
            <w:webHidden/>
          </w:rPr>
          <w:instrText xml:space="preserve"> PAGEREF _Toc203426575 \h </w:instrText>
        </w:r>
        <w:r>
          <w:rPr>
            <w:noProof/>
            <w:webHidden/>
          </w:rPr>
        </w:r>
        <w:r>
          <w:rPr>
            <w:noProof/>
            <w:webHidden/>
          </w:rPr>
          <w:fldChar w:fldCharType="separate"/>
        </w:r>
        <w:r w:rsidR="00196D31">
          <w:rPr>
            <w:noProof/>
            <w:webHidden/>
          </w:rPr>
          <w:t>25</w:t>
        </w:r>
        <w:r>
          <w:rPr>
            <w:noProof/>
            <w:webHidden/>
          </w:rPr>
          <w:fldChar w:fldCharType="end"/>
        </w:r>
      </w:hyperlink>
    </w:p>
    <w:p w14:paraId="0894C46E" w14:textId="71D8D02F" w:rsidR="002001E6" w:rsidRDefault="002001E6">
      <w:pPr>
        <w:pStyle w:val="TOC2"/>
        <w:rPr>
          <w:rFonts w:asciiTheme="minorHAnsi" w:eastAsiaTheme="minorEastAsia" w:hAnsiTheme="minorHAnsi"/>
          <w:noProof/>
          <w:kern w:val="2"/>
          <w:sz w:val="24"/>
          <w14:ligatures w14:val="standardContextual"/>
        </w:rPr>
      </w:pPr>
      <w:hyperlink w:anchor="_Toc203426576" w:history="1">
        <w:r w:rsidRPr="005F56E1">
          <w:rPr>
            <w:rStyle w:val="Hyperlink"/>
            <w:noProof/>
          </w:rPr>
          <w:t>4.3 Demo 1: Tạo ảnh chữ số viết tay bằng GANs</w:t>
        </w:r>
        <w:r>
          <w:rPr>
            <w:noProof/>
            <w:webHidden/>
          </w:rPr>
          <w:tab/>
        </w:r>
        <w:r>
          <w:rPr>
            <w:noProof/>
            <w:webHidden/>
          </w:rPr>
          <w:fldChar w:fldCharType="begin"/>
        </w:r>
        <w:r>
          <w:rPr>
            <w:noProof/>
            <w:webHidden/>
          </w:rPr>
          <w:instrText xml:space="preserve"> PAGEREF _Toc203426576 \h </w:instrText>
        </w:r>
        <w:r>
          <w:rPr>
            <w:noProof/>
            <w:webHidden/>
          </w:rPr>
        </w:r>
        <w:r>
          <w:rPr>
            <w:noProof/>
            <w:webHidden/>
          </w:rPr>
          <w:fldChar w:fldCharType="separate"/>
        </w:r>
        <w:r w:rsidR="00196D31">
          <w:rPr>
            <w:noProof/>
            <w:webHidden/>
          </w:rPr>
          <w:t>25</w:t>
        </w:r>
        <w:r>
          <w:rPr>
            <w:noProof/>
            <w:webHidden/>
          </w:rPr>
          <w:fldChar w:fldCharType="end"/>
        </w:r>
      </w:hyperlink>
    </w:p>
    <w:p w14:paraId="4E405E6A" w14:textId="3A0515A8" w:rsidR="002001E6" w:rsidRDefault="002001E6">
      <w:pPr>
        <w:pStyle w:val="TOC2"/>
        <w:rPr>
          <w:rFonts w:asciiTheme="minorHAnsi" w:eastAsiaTheme="minorEastAsia" w:hAnsiTheme="minorHAnsi"/>
          <w:noProof/>
          <w:kern w:val="2"/>
          <w:sz w:val="24"/>
          <w14:ligatures w14:val="standardContextual"/>
        </w:rPr>
      </w:pPr>
      <w:hyperlink w:anchor="_Toc203426577" w:history="1">
        <w:r w:rsidRPr="005F56E1">
          <w:rPr>
            <w:rStyle w:val="Hyperlink"/>
            <w:noProof/>
          </w:rPr>
          <w:t>4.4 Demo 2: Tạo ảnh chữ số viết tay bằng VAE</w:t>
        </w:r>
        <w:r>
          <w:rPr>
            <w:noProof/>
            <w:webHidden/>
          </w:rPr>
          <w:tab/>
        </w:r>
        <w:r>
          <w:rPr>
            <w:noProof/>
            <w:webHidden/>
          </w:rPr>
          <w:fldChar w:fldCharType="begin"/>
        </w:r>
        <w:r>
          <w:rPr>
            <w:noProof/>
            <w:webHidden/>
          </w:rPr>
          <w:instrText xml:space="preserve"> PAGEREF _Toc203426577 \h </w:instrText>
        </w:r>
        <w:r>
          <w:rPr>
            <w:noProof/>
            <w:webHidden/>
          </w:rPr>
        </w:r>
        <w:r>
          <w:rPr>
            <w:noProof/>
            <w:webHidden/>
          </w:rPr>
          <w:fldChar w:fldCharType="separate"/>
        </w:r>
        <w:r w:rsidR="00196D31">
          <w:rPr>
            <w:noProof/>
            <w:webHidden/>
          </w:rPr>
          <w:t>27</w:t>
        </w:r>
        <w:r>
          <w:rPr>
            <w:noProof/>
            <w:webHidden/>
          </w:rPr>
          <w:fldChar w:fldCharType="end"/>
        </w:r>
      </w:hyperlink>
    </w:p>
    <w:p w14:paraId="1672FA07" w14:textId="239C6969" w:rsidR="002001E6" w:rsidRDefault="002001E6">
      <w:pPr>
        <w:pStyle w:val="TOC2"/>
        <w:rPr>
          <w:rFonts w:asciiTheme="minorHAnsi" w:eastAsiaTheme="minorEastAsia" w:hAnsiTheme="minorHAnsi"/>
          <w:noProof/>
          <w:kern w:val="2"/>
          <w:sz w:val="24"/>
          <w14:ligatures w14:val="standardContextual"/>
        </w:rPr>
      </w:pPr>
      <w:hyperlink w:anchor="_Toc203426578" w:history="1">
        <w:r w:rsidRPr="005F56E1">
          <w:rPr>
            <w:rStyle w:val="Hyperlink"/>
            <w:noProof/>
          </w:rPr>
          <w:t>4.5 Demo 3: Tạo ảnh chữ số viết tay bằng Diffusion Model</w:t>
        </w:r>
        <w:r>
          <w:rPr>
            <w:noProof/>
            <w:webHidden/>
          </w:rPr>
          <w:tab/>
        </w:r>
        <w:r>
          <w:rPr>
            <w:noProof/>
            <w:webHidden/>
          </w:rPr>
          <w:fldChar w:fldCharType="begin"/>
        </w:r>
        <w:r>
          <w:rPr>
            <w:noProof/>
            <w:webHidden/>
          </w:rPr>
          <w:instrText xml:space="preserve"> PAGEREF _Toc203426578 \h </w:instrText>
        </w:r>
        <w:r>
          <w:rPr>
            <w:noProof/>
            <w:webHidden/>
          </w:rPr>
        </w:r>
        <w:r>
          <w:rPr>
            <w:noProof/>
            <w:webHidden/>
          </w:rPr>
          <w:fldChar w:fldCharType="separate"/>
        </w:r>
        <w:r w:rsidR="00196D31">
          <w:rPr>
            <w:noProof/>
            <w:webHidden/>
          </w:rPr>
          <w:t>29</w:t>
        </w:r>
        <w:r>
          <w:rPr>
            <w:noProof/>
            <w:webHidden/>
          </w:rPr>
          <w:fldChar w:fldCharType="end"/>
        </w:r>
      </w:hyperlink>
    </w:p>
    <w:p w14:paraId="53EE9923" w14:textId="45904C38" w:rsidR="002001E6" w:rsidRDefault="002001E6">
      <w:pPr>
        <w:pStyle w:val="TOC1"/>
        <w:rPr>
          <w:rFonts w:asciiTheme="minorHAnsi" w:eastAsiaTheme="minorEastAsia" w:hAnsiTheme="minorHAnsi"/>
          <w:b w:val="0"/>
          <w:noProof/>
          <w:kern w:val="2"/>
          <w:sz w:val="24"/>
          <w14:ligatures w14:val="standardContextual"/>
        </w:rPr>
      </w:pPr>
      <w:hyperlink w:anchor="_Toc203426579" w:history="1">
        <w:r w:rsidRPr="005F56E1">
          <w:rPr>
            <w:rStyle w:val="Hyperlink"/>
            <w:noProof/>
          </w:rPr>
          <w:t>CHƯƠNG 5. KẾT LUẬN VÀ HƯỚNG PHÁT TRIỂN</w:t>
        </w:r>
        <w:r>
          <w:rPr>
            <w:noProof/>
            <w:webHidden/>
          </w:rPr>
          <w:tab/>
        </w:r>
        <w:r>
          <w:rPr>
            <w:noProof/>
            <w:webHidden/>
          </w:rPr>
          <w:fldChar w:fldCharType="begin"/>
        </w:r>
        <w:r>
          <w:rPr>
            <w:noProof/>
            <w:webHidden/>
          </w:rPr>
          <w:instrText xml:space="preserve"> PAGEREF _Toc203426579 \h </w:instrText>
        </w:r>
        <w:r>
          <w:rPr>
            <w:noProof/>
            <w:webHidden/>
          </w:rPr>
        </w:r>
        <w:r>
          <w:rPr>
            <w:noProof/>
            <w:webHidden/>
          </w:rPr>
          <w:fldChar w:fldCharType="separate"/>
        </w:r>
        <w:r w:rsidR="00196D31">
          <w:rPr>
            <w:noProof/>
            <w:webHidden/>
          </w:rPr>
          <w:t>31</w:t>
        </w:r>
        <w:r>
          <w:rPr>
            <w:noProof/>
            <w:webHidden/>
          </w:rPr>
          <w:fldChar w:fldCharType="end"/>
        </w:r>
      </w:hyperlink>
    </w:p>
    <w:p w14:paraId="0375AF35" w14:textId="405EAE7C" w:rsidR="002001E6" w:rsidRDefault="002001E6">
      <w:pPr>
        <w:pStyle w:val="TOC2"/>
        <w:rPr>
          <w:rFonts w:asciiTheme="minorHAnsi" w:eastAsiaTheme="minorEastAsia" w:hAnsiTheme="minorHAnsi"/>
          <w:noProof/>
          <w:kern w:val="2"/>
          <w:sz w:val="24"/>
          <w14:ligatures w14:val="standardContextual"/>
        </w:rPr>
      </w:pPr>
      <w:hyperlink w:anchor="_Toc203426580" w:history="1">
        <w:r w:rsidRPr="005F56E1">
          <w:rPr>
            <w:rStyle w:val="Hyperlink"/>
            <w:noProof/>
          </w:rPr>
          <w:t>5.1 Kết luận</w:t>
        </w:r>
        <w:r>
          <w:rPr>
            <w:noProof/>
            <w:webHidden/>
          </w:rPr>
          <w:tab/>
        </w:r>
        <w:r>
          <w:rPr>
            <w:noProof/>
            <w:webHidden/>
          </w:rPr>
          <w:fldChar w:fldCharType="begin"/>
        </w:r>
        <w:r>
          <w:rPr>
            <w:noProof/>
            <w:webHidden/>
          </w:rPr>
          <w:instrText xml:space="preserve"> PAGEREF _Toc203426580 \h </w:instrText>
        </w:r>
        <w:r>
          <w:rPr>
            <w:noProof/>
            <w:webHidden/>
          </w:rPr>
        </w:r>
        <w:r>
          <w:rPr>
            <w:noProof/>
            <w:webHidden/>
          </w:rPr>
          <w:fldChar w:fldCharType="separate"/>
        </w:r>
        <w:r w:rsidR="00196D31">
          <w:rPr>
            <w:noProof/>
            <w:webHidden/>
          </w:rPr>
          <w:t>31</w:t>
        </w:r>
        <w:r>
          <w:rPr>
            <w:noProof/>
            <w:webHidden/>
          </w:rPr>
          <w:fldChar w:fldCharType="end"/>
        </w:r>
      </w:hyperlink>
    </w:p>
    <w:p w14:paraId="54CF2F69" w14:textId="776C66B4" w:rsidR="002001E6" w:rsidRDefault="002001E6">
      <w:pPr>
        <w:pStyle w:val="TOC2"/>
        <w:rPr>
          <w:rFonts w:asciiTheme="minorHAnsi" w:eastAsiaTheme="minorEastAsia" w:hAnsiTheme="minorHAnsi"/>
          <w:noProof/>
          <w:kern w:val="2"/>
          <w:sz w:val="24"/>
          <w14:ligatures w14:val="standardContextual"/>
        </w:rPr>
      </w:pPr>
      <w:hyperlink w:anchor="_Toc203426581" w:history="1">
        <w:r w:rsidRPr="005F56E1">
          <w:rPr>
            <w:rStyle w:val="Hyperlink"/>
            <w:noProof/>
          </w:rPr>
          <w:t>5.2 Hướng phát triển</w:t>
        </w:r>
        <w:r>
          <w:rPr>
            <w:noProof/>
            <w:webHidden/>
          </w:rPr>
          <w:tab/>
        </w:r>
        <w:r>
          <w:rPr>
            <w:noProof/>
            <w:webHidden/>
          </w:rPr>
          <w:fldChar w:fldCharType="begin"/>
        </w:r>
        <w:r>
          <w:rPr>
            <w:noProof/>
            <w:webHidden/>
          </w:rPr>
          <w:instrText xml:space="preserve"> PAGEREF _Toc203426581 \h </w:instrText>
        </w:r>
        <w:r>
          <w:rPr>
            <w:noProof/>
            <w:webHidden/>
          </w:rPr>
        </w:r>
        <w:r>
          <w:rPr>
            <w:noProof/>
            <w:webHidden/>
          </w:rPr>
          <w:fldChar w:fldCharType="separate"/>
        </w:r>
        <w:r w:rsidR="00196D31">
          <w:rPr>
            <w:noProof/>
            <w:webHidden/>
          </w:rPr>
          <w:t>31</w:t>
        </w:r>
        <w:r>
          <w:rPr>
            <w:noProof/>
            <w:webHidden/>
          </w:rPr>
          <w:fldChar w:fldCharType="end"/>
        </w:r>
      </w:hyperlink>
    </w:p>
    <w:p w14:paraId="2B5AC0F6" w14:textId="527D1A40" w:rsidR="002001E6" w:rsidRDefault="002001E6">
      <w:pPr>
        <w:pStyle w:val="TOC1"/>
        <w:rPr>
          <w:rFonts w:asciiTheme="minorHAnsi" w:eastAsiaTheme="minorEastAsia" w:hAnsiTheme="minorHAnsi"/>
          <w:b w:val="0"/>
          <w:noProof/>
          <w:kern w:val="2"/>
          <w:sz w:val="24"/>
          <w14:ligatures w14:val="standardContextual"/>
        </w:rPr>
      </w:pPr>
      <w:hyperlink w:anchor="_Toc203426582" w:history="1">
        <w:r w:rsidRPr="005F56E1">
          <w:rPr>
            <w:rStyle w:val="Hyperlink"/>
            <w:noProof/>
          </w:rPr>
          <w:t>TÀI LIỆU THAM KHẢO</w:t>
        </w:r>
        <w:r>
          <w:rPr>
            <w:noProof/>
            <w:webHidden/>
          </w:rPr>
          <w:tab/>
        </w:r>
        <w:r>
          <w:rPr>
            <w:noProof/>
            <w:webHidden/>
          </w:rPr>
          <w:fldChar w:fldCharType="begin"/>
        </w:r>
        <w:r>
          <w:rPr>
            <w:noProof/>
            <w:webHidden/>
          </w:rPr>
          <w:instrText xml:space="preserve"> PAGEREF _Toc203426582 \h </w:instrText>
        </w:r>
        <w:r>
          <w:rPr>
            <w:noProof/>
            <w:webHidden/>
          </w:rPr>
        </w:r>
        <w:r>
          <w:rPr>
            <w:noProof/>
            <w:webHidden/>
          </w:rPr>
          <w:fldChar w:fldCharType="separate"/>
        </w:r>
        <w:r w:rsidR="00196D31">
          <w:rPr>
            <w:noProof/>
            <w:webHidden/>
          </w:rPr>
          <w:t>33</w:t>
        </w:r>
        <w:r>
          <w:rPr>
            <w:noProof/>
            <w:webHidden/>
          </w:rPr>
          <w:fldChar w:fldCharType="end"/>
        </w:r>
      </w:hyperlink>
    </w:p>
    <w:p w14:paraId="53A973D5" w14:textId="069BFD4B" w:rsidR="002001E6" w:rsidRDefault="002001E6">
      <w:pPr>
        <w:pStyle w:val="TOC1"/>
        <w:rPr>
          <w:rFonts w:asciiTheme="minorHAnsi" w:eastAsiaTheme="minorEastAsia" w:hAnsiTheme="minorHAnsi"/>
          <w:b w:val="0"/>
          <w:noProof/>
          <w:kern w:val="2"/>
          <w:sz w:val="24"/>
          <w14:ligatures w14:val="standardContextual"/>
        </w:rPr>
      </w:pPr>
    </w:p>
    <w:p w14:paraId="6A210B8D" w14:textId="26CDA3BF" w:rsidR="00B127A5" w:rsidRDefault="00F772AD" w:rsidP="00CD62B5">
      <w:pPr>
        <w:pStyle w:val="Nidungvnbn"/>
        <w:ind w:firstLine="0"/>
        <w:rPr>
          <w:lang w:val="vi-VN"/>
        </w:rPr>
      </w:pPr>
      <w:r>
        <w:fldChar w:fldCharType="end"/>
      </w:r>
      <w:r w:rsidR="00B127A5">
        <w:br w:type="page"/>
      </w:r>
    </w:p>
    <w:p w14:paraId="10C50C7F" w14:textId="77777777" w:rsidR="000044BC" w:rsidRPr="00B127A5" w:rsidRDefault="000044BC" w:rsidP="00B127A5">
      <w:pPr>
        <w:pStyle w:val="Heading1"/>
        <w:numPr>
          <w:ilvl w:val="0"/>
          <w:numId w:val="0"/>
        </w:numPr>
        <w:ind w:left="284" w:hanging="284"/>
        <w:jc w:val="center"/>
        <w:rPr>
          <w:sz w:val="26"/>
          <w:szCs w:val="26"/>
        </w:rPr>
      </w:pPr>
      <w:bookmarkStart w:id="1" w:name="_Toc203426542"/>
      <w:r w:rsidRPr="000044BC">
        <w:lastRenderedPageBreak/>
        <w:t>DANH MỤC HÌNH VẼ</w:t>
      </w:r>
      <w:bookmarkEnd w:id="1"/>
    </w:p>
    <w:p w14:paraId="46B4748A" w14:textId="01E0FF56" w:rsidR="007E6AB9" w:rsidRDefault="00AE07B5" w:rsidP="008322CE">
      <w:pPr>
        <w:pStyle w:val="TableofFigures"/>
        <w:tabs>
          <w:tab w:val="right" w:leader="dot" w:pos="8777"/>
        </w:tabs>
        <w:rPr>
          <w:szCs w:val="26"/>
        </w:rPr>
      </w:pPr>
      <w:r>
        <w:rPr>
          <w:szCs w:val="26"/>
        </w:rPr>
        <w:fldChar w:fldCharType="begin"/>
      </w:r>
      <w:r>
        <w:rPr>
          <w:szCs w:val="26"/>
        </w:rPr>
        <w:instrText xml:space="preserve"> TOC \h \z \c "Hình 3." </w:instrText>
      </w:r>
      <w:r>
        <w:rPr>
          <w:szCs w:val="26"/>
        </w:rPr>
        <w:fldChar w:fldCharType="separate"/>
      </w:r>
      <w:hyperlink w:anchor="_Toc203417285" w:history="1">
        <w:r w:rsidRPr="00381F70">
          <w:rPr>
            <w:rStyle w:val="Hyperlink"/>
            <w:i/>
            <w:iCs/>
            <w:noProof/>
          </w:rPr>
          <w:t>Hình 3.1 Nguyên lý hoạt động vủa GANs</w:t>
        </w:r>
        <w:r>
          <w:rPr>
            <w:noProof/>
            <w:webHidden/>
          </w:rPr>
          <w:tab/>
        </w:r>
        <w:r>
          <w:rPr>
            <w:noProof/>
            <w:webHidden/>
          </w:rPr>
          <w:fldChar w:fldCharType="begin"/>
        </w:r>
        <w:r>
          <w:rPr>
            <w:noProof/>
            <w:webHidden/>
          </w:rPr>
          <w:instrText xml:space="preserve"> PAGEREF _Toc203417285 \h </w:instrText>
        </w:r>
        <w:r>
          <w:rPr>
            <w:noProof/>
            <w:webHidden/>
          </w:rPr>
        </w:r>
        <w:r>
          <w:rPr>
            <w:noProof/>
            <w:webHidden/>
          </w:rPr>
          <w:fldChar w:fldCharType="separate"/>
        </w:r>
        <w:r>
          <w:rPr>
            <w:noProof/>
            <w:webHidden/>
          </w:rPr>
          <w:t>7</w:t>
        </w:r>
        <w:r>
          <w:rPr>
            <w:noProof/>
            <w:webHidden/>
          </w:rPr>
          <w:fldChar w:fldCharType="end"/>
        </w:r>
      </w:hyperlink>
      <w:r>
        <w:rPr>
          <w:szCs w:val="26"/>
        </w:rPr>
        <w:fldChar w:fldCharType="end"/>
      </w:r>
    </w:p>
    <w:p w14:paraId="4DF6D298" w14:textId="2C686BEB" w:rsidR="00E05675" w:rsidRDefault="00B545E0">
      <w:pPr>
        <w:pStyle w:val="TableofFigures"/>
        <w:tabs>
          <w:tab w:val="right" w:leader="dot" w:pos="8777"/>
        </w:tabs>
        <w:rPr>
          <w:rFonts w:asciiTheme="minorHAnsi" w:eastAsiaTheme="minorEastAsia" w:hAnsiTheme="minorHAnsi"/>
          <w:noProof/>
          <w:kern w:val="2"/>
          <w:sz w:val="24"/>
          <w14:ligatures w14:val="standardContextual"/>
        </w:rPr>
      </w:pPr>
      <w:r>
        <w:fldChar w:fldCharType="begin"/>
      </w:r>
      <w:r>
        <w:instrText xml:space="preserve"> TOC \h \z \c "Hình 4." </w:instrText>
      </w:r>
      <w:r>
        <w:fldChar w:fldCharType="separate"/>
      </w:r>
      <w:hyperlink w:anchor="_Toc203460371" w:history="1">
        <w:r w:rsidR="00E05675" w:rsidRPr="00932DEF">
          <w:rPr>
            <w:rStyle w:val="Hyperlink"/>
            <w:i/>
            <w:iCs/>
            <w:noProof/>
          </w:rPr>
          <w:t>Hình 4.1 Kết quả tạo ảnh chữ số viết tay bằng GANs</w:t>
        </w:r>
        <w:r w:rsidR="00E05675">
          <w:rPr>
            <w:noProof/>
            <w:webHidden/>
          </w:rPr>
          <w:tab/>
        </w:r>
        <w:r w:rsidR="00E05675">
          <w:rPr>
            <w:noProof/>
            <w:webHidden/>
          </w:rPr>
          <w:fldChar w:fldCharType="begin"/>
        </w:r>
        <w:r w:rsidR="00E05675">
          <w:rPr>
            <w:noProof/>
            <w:webHidden/>
          </w:rPr>
          <w:instrText xml:space="preserve"> PAGEREF _Toc203460371 \h </w:instrText>
        </w:r>
        <w:r w:rsidR="00E05675">
          <w:rPr>
            <w:noProof/>
            <w:webHidden/>
          </w:rPr>
        </w:r>
        <w:r w:rsidR="00E05675">
          <w:rPr>
            <w:noProof/>
            <w:webHidden/>
          </w:rPr>
          <w:fldChar w:fldCharType="separate"/>
        </w:r>
        <w:r w:rsidR="00E05675">
          <w:rPr>
            <w:noProof/>
            <w:webHidden/>
          </w:rPr>
          <w:t>27</w:t>
        </w:r>
        <w:r w:rsidR="00E05675">
          <w:rPr>
            <w:noProof/>
            <w:webHidden/>
          </w:rPr>
          <w:fldChar w:fldCharType="end"/>
        </w:r>
      </w:hyperlink>
    </w:p>
    <w:p w14:paraId="10F9F28E" w14:textId="64CA7ECB" w:rsidR="00E05675" w:rsidRDefault="00E05675">
      <w:pPr>
        <w:pStyle w:val="TableofFigures"/>
        <w:tabs>
          <w:tab w:val="right" w:leader="dot" w:pos="8777"/>
        </w:tabs>
        <w:rPr>
          <w:rFonts w:asciiTheme="minorHAnsi" w:eastAsiaTheme="minorEastAsia" w:hAnsiTheme="minorHAnsi"/>
          <w:noProof/>
          <w:kern w:val="2"/>
          <w:sz w:val="24"/>
          <w14:ligatures w14:val="standardContextual"/>
        </w:rPr>
      </w:pPr>
      <w:hyperlink w:anchor="_Toc203460372" w:history="1">
        <w:r w:rsidRPr="00932DEF">
          <w:rPr>
            <w:rStyle w:val="Hyperlink"/>
            <w:i/>
            <w:iCs/>
            <w:noProof/>
          </w:rPr>
          <w:t>Hình 4.2 Kết quả tạo ảnh chữ số viết tay bằng VAE</w:t>
        </w:r>
        <w:r>
          <w:rPr>
            <w:noProof/>
            <w:webHidden/>
          </w:rPr>
          <w:tab/>
        </w:r>
        <w:r>
          <w:rPr>
            <w:noProof/>
            <w:webHidden/>
          </w:rPr>
          <w:fldChar w:fldCharType="begin"/>
        </w:r>
        <w:r>
          <w:rPr>
            <w:noProof/>
            <w:webHidden/>
          </w:rPr>
          <w:instrText xml:space="preserve"> PAGEREF _Toc203460372 \h </w:instrText>
        </w:r>
        <w:r>
          <w:rPr>
            <w:noProof/>
            <w:webHidden/>
          </w:rPr>
        </w:r>
        <w:r>
          <w:rPr>
            <w:noProof/>
            <w:webHidden/>
          </w:rPr>
          <w:fldChar w:fldCharType="separate"/>
        </w:r>
        <w:r>
          <w:rPr>
            <w:noProof/>
            <w:webHidden/>
          </w:rPr>
          <w:t>29</w:t>
        </w:r>
        <w:r>
          <w:rPr>
            <w:noProof/>
            <w:webHidden/>
          </w:rPr>
          <w:fldChar w:fldCharType="end"/>
        </w:r>
      </w:hyperlink>
    </w:p>
    <w:p w14:paraId="5FDAE330" w14:textId="0AEB41DB" w:rsidR="00E05675" w:rsidRDefault="00E05675">
      <w:pPr>
        <w:pStyle w:val="TableofFigures"/>
        <w:tabs>
          <w:tab w:val="right" w:leader="dot" w:pos="8777"/>
        </w:tabs>
        <w:rPr>
          <w:rFonts w:asciiTheme="minorHAnsi" w:eastAsiaTheme="minorEastAsia" w:hAnsiTheme="minorHAnsi"/>
          <w:noProof/>
          <w:kern w:val="2"/>
          <w:sz w:val="24"/>
          <w14:ligatures w14:val="standardContextual"/>
        </w:rPr>
      </w:pPr>
      <w:hyperlink w:anchor="_Toc203460373" w:history="1">
        <w:r w:rsidRPr="00932DEF">
          <w:rPr>
            <w:rStyle w:val="Hyperlink"/>
            <w:i/>
            <w:iCs/>
            <w:noProof/>
          </w:rPr>
          <w:t>Hình 4.3 Kết quả tạo ảnh chữ số viết tay bằng Diffusion Model</w:t>
        </w:r>
        <w:r>
          <w:rPr>
            <w:noProof/>
            <w:webHidden/>
          </w:rPr>
          <w:tab/>
        </w:r>
        <w:r>
          <w:rPr>
            <w:noProof/>
            <w:webHidden/>
          </w:rPr>
          <w:fldChar w:fldCharType="begin"/>
        </w:r>
        <w:r>
          <w:rPr>
            <w:noProof/>
            <w:webHidden/>
          </w:rPr>
          <w:instrText xml:space="preserve"> PAGEREF _Toc203460373 \h </w:instrText>
        </w:r>
        <w:r>
          <w:rPr>
            <w:noProof/>
            <w:webHidden/>
          </w:rPr>
        </w:r>
        <w:r>
          <w:rPr>
            <w:noProof/>
            <w:webHidden/>
          </w:rPr>
          <w:fldChar w:fldCharType="separate"/>
        </w:r>
        <w:r>
          <w:rPr>
            <w:noProof/>
            <w:webHidden/>
          </w:rPr>
          <w:t>30</w:t>
        </w:r>
        <w:r>
          <w:rPr>
            <w:noProof/>
            <w:webHidden/>
          </w:rPr>
          <w:fldChar w:fldCharType="end"/>
        </w:r>
      </w:hyperlink>
    </w:p>
    <w:p w14:paraId="13E7AFDF" w14:textId="6B4A8BB7" w:rsidR="002C7D83" w:rsidRDefault="00B545E0">
      <w:pPr>
        <w:spacing w:after="200" w:line="276" w:lineRule="auto"/>
        <w:rPr>
          <w:b/>
          <w:sz w:val="32"/>
          <w:szCs w:val="32"/>
          <w:lang w:val="vi-VN"/>
        </w:rPr>
      </w:pPr>
      <w:r>
        <w:fldChar w:fldCharType="end"/>
      </w:r>
      <w:r w:rsidR="002C7D83">
        <w:br w:type="page"/>
      </w:r>
    </w:p>
    <w:p w14:paraId="3A52BA68" w14:textId="77777777" w:rsidR="00F772AD" w:rsidRDefault="000044BC" w:rsidP="00D013C2">
      <w:pPr>
        <w:pStyle w:val="Heading1"/>
        <w:numPr>
          <w:ilvl w:val="0"/>
          <w:numId w:val="0"/>
        </w:numPr>
        <w:jc w:val="center"/>
        <w:rPr>
          <w:lang w:val="en-US"/>
        </w:rPr>
      </w:pPr>
      <w:bookmarkStart w:id="2" w:name="_Toc203426543"/>
      <w:r w:rsidRPr="000044BC">
        <w:lastRenderedPageBreak/>
        <w:t xml:space="preserve">DANH MỤC </w:t>
      </w:r>
      <w:r>
        <w:rPr>
          <w:lang w:val="en-US"/>
        </w:rPr>
        <w:t>BẢNG BIỂU</w:t>
      </w:r>
      <w:bookmarkEnd w:id="2"/>
    </w:p>
    <w:p w14:paraId="7C176C49" w14:textId="21E7CAC5" w:rsidR="00AE07B5" w:rsidRDefault="00AE07B5">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"Bảng 3." </w:instrText>
      </w:r>
      <w:r>
        <w:rPr>
          <w:szCs w:val="26"/>
        </w:rPr>
        <w:fldChar w:fldCharType="separate"/>
      </w:r>
      <w:hyperlink w:anchor="_Toc203417267" w:history="1">
        <w:r w:rsidRPr="002B3FEF">
          <w:rPr>
            <w:rStyle w:val="Hyperlink"/>
            <w:i/>
            <w:iCs/>
            <w:noProof/>
          </w:rPr>
          <w:t xml:space="preserve">Bảng 3.1 Bảng so sánh mô hình GANs, </w:t>
        </w:r>
        <w:r w:rsidR="00A260A5">
          <w:rPr>
            <w:rStyle w:val="Hyperlink"/>
            <w:i/>
            <w:iCs/>
            <w:noProof/>
          </w:rPr>
          <w:t>VAE</w:t>
        </w:r>
        <w:r w:rsidRPr="002B3FEF">
          <w:rPr>
            <w:rStyle w:val="Hyperlink"/>
            <w:i/>
            <w:iCs/>
            <w:noProof/>
          </w:rPr>
          <w:t xml:space="preserve"> và Diffusion Models</w:t>
        </w:r>
        <w:r>
          <w:rPr>
            <w:noProof/>
            <w:webHidden/>
          </w:rPr>
          <w:tab/>
        </w:r>
        <w:r>
          <w:rPr>
            <w:noProof/>
            <w:webHidden/>
          </w:rPr>
          <w:fldChar w:fldCharType="begin"/>
        </w:r>
        <w:r>
          <w:rPr>
            <w:noProof/>
            <w:webHidden/>
          </w:rPr>
          <w:instrText xml:space="preserve"> PAGEREF _Toc203417267 \h </w:instrText>
        </w:r>
        <w:r>
          <w:rPr>
            <w:noProof/>
            <w:webHidden/>
          </w:rPr>
        </w:r>
        <w:r>
          <w:rPr>
            <w:noProof/>
            <w:webHidden/>
          </w:rPr>
          <w:fldChar w:fldCharType="separate"/>
        </w:r>
        <w:r>
          <w:rPr>
            <w:noProof/>
            <w:webHidden/>
          </w:rPr>
          <w:t>23</w:t>
        </w:r>
        <w:r>
          <w:rPr>
            <w:noProof/>
            <w:webHidden/>
          </w:rPr>
          <w:fldChar w:fldCharType="end"/>
        </w:r>
      </w:hyperlink>
    </w:p>
    <w:p w14:paraId="4DC96A02" w14:textId="29A230B2" w:rsidR="000044BC" w:rsidRDefault="00AE07B5">
      <w:pPr>
        <w:spacing w:after="200" w:line="276" w:lineRule="auto"/>
        <w:rPr>
          <w:b/>
          <w:sz w:val="32"/>
          <w:szCs w:val="32"/>
          <w:lang w:val="vi-VN"/>
        </w:rPr>
      </w:pPr>
      <w:r>
        <w:rPr>
          <w:sz w:val="26"/>
          <w:szCs w:val="26"/>
        </w:rPr>
        <w:fldChar w:fldCharType="end"/>
      </w:r>
    </w:p>
    <w:p w14:paraId="42F4A32C" w14:textId="77777777" w:rsidR="00D013C2" w:rsidRDefault="00D013C2">
      <w:pPr>
        <w:spacing w:before="0" w:after="200" w:line="276" w:lineRule="auto"/>
        <w:rPr>
          <w:b/>
          <w:sz w:val="32"/>
          <w:szCs w:val="32"/>
          <w:lang w:val="vi-VN"/>
        </w:rPr>
      </w:pPr>
      <w:r>
        <w:br w:type="page"/>
      </w:r>
    </w:p>
    <w:p w14:paraId="3E249DA9" w14:textId="77777777" w:rsidR="000044BC" w:rsidRDefault="000044BC" w:rsidP="00BF2FF1">
      <w:pPr>
        <w:pStyle w:val="Heading1"/>
        <w:numPr>
          <w:ilvl w:val="0"/>
          <w:numId w:val="0"/>
        </w:numPr>
        <w:jc w:val="center"/>
      </w:pPr>
      <w:bookmarkStart w:id="3" w:name="_Toc203426544"/>
      <w:r w:rsidRPr="000044BC">
        <w:lastRenderedPageBreak/>
        <w:t>DANH MỤC CÁC CHỮ VIẾT TẮT</w:t>
      </w:r>
      <w:bookmarkEnd w:id="3"/>
    </w:p>
    <w:p w14:paraId="4F1CC8F4" w14:textId="77777777" w:rsidR="00090D15" w:rsidRDefault="00090D15">
      <w:pPr>
        <w:spacing w:after="200" w:line="276" w:lineRule="auto"/>
        <w:rPr>
          <w:sz w:val="26"/>
          <w:szCs w:val="26"/>
        </w:rPr>
      </w:pP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5760"/>
      </w:tblGrid>
      <w:tr w:rsidR="00885569" w:rsidRPr="00885569" w14:paraId="6A3898DE" w14:textId="77777777" w:rsidTr="00090D15">
        <w:tc>
          <w:tcPr>
            <w:tcW w:w="3055" w:type="dxa"/>
            <w:hideMark/>
          </w:tcPr>
          <w:p w14:paraId="40F86B0F"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AI</w:t>
            </w:r>
          </w:p>
        </w:tc>
        <w:tc>
          <w:tcPr>
            <w:tcW w:w="5760" w:type="dxa"/>
            <w:hideMark/>
          </w:tcPr>
          <w:p w14:paraId="152FEA34" w14:textId="77777777" w:rsidR="00885569" w:rsidRPr="00885569" w:rsidRDefault="00885569" w:rsidP="008750DD">
            <w:pPr>
              <w:spacing w:line="360" w:lineRule="auto"/>
              <w:rPr>
                <w:rFonts w:cs="Times New Roman"/>
                <w:sz w:val="26"/>
                <w:szCs w:val="26"/>
              </w:rPr>
            </w:pPr>
            <w:r w:rsidRPr="00885569">
              <w:rPr>
                <w:rFonts w:cs="Times New Roman"/>
                <w:sz w:val="26"/>
                <w:szCs w:val="26"/>
              </w:rPr>
              <w:t>Artificial Intelligence</w:t>
            </w:r>
          </w:p>
        </w:tc>
      </w:tr>
      <w:tr w:rsidR="00885569" w:rsidRPr="00885569" w14:paraId="79859FBD" w14:textId="77777777" w:rsidTr="00090D15">
        <w:tc>
          <w:tcPr>
            <w:tcW w:w="3055" w:type="dxa"/>
            <w:hideMark/>
          </w:tcPr>
          <w:p w14:paraId="184D5D89"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CV</w:t>
            </w:r>
          </w:p>
        </w:tc>
        <w:tc>
          <w:tcPr>
            <w:tcW w:w="5760" w:type="dxa"/>
            <w:hideMark/>
          </w:tcPr>
          <w:p w14:paraId="6B09FEEC" w14:textId="77777777" w:rsidR="00885569" w:rsidRPr="00885569" w:rsidRDefault="00885569" w:rsidP="008750DD">
            <w:pPr>
              <w:spacing w:line="360" w:lineRule="auto"/>
              <w:rPr>
                <w:rFonts w:cs="Times New Roman"/>
                <w:sz w:val="26"/>
                <w:szCs w:val="26"/>
              </w:rPr>
            </w:pPr>
            <w:r w:rsidRPr="00885569">
              <w:rPr>
                <w:rFonts w:cs="Times New Roman"/>
                <w:sz w:val="26"/>
                <w:szCs w:val="26"/>
              </w:rPr>
              <w:t>Computer Vision</w:t>
            </w:r>
          </w:p>
        </w:tc>
      </w:tr>
      <w:tr w:rsidR="00885569" w:rsidRPr="00885569" w14:paraId="3244ADB2" w14:textId="77777777" w:rsidTr="00090D15">
        <w:tc>
          <w:tcPr>
            <w:tcW w:w="3055" w:type="dxa"/>
            <w:hideMark/>
          </w:tcPr>
          <w:p w14:paraId="164E072E"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GAN</w:t>
            </w:r>
          </w:p>
        </w:tc>
        <w:tc>
          <w:tcPr>
            <w:tcW w:w="5760" w:type="dxa"/>
            <w:hideMark/>
          </w:tcPr>
          <w:p w14:paraId="4A762A61" w14:textId="77777777" w:rsidR="00885569" w:rsidRPr="00885569" w:rsidRDefault="00885569" w:rsidP="008750DD">
            <w:pPr>
              <w:spacing w:line="360" w:lineRule="auto"/>
              <w:rPr>
                <w:rFonts w:cs="Times New Roman"/>
                <w:sz w:val="26"/>
                <w:szCs w:val="26"/>
              </w:rPr>
            </w:pPr>
            <w:r w:rsidRPr="00885569">
              <w:rPr>
                <w:rFonts w:cs="Times New Roman"/>
                <w:sz w:val="26"/>
                <w:szCs w:val="26"/>
              </w:rPr>
              <w:t>Generative Adversarial Network</w:t>
            </w:r>
          </w:p>
        </w:tc>
      </w:tr>
      <w:tr w:rsidR="00885569" w:rsidRPr="00885569" w14:paraId="6D401C4E" w14:textId="77777777" w:rsidTr="00090D15">
        <w:tc>
          <w:tcPr>
            <w:tcW w:w="3055" w:type="dxa"/>
            <w:hideMark/>
          </w:tcPr>
          <w:p w14:paraId="0FC85311"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DCGAN</w:t>
            </w:r>
          </w:p>
        </w:tc>
        <w:tc>
          <w:tcPr>
            <w:tcW w:w="5760" w:type="dxa"/>
            <w:hideMark/>
          </w:tcPr>
          <w:p w14:paraId="13277F02" w14:textId="77777777" w:rsidR="00885569" w:rsidRPr="00885569" w:rsidRDefault="00885569" w:rsidP="008750DD">
            <w:pPr>
              <w:spacing w:line="360" w:lineRule="auto"/>
              <w:rPr>
                <w:rFonts w:cs="Times New Roman"/>
                <w:sz w:val="26"/>
                <w:szCs w:val="26"/>
              </w:rPr>
            </w:pPr>
            <w:r w:rsidRPr="00885569">
              <w:rPr>
                <w:rFonts w:cs="Times New Roman"/>
                <w:sz w:val="26"/>
                <w:szCs w:val="26"/>
              </w:rPr>
              <w:t>Deep Convolutional GAN</w:t>
            </w:r>
          </w:p>
        </w:tc>
      </w:tr>
      <w:tr w:rsidR="00885569" w:rsidRPr="00885569" w14:paraId="586378B4" w14:textId="77777777" w:rsidTr="00090D15">
        <w:tc>
          <w:tcPr>
            <w:tcW w:w="3055" w:type="dxa"/>
            <w:hideMark/>
          </w:tcPr>
          <w:p w14:paraId="4F8ADF76"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WGAN</w:t>
            </w:r>
          </w:p>
        </w:tc>
        <w:tc>
          <w:tcPr>
            <w:tcW w:w="5760" w:type="dxa"/>
            <w:hideMark/>
          </w:tcPr>
          <w:p w14:paraId="1DAB86EA" w14:textId="77777777" w:rsidR="00885569" w:rsidRPr="00885569" w:rsidRDefault="00885569" w:rsidP="008750DD">
            <w:pPr>
              <w:spacing w:line="360" w:lineRule="auto"/>
              <w:rPr>
                <w:rFonts w:cs="Times New Roman"/>
                <w:sz w:val="26"/>
                <w:szCs w:val="26"/>
              </w:rPr>
            </w:pPr>
            <w:r w:rsidRPr="00885569">
              <w:rPr>
                <w:rFonts w:cs="Times New Roman"/>
                <w:sz w:val="26"/>
                <w:szCs w:val="26"/>
              </w:rPr>
              <w:t>Wasserstein GAN</w:t>
            </w:r>
          </w:p>
        </w:tc>
      </w:tr>
      <w:tr w:rsidR="00885569" w:rsidRPr="00885569" w14:paraId="7F8158D9" w14:textId="77777777" w:rsidTr="00090D15">
        <w:tc>
          <w:tcPr>
            <w:tcW w:w="3055" w:type="dxa"/>
            <w:hideMark/>
          </w:tcPr>
          <w:p w14:paraId="7B1A65FB" w14:textId="37111798" w:rsidR="00885569" w:rsidRPr="00885569" w:rsidRDefault="00A260A5" w:rsidP="008474F2">
            <w:pPr>
              <w:spacing w:line="360" w:lineRule="auto"/>
              <w:ind w:firstLine="793"/>
              <w:rPr>
                <w:rFonts w:cs="Times New Roman"/>
                <w:sz w:val="26"/>
                <w:szCs w:val="26"/>
              </w:rPr>
            </w:pPr>
            <w:r>
              <w:rPr>
                <w:rFonts w:cs="Times New Roman"/>
                <w:sz w:val="26"/>
                <w:szCs w:val="26"/>
              </w:rPr>
              <w:t>VAE</w:t>
            </w:r>
          </w:p>
        </w:tc>
        <w:tc>
          <w:tcPr>
            <w:tcW w:w="5760" w:type="dxa"/>
            <w:hideMark/>
          </w:tcPr>
          <w:p w14:paraId="3EC75129" w14:textId="3EA5EF74" w:rsidR="00885569" w:rsidRPr="00885569" w:rsidRDefault="00885569" w:rsidP="008750DD">
            <w:pPr>
              <w:spacing w:line="360" w:lineRule="auto"/>
              <w:rPr>
                <w:rFonts w:cs="Times New Roman"/>
                <w:sz w:val="26"/>
                <w:szCs w:val="26"/>
              </w:rPr>
            </w:pPr>
            <w:r w:rsidRPr="00885569">
              <w:rPr>
                <w:rFonts w:cs="Times New Roman"/>
                <w:sz w:val="26"/>
                <w:szCs w:val="26"/>
              </w:rPr>
              <w:t>Variational Autoencoder</w:t>
            </w:r>
            <w:r w:rsidR="005958DE">
              <w:rPr>
                <w:rFonts w:cs="Times New Roman"/>
                <w:sz w:val="26"/>
                <w:szCs w:val="26"/>
              </w:rPr>
              <w:t>s</w:t>
            </w:r>
          </w:p>
        </w:tc>
      </w:tr>
      <w:tr w:rsidR="00885569" w:rsidRPr="00885569" w14:paraId="4CBA02EA" w14:textId="77777777" w:rsidTr="00090D15">
        <w:tc>
          <w:tcPr>
            <w:tcW w:w="3055" w:type="dxa"/>
            <w:hideMark/>
          </w:tcPr>
          <w:p w14:paraId="203A7D90"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ELBO</w:t>
            </w:r>
          </w:p>
        </w:tc>
        <w:tc>
          <w:tcPr>
            <w:tcW w:w="5760" w:type="dxa"/>
            <w:hideMark/>
          </w:tcPr>
          <w:p w14:paraId="7EEFB32F" w14:textId="77777777" w:rsidR="00885569" w:rsidRPr="00885569" w:rsidRDefault="00885569" w:rsidP="008750DD">
            <w:pPr>
              <w:spacing w:line="360" w:lineRule="auto"/>
              <w:rPr>
                <w:rFonts w:cs="Times New Roman"/>
                <w:sz w:val="26"/>
                <w:szCs w:val="26"/>
              </w:rPr>
            </w:pPr>
            <w:r w:rsidRPr="00885569">
              <w:rPr>
                <w:rFonts w:cs="Times New Roman"/>
                <w:sz w:val="26"/>
                <w:szCs w:val="26"/>
              </w:rPr>
              <w:t>Evidence Lower Bound</w:t>
            </w:r>
          </w:p>
        </w:tc>
      </w:tr>
      <w:tr w:rsidR="00885569" w:rsidRPr="00885569" w14:paraId="510CA933" w14:textId="77777777" w:rsidTr="00090D15">
        <w:tc>
          <w:tcPr>
            <w:tcW w:w="3055" w:type="dxa"/>
            <w:hideMark/>
          </w:tcPr>
          <w:p w14:paraId="170EBA21"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KL</w:t>
            </w:r>
          </w:p>
        </w:tc>
        <w:tc>
          <w:tcPr>
            <w:tcW w:w="5760" w:type="dxa"/>
            <w:hideMark/>
          </w:tcPr>
          <w:p w14:paraId="2B0745C7" w14:textId="77777777" w:rsidR="00885569" w:rsidRPr="00885569" w:rsidRDefault="00885569" w:rsidP="008750DD">
            <w:pPr>
              <w:spacing w:line="360" w:lineRule="auto"/>
              <w:rPr>
                <w:rFonts w:cs="Times New Roman"/>
                <w:sz w:val="26"/>
                <w:szCs w:val="26"/>
              </w:rPr>
            </w:pPr>
            <w:r w:rsidRPr="00885569">
              <w:rPr>
                <w:rFonts w:cs="Times New Roman"/>
                <w:sz w:val="26"/>
                <w:szCs w:val="26"/>
              </w:rPr>
              <w:t>Kullback-Leibler Divergence</w:t>
            </w:r>
          </w:p>
        </w:tc>
      </w:tr>
      <w:tr w:rsidR="00885569" w:rsidRPr="00885569" w14:paraId="6CEA2767" w14:textId="77777777" w:rsidTr="00090D15">
        <w:tc>
          <w:tcPr>
            <w:tcW w:w="3055" w:type="dxa"/>
            <w:hideMark/>
          </w:tcPr>
          <w:p w14:paraId="6DC3F56C"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CNN</w:t>
            </w:r>
          </w:p>
        </w:tc>
        <w:tc>
          <w:tcPr>
            <w:tcW w:w="5760" w:type="dxa"/>
            <w:hideMark/>
          </w:tcPr>
          <w:p w14:paraId="11AB1FA8" w14:textId="77777777" w:rsidR="00885569" w:rsidRPr="00885569" w:rsidRDefault="00885569" w:rsidP="008750DD">
            <w:pPr>
              <w:spacing w:line="360" w:lineRule="auto"/>
              <w:rPr>
                <w:rFonts w:cs="Times New Roman"/>
                <w:sz w:val="26"/>
                <w:szCs w:val="26"/>
              </w:rPr>
            </w:pPr>
            <w:r w:rsidRPr="00885569">
              <w:rPr>
                <w:rFonts w:cs="Times New Roman"/>
                <w:sz w:val="26"/>
                <w:szCs w:val="26"/>
              </w:rPr>
              <w:t>Convolutional Neural Network</w:t>
            </w:r>
          </w:p>
        </w:tc>
      </w:tr>
      <w:tr w:rsidR="00885569" w:rsidRPr="00885569" w14:paraId="6A29877F" w14:textId="77777777" w:rsidTr="00090D15">
        <w:tc>
          <w:tcPr>
            <w:tcW w:w="3055" w:type="dxa"/>
            <w:hideMark/>
          </w:tcPr>
          <w:p w14:paraId="6DF67D2C"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MSE</w:t>
            </w:r>
          </w:p>
        </w:tc>
        <w:tc>
          <w:tcPr>
            <w:tcW w:w="5760" w:type="dxa"/>
            <w:hideMark/>
          </w:tcPr>
          <w:p w14:paraId="242CEA69" w14:textId="77777777" w:rsidR="00885569" w:rsidRPr="00885569" w:rsidRDefault="00885569" w:rsidP="008750DD">
            <w:pPr>
              <w:spacing w:line="360" w:lineRule="auto"/>
              <w:rPr>
                <w:rFonts w:cs="Times New Roman"/>
                <w:sz w:val="26"/>
                <w:szCs w:val="26"/>
              </w:rPr>
            </w:pPr>
            <w:r w:rsidRPr="00885569">
              <w:rPr>
                <w:rFonts w:cs="Times New Roman"/>
                <w:sz w:val="26"/>
                <w:szCs w:val="26"/>
              </w:rPr>
              <w:t>Mean Squared Error</w:t>
            </w:r>
          </w:p>
        </w:tc>
      </w:tr>
      <w:tr w:rsidR="00885569" w:rsidRPr="00885569" w14:paraId="26D926EA" w14:textId="77777777" w:rsidTr="00090D15">
        <w:tc>
          <w:tcPr>
            <w:tcW w:w="3055" w:type="dxa"/>
            <w:hideMark/>
          </w:tcPr>
          <w:p w14:paraId="56400CAB"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LDM</w:t>
            </w:r>
          </w:p>
        </w:tc>
        <w:tc>
          <w:tcPr>
            <w:tcW w:w="5760" w:type="dxa"/>
            <w:hideMark/>
          </w:tcPr>
          <w:p w14:paraId="7232EDC9" w14:textId="77777777" w:rsidR="00885569" w:rsidRPr="00885569" w:rsidRDefault="00885569" w:rsidP="008750DD">
            <w:pPr>
              <w:spacing w:line="360" w:lineRule="auto"/>
              <w:rPr>
                <w:rFonts w:cs="Times New Roman"/>
                <w:sz w:val="26"/>
                <w:szCs w:val="26"/>
              </w:rPr>
            </w:pPr>
            <w:r w:rsidRPr="00885569">
              <w:rPr>
                <w:rFonts w:cs="Times New Roman"/>
                <w:sz w:val="26"/>
                <w:szCs w:val="26"/>
              </w:rPr>
              <w:t>Latent Diffusion Model</w:t>
            </w:r>
          </w:p>
        </w:tc>
      </w:tr>
      <w:tr w:rsidR="00885569" w:rsidRPr="00885569" w14:paraId="55767E06" w14:textId="77777777" w:rsidTr="00090D15">
        <w:tc>
          <w:tcPr>
            <w:tcW w:w="3055" w:type="dxa"/>
            <w:hideMark/>
          </w:tcPr>
          <w:p w14:paraId="73B6B240"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DDPM</w:t>
            </w:r>
          </w:p>
        </w:tc>
        <w:tc>
          <w:tcPr>
            <w:tcW w:w="5760" w:type="dxa"/>
            <w:hideMark/>
          </w:tcPr>
          <w:p w14:paraId="42E139E2" w14:textId="77777777" w:rsidR="00885569" w:rsidRPr="00885569" w:rsidRDefault="00885569" w:rsidP="008750DD">
            <w:pPr>
              <w:spacing w:line="360" w:lineRule="auto"/>
              <w:rPr>
                <w:rFonts w:cs="Times New Roman"/>
                <w:sz w:val="26"/>
                <w:szCs w:val="26"/>
              </w:rPr>
            </w:pPr>
            <w:r w:rsidRPr="00885569">
              <w:rPr>
                <w:rFonts w:cs="Times New Roman"/>
                <w:sz w:val="26"/>
                <w:szCs w:val="26"/>
              </w:rPr>
              <w:t>Denoising Diffusion Probabilistic Model</w:t>
            </w:r>
          </w:p>
        </w:tc>
      </w:tr>
      <w:tr w:rsidR="00885569" w:rsidRPr="00885569" w14:paraId="0D34128B" w14:textId="77777777" w:rsidTr="00090D15">
        <w:tc>
          <w:tcPr>
            <w:tcW w:w="3055" w:type="dxa"/>
            <w:hideMark/>
          </w:tcPr>
          <w:p w14:paraId="3DCD8DBD"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U-Net</w:t>
            </w:r>
          </w:p>
        </w:tc>
        <w:tc>
          <w:tcPr>
            <w:tcW w:w="5760" w:type="dxa"/>
            <w:hideMark/>
          </w:tcPr>
          <w:p w14:paraId="11C3522C" w14:textId="77777777" w:rsidR="00885569" w:rsidRPr="00885569" w:rsidRDefault="00885569" w:rsidP="008750DD">
            <w:pPr>
              <w:spacing w:line="360" w:lineRule="auto"/>
              <w:rPr>
                <w:rFonts w:cs="Times New Roman"/>
                <w:sz w:val="26"/>
                <w:szCs w:val="26"/>
              </w:rPr>
            </w:pPr>
            <w:r w:rsidRPr="00885569">
              <w:rPr>
                <w:rFonts w:cs="Times New Roman"/>
                <w:sz w:val="26"/>
                <w:szCs w:val="26"/>
              </w:rPr>
              <w:t>U-shaped Convolutional Neural Network</w:t>
            </w:r>
          </w:p>
        </w:tc>
      </w:tr>
      <w:tr w:rsidR="00885569" w:rsidRPr="00885569" w14:paraId="00979F00" w14:textId="77777777" w:rsidTr="00090D15">
        <w:tc>
          <w:tcPr>
            <w:tcW w:w="3055" w:type="dxa"/>
            <w:hideMark/>
          </w:tcPr>
          <w:p w14:paraId="21B80696"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MNIST</w:t>
            </w:r>
          </w:p>
        </w:tc>
        <w:tc>
          <w:tcPr>
            <w:tcW w:w="5760" w:type="dxa"/>
            <w:hideMark/>
          </w:tcPr>
          <w:p w14:paraId="2BE162CA" w14:textId="77777777" w:rsidR="00885569" w:rsidRPr="00885569" w:rsidRDefault="00885569" w:rsidP="008750DD">
            <w:pPr>
              <w:spacing w:line="360" w:lineRule="auto"/>
              <w:rPr>
                <w:rFonts w:cs="Times New Roman"/>
                <w:sz w:val="26"/>
                <w:szCs w:val="26"/>
              </w:rPr>
            </w:pPr>
            <w:r w:rsidRPr="00885569">
              <w:rPr>
                <w:rFonts w:cs="Times New Roman"/>
                <w:sz w:val="26"/>
                <w:szCs w:val="26"/>
              </w:rPr>
              <w:t>Modified National Institute of Standards and Technology</w:t>
            </w:r>
          </w:p>
        </w:tc>
      </w:tr>
      <w:tr w:rsidR="00885569" w:rsidRPr="00885569" w14:paraId="357DC636" w14:textId="77777777" w:rsidTr="00090D15">
        <w:tc>
          <w:tcPr>
            <w:tcW w:w="3055" w:type="dxa"/>
            <w:hideMark/>
          </w:tcPr>
          <w:p w14:paraId="53BB7EA4"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VR</w:t>
            </w:r>
          </w:p>
        </w:tc>
        <w:tc>
          <w:tcPr>
            <w:tcW w:w="5760" w:type="dxa"/>
            <w:hideMark/>
          </w:tcPr>
          <w:p w14:paraId="5AF649E5" w14:textId="77777777" w:rsidR="00885569" w:rsidRPr="00885569" w:rsidRDefault="00885569" w:rsidP="008750DD">
            <w:pPr>
              <w:spacing w:line="360" w:lineRule="auto"/>
              <w:rPr>
                <w:rFonts w:cs="Times New Roman"/>
                <w:sz w:val="26"/>
                <w:szCs w:val="26"/>
              </w:rPr>
            </w:pPr>
            <w:r w:rsidRPr="00885569">
              <w:rPr>
                <w:rFonts w:cs="Times New Roman"/>
                <w:sz w:val="26"/>
                <w:szCs w:val="26"/>
              </w:rPr>
              <w:t>Virtual Reality</w:t>
            </w:r>
          </w:p>
        </w:tc>
      </w:tr>
      <w:tr w:rsidR="00885569" w:rsidRPr="00885569" w14:paraId="59FCA7C6" w14:textId="77777777" w:rsidTr="00090D15">
        <w:tc>
          <w:tcPr>
            <w:tcW w:w="3055" w:type="dxa"/>
            <w:hideMark/>
          </w:tcPr>
          <w:p w14:paraId="3529CE4C"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AR</w:t>
            </w:r>
          </w:p>
        </w:tc>
        <w:tc>
          <w:tcPr>
            <w:tcW w:w="5760" w:type="dxa"/>
            <w:hideMark/>
          </w:tcPr>
          <w:p w14:paraId="1FDC1ACB" w14:textId="77777777" w:rsidR="00885569" w:rsidRPr="00885569" w:rsidRDefault="00885569" w:rsidP="008750DD">
            <w:pPr>
              <w:spacing w:line="360" w:lineRule="auto"/>
              <w:rPr>
                <w:rFonts w:cs="Times New Roman"/>
                <w:sz w:val="26"/>
                <w:szCs w:val="26"/>
              </w:rPr>
            </w:pPr>
            <w:r w:rsidRPr="00885569">
              <w:rPr>
                <w:rFonts w:cs="Times New Roman"/>
                <w:sz w:val="26"/>
                <w:szCs w:val="26"/>
              </w:rPr>
              <w:t>Augmented Reality</w:t>
            </w:r>
          </w:p>
        </w:tc>
      </w:tr>
      <w:tr w:rsidR="00885569" w:rsidRPr="00885569" w14:paraId="2845E6BF" w14:textId="77777777" w:rsidTr="00090D15">
        <w:tc>
          <w:tcPr>
            <w:tcW w:w="3055" w:type="dxa"/>
            <w:hideMark/>
          </w:tcPr>
          <w:p w14:paraId="4CBD4274"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lastRenderedPageBreak/>
              <w:t>NLP</w:t>
            </w:r>
          </w:p>
        </w:tc>
        <w:tc>
          <w:tcPr>
            <w:tcW w:w="5760" w:type="dxa"/>
            <w:hideMark/>
          </w:tcPr>
          <w:p w14:paraId="13AB28B8" w14:textId="77777777" w:rsidR="00885569" w:rsidRPr="00885569" w:rsidRDefault="00885569" w:rsidP="008750DD">
            <w:pPr>
              <w:spacing w:line="360" w:lineRule="auto"/>
              <w:rPr>
                <w:rFonts w:cs="Times New Roman"/>
                <w:sz w:val="26"/>
                <w:szCs w:val="26"/>
              </w:rPr>
            </w:pPr>
            <w:r w:rsidRPr="00885569">
              <w:rPr>
                <w:rFonts w:cs="Times New Roman"/>
                <w:sz w:val="26"/>
                <w:szCs w:val="26"/>
              </w:rPr>
              <w:t>Natural Language Processing</w:t>
            </w:r>
          </w:p>
        </w:tc>
      </w:tr>
      <w:tr w:rsidR="00885569" w:rsidRPr="00885569" w14:paraId="417E754E" w14:textId="77777777" w:rsidTr="00090D15">
        <w:tc>
          <w:tcPr>
            <w:tcW w:w="3055" w:type="dxa"/>
            <w:hideMark/>
          </w:tcPr>
          <w:p w14:paraId="1CB2074E" w14:textId="77777777" w:rsidR="00885569" w:rsidRPr="00885569" w:rsidRDefault="00885569" w:rsidP="008474F2">
            <w:pPr>
              <w:spacing w:line="360" w:lineRule="auto"/>
              <w:ind w:firstLine="793"/>
              <w:rPr>
                <w:rFonts w:cs="Times New Roman"/>
                <w:sz w:val="26"/>
                <w:szCs w:val="26"/>
              </w:rPr>
            </w:pPr>
            <w:r w:rsidRPr="00885569">
              <w:rPr>
                <w:rFonts w:cs="Times New Roman"/>
                <w:sz w:val="26"/>
                <w:szCs w:val="26"/>
              </w:rPr>
              <w:t>BERT</w:t>
            </w:r>
          </w:p>
        </w:tc>
        <w:tc>
          <w:tcPr>
            <w:tcW w:w="5760" w:type="dxa"/>
            <w:hideMark/>
          </w:tcPr>
          <w:p w14:paraId="74CEED9C" w14:textId="77777777" w:rsidR="00885569" w:rsidRPr="00885569" w:rsidRDefault="00885569" w:rsidP="008750DD">
            <w:pPr>
              <w:spacing w:line="360" w:lineRule="auto"/>
              <w:rPr>
                <w:rFonts w:cs="Times New Roman"/>
                <w:sz w:val="26"/>
                <w:szCs w:val="26"/>
              </w:rPr>
            </w:pPr>
            <w:r w:rsidRPr="00885569">
              <w:rPr>
                <w:rFonts w:cs="Times New Roman"/>
                <w:sz w:val="26"/>
                <w:szCs w:val="26"/>
              </w:rPr>
              <w:t>Bidirectional Encoder Representations from Transformers</w:t>
            </w:r>
          </w:p>
        </w:tc>
      </w:tr>
    </w:tbl>
    <w:p w14:paraId="7B3FD66F" w14:textId="77777777" w:rsidR="00DB2364" w:rsidRDefault="00DB2364">
      <w:pPr>
        <w:spacing w:after="200" w:line="276" w:lineRule="auto"/>
        <w:rPr>
          <w:sz w:val="26"/>
          <w:szCs w:val="26"/>
        </w:rPr>
      </w:pPr>
    </w:p>
    <w:p w14:paraId="5B124C10"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03866145" w14:textId="4818EB22" w:rsidR="0091566D" w:rsidRPr="006404CB" w:rsidRDefault="00C77CB0" w:rsidP="00F27703">
      <w:pPr>
        <w:pStyle w:val="Heading1"/>
      </w:pPr>
      <w:bookmarkStart w:id="4" w:name="_Toc203426545"/>
      <w:r>
        <w:rPr>
          <w:lang w:val="en-US"/>
        </w:rPr>
        <w:lastRenderedPageBreak/>
        <w:t>MỞ ĐẦU VÀ TỔNG QUAN ĐỀ TÀI</w:t>
      </w:r>
      <w:bookmarkEnd w:id="4"/>
    </w:p>
    <w:p w14:paraId="78305939" w14:textId="11F799F3" w:rsidR="00267764" w:rsidRDefault="00C17742" w:rsidP="00F27703">
      <w:pPr>
        <w:pStyle w:val="Heading2"/>
        <w:rPr>
          <w:lang w:val="en-US"/>
        </w:rPr>
      </w:pPr>
      <w:bookmarkStart w:id="5" w:name="_Toc203426546"/>
      <w:r>
        <w:rPr>
          <w:lang w:val="en-US"/>
        </w:rPr>
        <w:t>Bối cảnh</w:t>
      </w:r>
      <w:r w:rsidR="009D1C43">
        <w:rPr>
          <w:lang w:val="en-US"/>
        </w:rPr>
        <w:t xml:space="preserve"> và lý do chọn đề tài</w:t>
      </w:r>
      <w:bookmarkEnd w:id="5"/>
    </w:p>
    <w:p w14:paraId="3F85456F" w14:textId="1F509B91" w:rsidR="009D1C43" w:rsidRPr="009D1C43" w:rsidRDefault="009D1C43" w:rsidP="00547CBE">
      <w:pPr>
        <w:pStyle w:val="Nidungvnbn"/>
      </w:pPr>
      <w:r w:rsidRPr="009D1C43">
        <w:t xml:space="preserve">Trong những năm gần đây, sự phát triển vượt bậc của </w:t>
      </w:r>
      <w:r w:rsidR="003546E0">
        <w:t>T</w:t>
      </w:r>
      <w:r w:rsidRPr="009D1C43">
        <w:t xml:space="preserve">rí tuệ </w:t>
      </w:r>
      <w:r w:rsidR="00E670E8">
        <w:t>n</w:t>
      </w:r>
      <w:r w:rsidRPr="009D1C43">
        <w:t xml:space="preserve">hân tạo (AI) đã tạo ra những thay đổi sâu rộng trong nhiều lĩnh vực, đặc biệt là cách con người tương tác, xử lý và tạo ra dữ liệu số. Trong số đó, AI tạo sinh (Generative AI) nổi lên như một hướng nghiên cứu mang tính đột phá, với khả năng tạo ra dữ liệu mới có tính chân thực và giá trị ứng </w:t>
      </w:r>
      <w:r w:rsidRPr="00547CBE">
        <w:t>dụng</w:t>
      </w:r>
      <w:r w:rsidRPr="009D1C43">
        <w:t xml:space="preserve"> cao. Khác với các mô hình AI truyền thống vốn chủ yếu tập trung vào việc phân tích hoặc nhận dạng dữ liệu hiện có, AI tạo sinh có khả năng học được các đặc trưng tiềm ẩn trong dữ liệu và từ đó tổng hợp nội dung hoàn toàn mới từ hình ảnh, video cho đến văn bản và âm thanh. Sự chuyển dịch từ khả năng phân tích sang khả năng tạo sinh này đại diện cho một bước tiến cơ bản trong năng lực của AI. Khi AI không chỉ có thể hiểu dữ liệu mà còn có thể tổng hợp dữ liệu mới, chân thực, điều này mở ra những ứng dụng và mô hình mới chưa từng có. Điều này cho thấy AI đang tiến tới việc trở thành một hệ thống "sáng tạo" và "chủ động" hơn. Sự thay đổi này về cơ bản thay đổi mô hình tương tác giữa con người và máy tính, chuyển từ việc con người cung cấp đầu vào để AI phân tích, sang việc AI chủ động tham gia vào quá trình tạo nội dung, thiết kế và giải quyết vấn đề. Điều này có những tác động sâu sắc đến các ngành công nghiệp dựa vào nội dung, thiết kế và tăng cường dữ liệu.   </w:t>
      </w:r>
    </w:p>
    <w:p w14:paraId="76C592EE" w14:textId="7ECEDF50" w:rsidR="009D1C43" w:rsidRPr="009D1C43" w:rsidRDefault="007F3F3A" w:rsidP="00F27703">
      <w:pPr>
        <w:pStyle w:val="Nidungvnbn"/>
        <w:spacing w:before="120" w:after="120"/>
      </w:pPr>
      <w:r w:rsidRPr="007F3F3A">
        <w:t xml:space="preserve">Thị giác máy tính (Computer Vision – CV) là một trong những lĩnh vực chịu ảnh hưởng sâu sắc nhất từ sự </w:t>
      </w:r>
      <w:r w:rsidR="00D536FA">
        <w:t>phát triển</w:t>
      </w:r>
      <w:r w:rsidRPr="007F3F3A">
        <w:t xml:space="preserve"> của AI tạo sinh, khi các mô hình mới không chỉ nâng cao khả năng hiểu hình ảnh mà còn mở ra tiềm năng sáng tạo và tái cấu trúc nội dung hình ảnh một cách linh hoạt và chính xác.</w:t>
      </w:r>
      <w:r w:rsidR="005B0070">
        <w:t xml:space="preserve"> </w:t>
      </w:r>
      <w:r w:rsidR="009D1C43" w:rsidRPr="009D1C43">
        <w:t xml:space="preserve">Thị giác máy tính giúp máy tính có thể “nhìn thấy” và </w:t>
      </w:r>
      <w:r w:rsidR="00A37484">
        <w:t xml:space="preserve">có thể </w:t>
      </w:r>
      <w:r w:rsidR="009D1C43" w:rsidRPr="009D1C43">
        <w:t>hiểu được thế giới thông qua dữ liệu hình ảnh. Việc tích hợp các mô hình tạo sinh vào thị giác máy tính không chỉ mở rộng khả năng xử lý và hiểu hình ảnh, mà</w:t>
      </w:r>
      <w:r w:rsidR="00F56CF3">
        <w:t xml:space="preserve"> nó</w:t>
      </w:r>
      <w:r w:rsidR="009D1C43" w:rsidRPr="009D1C43">
        <w:t xml:space="preserve"> còn mang lại những tiến bộ vượt bậc trong các bài toán như phục hồi ảnh, tạo ảnh mới, chuyển đổi phong cách, hoặc tái cấu trúc cảnh vật trong không gian ba chiều.   </w:t>
      </w:r>
    </w:p>
    <w:p w14:paraId="565A9463" w14:textId="43A5E49F" w:rsidR="009D1C43" w:rsidRPr="009D1C43" w:rsidRDefault="009D1C43" w:rsidP="00F27703">
      <w:pPr>
        <w:pStyle w:val="Nidungvnbn"/>
        <w:spacing w:before="120" w:after="120"/>
      </w:pPr>
      <w:r w:rsidRPr="009D1C43">
        <w:lastRenderedPageBreak/>
        <w:t xml:space="preserve">Xuất phát từ tầm quan trọng và tiềm năng ứng dụng to lớn của chủ đề nêu trên, báo cáo chuyên đề này được thực hiện với mục tiêu tìm hiểu, phân tích và hệ thống hóa kiến thức về các mô hình AI tạo sinh đang được ứng dụng trong lĩnh vực thị giác máy tính. Báo cáo sẽ tập trung vào các mô hình tiêu biểu như Mạng đối kháng tạo sinh (Generative Adversarial Networks - GANs), Bộ tự mã hóa biến phân (Variational Autoencoders - </w:t>
      </w:r>
      <w:r w:rsidR="00A260A5">
        <w:t>VAE</w:t>
      </w:r>
      <w:r w:rsidRPr="009D1C43">
        <w:t xml:space="preserve">), Mô hình khuếch tán (Diffusion Models), và một số mô hình tiên tiến khác.   </w:t>
      </w:r>
    </w:p>
    <w:p w14:paraId="4CAD9A9D" w14:textId="660F4D71" w:rsidR="00C17742" w:rsidRDefault="00C17742" w:rsidP="00F27703">
      <w:pPr>
        <w:pStyle w:val="Heading2"/>
        <w:rPr>
          <w:lang w:val="en-US"/>
        </w:rPr>
      </w:pPr>
      <w:bookmarkStart w:id="6" w:name="_Toc203426547"/>
      <w:r>
        <w:t xml:space="preserve">Mục tiêu </w:t>
      </w:r>
      <w:r w:rsidR="00D509E8">
        <w:rPr>
          <w:lang w:val="en-US"/>
        </w:rPr>
        <w:t>thực hiện đề tài</w:t>
      </w:r>
      <w:bookmarkEnd w:id="6"/>
    </w:p>
    <w:p w14:paraId="221E3424" w14:textId="04AD8C65" w:rsidR="00D076C5" w:rsidRPr="00D076C5" w:rsidRDefault="00D076C5" w:rsidP="00D076C5">
      <w:pPr>
        <w:pStyle w:val="Nidungvnbn"/>
      </w:pPr>
      <w:r>
        <w:t>Đề tài hướng tới các mục tiêu sau:</w:t>
      </w:r>
    </w:p>
    <w:p w14:paraId="18C72A00" w14:textId="131C7E15" w:rsidR="003958F9" w:rsidRPr="003958F9" w:rsidRDefault="003958F9" w:rsidP="00CB03E7">
      <w:pPr>
        <w:pStyle w:val="Nidungvnbn"/>
        <w:numPr>
          <w:ilvl w:val="0"/>
          <w:numId w:val="129"/>
        </w:numPr>
        <w:spacing w:before="120" w:after="120"/>
      </w:pPr>
      <w:r w:rsidRPr="003958F9">
        <w:t>Nghiên cứu, tổng hợp và hệ thống hóa kiến thức về các mô hình AI tạo sinh trong lĩnh vực thị giác máy tính.</w:t>
      </w:r>
    </w:p>
    <w:p w14:paraId="2BA2FDF2" w14:textId="1CFAB423" w:rsidR="003958F9" w:rsidRPr="003958F9" w:rsidRDefault="003958F9" w:rsidP="00CB03E7">
      <w:pPr>
        <w:pStyle w:val="Nidungvnbn"/>
        <w:numPr>
          <w:ilvl w:val="0"/>
          <w:numId w:val="129"/>
        </w:numPr>
        <w:spacing w:before="120" w:after="120"/>
      </w:pPr>
      <w:r w:rsidRPr="003958F9">
        <w:t xml:space="preserve">Phân tích sâu về kiến trúc, nguyên lý hoạt động, ưu nhược điểm và ứng dụng của các mô hình tiêu biểu (GANs, </w:t>
      </w:r>
      <w:r w:rsidR="00A260A5">
        <w:t>VAE</w:t>
      </w:r>
      <w:r w:rsidRPr="003958F9">
        <w:t>, Diffusion Models).</w:t>
      </w:r>
    </w:p>
    <w:p w14:paraId="26F4EC61" w14:textId="42F1B431" w:rsidR="003958F9" w:rsidRPr="003958F9" w:rsidRDefault="003958F9" w:rsidP="00CB03E7">
      <w:pPr>
        <w:pStyle w:val="Nidungvnbn"/>
        <w:numPr>
          <w:ilvl w:val="0"/>
          <w:numId w:val="129"/>
        </w:numPr>
        <w:spacing w:before="120" w:after="120"/>
      </w:pPr>
      <w:r w:rsidRPr="003958F9">
        <w:t>Khảo sát các mô hình tiên tiến và ứng dụng đặc thù đang nổi lên.</w:t>
      </w:r>
    </w:p>
    <w:p w14:paraId="1D1D194F" w14:textId="4D9A8A07" w:rsidR="003958F9" w:rsidRPr="003958F9" w:rsidRDefault="003958F9" w:rsidP="00CB03E7">
      <w:pPr>
        <w:pStyle w:val="Nidungvnbn"/>
        <w:numPr>
          <w:ilvl w:val="0"/>
          <w:numId w:val="129"/>
        </w:numPr>
        <w:spacing w:before="120" w:after="120"/>
      </w:pPr>
      <w:r w:rsidRPr="003958F9">
        <w:t>Đánh giá tiềm năng, nhận diện thách thức và dự báo xu hướng phát triển tương lai của AI tạo sinh trong thị giác máy tính</w:t>
      </w:r>
    </w:p>
    <w:p w14:paraId="41BFF26E" w14:textId="07524EDA" w:rsidR="008E5CF7" w:rsidRDefault="008E5CF7" w:rsidP="00F27703">
      <w:pPr>
        <w:pStyle w:val="Heading2"/>
        <w:rPr>
          <w:lang w:val="en-US"/>
        </w:rPr>
      </w:pPr>
      <w:bookmarkStart w:id="7" w:name="_Toc203426548"/>
      <w:r>
        <w:rPr>
          <w:lang w:val="en-US"/>
        </w:rPr>
        <w:t xml:space="preserve">Đối </w:t>
      </w:r>
      <w:r w:rsidRPr="008A1748">
        <w:t>tượng</w:t>
      </w:r>
      <w:r>
        <w:rPr>
          <w:lang w:val="en-US"/>
        </w:rPr>
        <w:t xml:space="preserve"> và phạm vi nghiên cứu</w:t>
      </w:r>
      <w:bookmarkEnd w:id="7"/>
    </w:p>
    <w:p w14:paraId="77B43EA9" w14:textId="6F2D5878" w:rsidR="008E5CF7" w:rsidRPr="008E5CF7" w:rsidRDefault="008E5CF7" w:rsidP="00F27703">
      <w:pPr>
        <w:pStyle w:val="Nidungvnbn"/>
        <w:spacing w:before="120" w:after="120"/>
      </w:pPr>
      <w:r w:rsidRPr="008E5CF7">
        <w:t>Đối tượng: Các mô hình AI tạo sinh, đặc biệt là các mô hình được ứng dụng trong thị giác máy tính.</w:t>
      </w:r>
    </w:p>
    <w:p w14:paraId="6D2F6C1E" w14:textId="3E012A51" w:rsidR="008E5CF7" w:rsidRPr="008E5CF7" w:rsidRDefault="008E5CF7" w:rsidP="00F27703">
      <w:pPr>
        <w:pStyle w:val="Nidungvnbn"/>
        <w:spacing w:before="120" w:after="120"/>
      </w:pPr>
      <w:r w:rsidRPr="008E5CF7">
        <w:t xml:space="preserve">Phạm vi: </w:t>
      </w:r>
      <w:r w:rsidR="006A457C" w:rsidRPr="006A457C">
        <w:t xml:space="preserve">Đề tài giới hạn trong việc phân tích và thực nghiệm với ba nhóm mô hình chính gồm: GANs, </w:t>
      </w:r>
      <w:r w:rsidR="00A260A5">
        <w:t>VAE</w:t>
      </w:r>
      <w:r w:rsidR="006A457C" w:rsidRPr="006A457C">
        <w:t xml:space="preserve"> và Diffusion Models. Ngoài ra, báo cáo cũng đề cập đến một số mô hình tiên tiến hoặc biến thể có liên quan, phục vụ cho việc mở rộng và so sánh</w:t>
      </w:r>
      <w:r w:rsidR="00435973">
        <w:t>.</w:t>
      </w:r>
    </w:p>
    <w:p w14:paraId="761E5026" w14:textId="4B76E35C" w:rsidR="008B3B27" w:rsidRPr="008B3B27" w:rsidRDefault="00C17742" w:rsidP="00F27703">
      <w:pPr>
        <w:pStyle w:val="Heading2"/>
      </w:pPr>
      <w:bookmarkStart w:id="8" w:name="_Toc203426549"/>
      <w:r w:rsidRPr="00E6723E">
        <w:t xml:space="preserve">Phương pháp </w:t>
      </w:r>
      <w:r w:rsidR="00246E31">
        <w:rPr>
          <w:lang w:val="en-US"/>
        </w:rPr>
        <w:t>nghiên cứu</w:t>
      </w:r>
      <w:bookmarkEnd w:id="8"/>
    </w:p>
    <w:p w14:paraId="2E60B5A7" w14:textId="77777777" w:rsidR="003603BE" w:rsidRDefault="003603BE" w:rsidP="00F27703">
      <w:pPr>
        <w:pStyle w:val="Nidungvnbn"/>
        <w:spacing w:before="120" w:after="120"/>
      </w:pPr>
      <w:r w:rsidRPr="003603BE">
        <w:t>Để đạt được các mục tiêu đã đề ra, luận văn sử dụng các phương pháp nghiên cứu sau:</w:t>
      </w:r>
    </w:p>
    <w:p w14:paraId="223433C4" w14:textId="3FAE4ABD" w:rsidR="00330098" w:rsidRPr="00330098" w:rsidRDefault="00330098" w:rsidP="009A16B0">
      <w:pPr>
        <w:pStyle w:val="Nidungvnbn"/>
        <w:numPr>
          <w:ilvl w:val="0"/>
          <w:numId w:val="130"/>
        </w:numPr>
      </w:pPr>
      <w:r w:rsidRPr="00330098">
        <w:lastRenderedPageBreak/>
        <w:t>Phương pháp tổng hợp tài liệu: Thu thập, chọn lọc và phân tích các tài liệu học thuật từ các công trình nghiên cứu, bài báo khoa học và tài nguyên chính thống liên quan đến Generative AI và thị giác máy tính.</w:t>
      </w:r>
    </w:p>
    <w:p w14:paraId="47B2BC98" w14:textId="74434A10" w:rsidR="00330098" w:rsidRPr="00330098" w:rsidRDefault="00330098" w:rsidP="009A16B0">
      <w:pPr>
        <w:pStyle w:val="Nidungvnbn"/>
        <w:numPr>
          <w:ilvl w:val="0"/>
          <w:numId w:val="130"/>
        </w:numPr>
      </w:pPr>
      <w:r w:rsidRPr="00330098">
        <w:t>Phân tích so sánh: Đánh giá các mô hình thông qua phân tích lý thuyết và thực nghiệm, dựa trên các tiêu chí như chất lượng ảnh, độ ổn định huấn luyện, khả năng kiểm soát và tốc độ suy luận.</w:t>
      </w:r>
    </w:p>
    <w:p w14:paraId="2EF9FD9E" w14:textId="547D3A60" w:rsidR="00330098" w:rsidRPr="00330098" w:rsidRDefault="00330098" w:rsidP="009A16B0">
      <w:pPr>
        <w:pStyle w:val="Nidungvnbn"/>
        <w:numPr>
          <w:ilvl w:val="0"/>
          <w:numId w:val="130"/>
        </w:numPr>
      </w:pPr>
      <w:r w:rsidRPr="00330098">
        <w:t>Thực nghiệm mô phỏng: Triển khai các mô hình GAN, VAE và Diffusion Model trên tập dữ liệu MNIST để minh họa trực quan nguyên lý hoạt động và khả năng tạo ảnh.</w:t>
      </w:r>
    </w:p>
    <w:p w14:paraId="47836D8A" w14:textId="63356ABC" w:rsidR="00330098" w:rsidRPr="00330098" w:rsidRDefault="00330098" w:rsidP="009A16B0">
      <w:pPr>
        <w:pStyle w:val="Nidungvnbn"/>
        <w:numPr>
          <w:ilvl w:val="0"/>
          <w:numId w:val="130"/>
        </w:numPr>
      </w:pPr>
      <w:r w:rsidRPr="00330098">
        <w:t>Phương pháp dự báo và đánh giá xu hướng: Tổng hợp kết quả nghiên cứu, từ đó đưa ra những nhận định mang tính định hướng cho sự phát triển của các mô hình AI tạo sinh trong tương lai.</w:t>
      </w:r>
    </w:p>
    <w:p w14:paraId="753D45E0" w14:textId="77777777" w:rsidR="00330098" w:rsidRPr="003603BE" w:rsidRDefault="00330098" w:rsidP="00F27703">
      <w:pPr>
        <w:pStyle w:val="Nidungvnbn"/>
        <w:spacing w:before="120" w:after="120"/>
      </w:pPr>
    </w:p>
    <w:p w14:paraId="171A66DE" w14:textId="2F09AAD6" w:rsidR="00C17742" w:rsidRPr="00E6723E" w:rsidRDefault="00C17742" w:rsidP="00F27703">
      <w:pPr>
        <w:pStyle w:val="Nidungvnbn"/>
        <w:spacing w:before="120" w:after="120"/>
      </w:pPr>
      <w:r w:rsidRPr="00E6723E">
        <w:br w:type="page"/>
      </w:r>
    </w:p>
    <w:p w14:paraId="01A23B26" w14:textId="77777777" w:rsidR="001245E7" w:rsidRPr="001245E7" w:rsidRDefault="001245E7" w:rsidP="00F27703">
      <w:pPr>
        <w:pStyle w:val="Heading1"/>
      </w:pPr>
      <w:bookmarkStart w:id="9" w:name="_Toc203426550"/>
      <w:r w:rsidRPr="001245E7">
        <w:lastRenderedPageBreak/>
        <w:t>TỔNG QUAN VỀ AI TẠO SINH VÀ THỊ GIÁC MÁY TÍNH</w:t>
      </w:r>
      <w:bookmarkEnd w:id="9"/>
      <w:r w:rsidRPr="001245E7">
        <w:t xml:space="preserve"> </w:t>
      </w:r>
    </w:p>
    <w:p w14:paraId="7ECD9A1B" w14:textId="2C5CDD4A" w:rsidR="0099101A" w:rsidRPr="0099101A" w:rsidRDefault="0099101A" w:rsidP="00F27703">
      <w:pPr>
        <w:pStyle w:val="Heading2"/>
      </w:pPr>
      <w:bookmarkStart w:id="10" w:name="_Toc203426551"/>
      <w:r w:rsidRPr="0099101A">
        <w:t xml:space="preserve">Trí tuệ nhân tạo </w:t>
      </w:r>
      <w:r w:rsidRPr="002505B3">
        <w:t>tạo</w:t>
      </w:r>
      <w:r w:rsidRPr="0099101A">
        <w:t xml:space="preserve"> sinh (Generative Artificial Intelligence)</w:t>
      </w:r>
      <w:bookmarkEnd w:id="10"/>
    </w:p>
    <w:p w14:paraId="309DE92F" w14:textId="523C9DF9" w:rsidR="0099101A" w:rsidRPr="0099101A" w:rsidRDefault="0099101A" w:rsidP="00F27703">
      <w:pPr>
        <w:pStyle w:val="Nidungvnbn"/>
        <w:spacing w:before="120" w:after="120"/>
      </w:pPr>
      <w:r w:rsidRPr="0099101A">
        <w:t>Trí tuệ nhân tạo tạo sinh (Generative AI) là một nhánh của học máy (</w:t>
      </w:r>
      <w:r w:rsidR="00560147">
        <w:t>m</w:t>
      </w:r>
      <w:r w:rsidRPr="0099101A">
        <w:t>achine learning) chuyên nghiên cứu các mô hình có khả năng học từ dữ liệu đầu vào và sinh ra các mẫu dữ liệu mới có tính tương đồng thống kê với dữ liệu huấn luyện. Về mặt bản chất, mô hình AI tạo sinh không chỉ học quy luật biểu hiện bên ngoài mà còn khai thác các biểu diễn tiềm ẩn trong không gian dữ liệu, từ đó tái tạo hoặc tổng hợp dữ liệu mới có tính sáng tạo và logic.</w:t>
      </w:r>
    </w:p>
    <w:p w14:paraId="350785B8" w14:textId="1B5B9AFD" w:rsidR="0099101A" w:rsidRPr="0099101A" w:rsidRDefault="0099101A" w:rsidP="00F27703">
      <w:pPr>
        <w:pStyle w:val="Nidungvnbn"/>
        <w:spacing w:before="120" w:after="120"/>
      </w:pPr>
      <w:r w:rsidRPr="0099101A">
        <w:t xml:space="preserve">Khác với mô hình học có giám sát (supervised learning), vốn học một hàm ánh xạ đầu vào </w:t>
      </w:r>
      <w:r w:rsidR="00B428FF">
        <w:t xml:space="preserve">và </w:t>
      </w:r>
      <w:r w:rsidRPr="0099101A">
        <w:t xml:space="preserve">đầu ra, các mô hình tạo sinh chủ yếu được xây dựng dựa trên các phương pháp học không giám sát (unsupervised learning) hoặc học bán giám sát (semi-supervised learning). Mục tiêu chính là ước lượng phân phối xác suất tiềm ẩn của dữ liệu </w:t>
      </w:r>
      <m:oMath>
        <m:r>
          <w:rPr>
            <w:rFonts w:ascii="Cambria Math" w:hAnsi="Cambria Math"/>
          </w:rPr>
          <m:t>p(x)</m:t>
        </m:r>
      </m:oMath>
      <w:r w:rsidRPr="0099101A">
        <w:t>, hoặc điều kiện</w:t>
      </w:r>
      <w:r w:rsidR="00031C81">
        <w:t xml:space="preserve"> </w:t>
      </w:r>
      <m:oMath>
        <m:r>
          <w:rPr>
            <w:rFonts w:ascii="Cambria Math" w:hAnsi="Cambria Math"/>
          </w:rPr>
          <m:t>p(x|z)</m:t>
        </m:r>
      </m:oMath>
      <w:r w:rsidRPr="0099101A">
        <w:t xml:space="preserve"> nơi </w:t>
      </w:r>
      <m:oMath>
        <m:r>
          <w:rPr>
            <w:rFonts w:ascii="Cambria Math" w:hAnsi="Cambria Math"/>
          </w:rPr>
          <m:t>z</m:t>
        </m:r>
      </m:oMath>
      <w:r w:rsidR="00031C81" w:rsidRPr="0099101A">
        <w:t xml:space="preserve"> </w:t>
      </w:r>
      <w:r w:rsidRPr="0099101A">
        <w:t>là biến ẩn sinh ra từ một phân phối chuẩn hoá (thường là Gaussian).</w:t>
      </w:r>
    </w:p>
    <w:p w14:paraId="1F3812E4" w14:textId="77777777" w:rsidR="0099101A" w:rsidRPr="0099101A" w:rsidRDefault="0099101A" w:rsidP="00F27703">
      <w:pPr>
        <w:pStyle w:val="Heading2"/>
      </w:pPr>
      <w:bookmarkStart w:id="11" w:name="_Toc203426552"/>
      <w:r w:rsidRPr="0099101A">
        <w:t>Thị giác máy tính (Computer Vision)</w:t>
      </w:r>
      <w:bookmarkEnd w:id="11"/>
    </w:p>
    <w:p w14:paraId="45398261" w14:textId="77777777" w:rsidR="0099101A" w:rsidRPr="0099101A" w:rsidRDefault="0099101A" w:rsidP="00F27703">
      <w:pPr>
        <w:pStyle w:val="Nidungvnbn"/>
        <w:spacing w:before="120" w:after="120"/>
      </w:pPr>
      <w:r w:rsidRPr="0099101A">
        <w:t>Thị giác máy tính là lĩnh vực nghiên cứu liên quan đến việc tự động hóa các nhiệm vụ mà hệ thị giác con người có thể thực hiện, bao gồm nhận dạng đối tượng, phân đoạn ảnh, ước lượng độ sâu, theo dõi chuyển động, và hiểu nội dung hình ảnh. Mục tiêu của thị giác máy tính là trích xuất thông tin có cấu trúc từ dữ liệu thị giác (hình ảnh hoặc video) và sử dụng thông tin đó cho các tác vụ thông minh.</w:t>
      </w:r>
    </w:p>
    <w:p w14:paraId="4A4B9D01" w14:textId="0A3A3769" w:rsidR="0099101A" w:rsidRDefault="0099101A" w:rsidP="00F27703">
      <w:pPr>
        <w:pStyle w:val="Nidungvnbn"/>
        <w:spacing w:before="120" w:after="120"/>
      </w:pPr>
      <w:r w:rsidRPr="0099101A">
        <w:t xml:space="preserve">Trong bối cảnh truyền thống, </w:t>
      </w:r>
      <w:r w:rsidR="00CF742E">
        <w:t>T</w:t>
      </w:r>
      <w:r w:rsidRPr="0099101A">
        <w:t>hị giác máy tính sử dụng các kỹ thuật xử lý ảnh (image processing), học đặc trưng thủ công (hand-crafted features) và các bộ phân loại cổ điển. Tuy nhiên, với sự phát triển của học sâu (deep learning), đặc biệt là mạng nơ-ron tích chập (Convolutional Neural Networks – CNNs), thị giác máy tính đã đạt được những bước tiến vượt bậc trong độ chính xác và khả năng khái quát hóa.</w:t>
      </w:r>
    </w:p>
    <w:p w14:paraId="020B2B79" w14:textId="485D5917" w:rsidR="00E67ED6" w:rsidRDefault="00E67ED6" w:rsidP="00F27703">
      <w:pPr>
        <w:pStyle w:val="Heading2"/>
      </w:pPr>
      <w:bookmarkStart w:id="12" w:name="_Toc203426553"/>
      <w:r w:rsidRPr="00E67ED6">
        <w:t>Mô hình AI tạo sinh và vai trò trong thị giác máy tính</w:t>
      </w:r>
      <w:bookmarkEnd w:id="12"/>
    </w:p>
    <w:p w14:paraId="5394CBD0" w14:textId="355D6C82" w:rsidR="0099101A" w:rsidRDefault="008F607F" w:rsidP="00F27703">
      <w:pPr>
        <w:pStyle w:val="Nidungvnbn"/>
        <w:spacing w:before="120" w:after="120"/>
      </w:pPr>
      <w:r w:rsidRPr="008F607F">
        <w:lastRenderedPageBreak/>
        <w:t>Trong những năm gần đây, sự kết hợp giữa các mô hình Trí tuệ nhân tạo tạo sinh (Generative AI) và lĩnh vực Thị giác máy tính (Computer Vision) đã tạo ra những bước tiến đáng kể trong cả nghiên cứu học thuật lẫn ứng dụng thực tiễn. Các mô hình AI tạo sinh không chỉ đơn thuần hỗ trợ máy tính hiểu và phân tích dữ liệu hình ảnh, mà còn mang lại khả năng tổng hợp và tạo mới thông tin thị giác</w:t>
      </w:r>
      <w:r w:rsidR="00D95EEE">
        <w:t>.</w:t>
      </w:r>
      <w:r w:rsidRPr="008F607F">
        <w:t xml:space="preserve"> Việc tích hợp các mô hình này đã mở rộng phạm vi xử lý hình ảnh từ thuần túy phân tích sang khả năng sáng tạo nội dung, từ đó nâng cao chất lượng và hiệu quả trong nhiều tác vụ quan trọng. Dưới đây là một số vai trò nổi bật của AI tạo sinh trong thị giác máy tính:</w:t>
      </w:r>
    </w:p>
    <w:p w14:paraId="5C6E3C41" w14:textId="063A2C3C" w:rsidR="00D96E55" w:rsidRPr="00D96E55" w:rsidRDefault="00D96E55" w:rsidP="00F27703">
      <w:pPr>
        <w:pStyle w:val="Nidungvnbn"/>
        <w:numPr>
          <w:ilvl w:val="0"/>
          <w:numId w:val="104"/>
        </w:numPr>
        <w:spacing w:before="120" w:after="120"/>
      </w:pPr>
      <w:r w:rsidRPr="00D96E55">
        <w:t>Tái tạo và phục hồi hình ảnh (Image Reconstruction &amp; Inpainting): Một trong những ứng dụng quan trọng nhất của Generative AI trong thị giác máy tính là khả năng tái tạo những hình ảnh bị hư hỏng, bị nhiễu hoặc thiếu dữ liệu. Các mô hình như GANs hoặc Diffusion Models có thể được huấn luyện để lấp đầy những vùng bị mất mát thông tin trong ảnh, khôi phục các chi tiết bị mờ, hoặc tái tạo lại hình ảnh gốc với độ chính xác cao. Điều này đặc biệt hữu ích trong y tế (phục hồi ảnh MRI, CT), bảo tồn nghệ thuật (sửa chữa tranh cũ), và giám sát an ninh (khôi phục video chất lượng thấp).</w:t>
      </w:r>
    </w:p>
    <w:p w14:paraId="7903DECA" w14:textId="77777777" w:rsidR="00C30C15" w:rsidRDefault="00D96E55" w:rsidP="00CB3A5C">
      <w:pPr>
        <w:pStyle w:val="Nidungvnbn"/>
        <w:numPr>
          <w:ilvl w:val="0"/>
          <w:numId w:val="104"/>
        </w:numPr>
        <w:spacing w:before="120" w:after="120"/>
      </w:pPr>
      <w:r w:rsidRPr="00D96E55">
        <w:t>Sinh ảnh từ dữ liệu không phải hình ảnh (Cross-modal Generation): Generative AI có thể tạo ra hình ảnh từ các dạng dữ liệu khác như văn bản hoặc âm thanh. Mô hình text-to-image (ví dụ: DALL·E, Stable Diffusion) là một ví dụ tiêu biểu, trong đó AI có thể sinh ảnh có nội dung và ngữ cảnh phù hợp với mô tả bằng ngôn ngữ tự nhiên. Điều này mở ra tiềm năng to lớn trong thiết kế sáng tạo, giáo dục trực quan, và phát triển nội dung số. Ngoài ra, một số mô hình còn cho phép chuyển đổi từ tín hiệu âm thanh (như giọng nói hoặc tiếng động) thành ảnh tương ứng, hỗ trợ các ứng dụng trong nhận dạng ngữ cảnh hoặc phân tích hành vi.</w:t>
      </w:r>
    </w:p>
    <w:p w14:paraId="0681E036" w14:textId="33DB2414" w:rsidR="00D96E55" w:rsidRPr="00D96E55" w:rsidRDefault="00D96E55" w:rsidP="00CB3A5C">
      <w:pPr>
        <w:pStyle w:val="Nidungvnbn"/>
        <w:numPr>
          <w:ilvl w:val="0"/>
          <w:numId w:val="104"/>
        </w:numPr>
        <w:spacing w:before="120" w:after="120"/>
      </w:pPr>
      <w:r w:rsidRPr="00D96E55">
        <w:lastRenderedPageBreak/>
        <w:t>Tăng cường dữ liệu huấn luyện (Data Augmentation): Trong các tình huống dữ liệu huấn luyện khan hiếm hoặc mất cân bằng, các mô hình tạo sinh có thể được sử dụng để tạo ra dữ liệu tổng hợp nhằm cải thiện độ bao phủ và độ chính xác của các mô hình học máy. Việc sinh thêm ảnh huấn luyện từ các lớp ít dữ liệu không chỉ giúp giảm overfitting mà còn tăng khả năng khái quát của mô hình. Đây là một chiến lược quan trọng trong các lĩnh vực như thị giác y học, nơi dữ liệu có nhãn thường đắt đỏ và khó thu thập.</w:t>
      </w:r>
    </w:p>
    <w:p w14:paraId="3F8331FD" w14:textId="3CEB2B8C" w:rsidR="00D96E55" w:rsidRPr="00D96E55" w:rsidRDefault="00D96E55" w:rsidP="00F27703">
      <w:pPr>
        <w:pStyle w:val="Nidungvnbn"/>
        <w:numPr>
          <w:ilvl w:val="0"/>
          <w:numId w:val="104"/>
        </w:numPr>
        <w:spacing w:before="120" w:after="120"/>
      </w:pPr>
      <w:r w:rsidRPr="00D96E55">
        <w:t>Chuyển đổi miền ảnh (Image Domain Transfer): AI tạo sinh cho phép chuyển đổi ảnh từ một miền (domain) này sang một miền khác mà vẫn bảo toàn cấu trúc nội dung cơ bản. Một ví dụ điển hình là CycleGAN, cho phép chuyển đổi ảnh ngày thành ảnh đêm, ảnh phong cách hoạt hình thành ảnh thật, hoặc ảnh thời tiết mùa hè thành mùa đông. Ứng dụng này có vai trò thiết thực trong mô phỏng, thiết kế trò chơi, thị giác robot, và các hệ thống thị giác trong điều kiện thay đổi môi trường.</w:t>
      </w:r>
    </w:p>
    <w:p w14:paraId="27217D7F" w14:textId="3A52557D" w:rsidR="00D96E55" w:rsidRPr="00D96E55" w:rsidRDefault="00D96E55" w:rsidP="00F27703">
      <w:pPr>
        <w:pStyle w:val="Nidungvnbn"/>
        <w:numPr>
          <w:ilvl w:val="0"/>
          <w:numId w:val="104"/>
        </w:numPr>
        <w:spacing w:before="120" w:after="120"/>
      </w:pPr>
      <w:r w:rsidRPr="00D96E55">
        <w:t>Sinh ảnh 3D từ ảnh 2D (3D Scene Generation): Với sự phát triển của các mô hình như Neural Radiance Fields (NeRF), AI tạo sinh có khả năng tái cấu trúc không gian ba chiều từ một hoặc nhiều ảnh hai chiều. Điều này giúp tạo ra các mô hình 3D chân thực, phục vụ các ứng dụng như thực tế ảo (VR), thực tế tăng cường (AR), kiến trúc – xây dựng, và robot tự hàn</w:t>
      </w:r>
      <w:r w:rsidR="00B122EF">
        <w:t>h</w:t>
      </w:r>
      <w:r w:rsidRPr="00D96E55">
        <w:t>. Việc học biểu diễn không gian liên tục trong NeRF không chỉ giúp tái tạo hình học chính xác mà còn giữ lại các chi tiết hình ảnh sắc nét.</w:t>
      </w:r>
    </w:p>
    <w:p w14:paraId="0BB5E7EC" w14:textId="77777777" w:rsidR="00D96E55" w:rsidRPr="008B1A0D" w:rsidRDefault="00D96E55" w:rsidP="00F27703">
      <w:pPr>
        <w:pStyle w:val="Nidungvnbn"/>
        <w:spacing w:before="120" w:after="120"/>
        <w:ind w:left="1276"/>
      </w:pPr>
    </w:p>
    <w:p w14:paraId="0861BC24" w14:textId="77777777" w:rsidR="001712C5" w:rsidRDefault="001712C5" w:rsidP="00F27703">
      <w:pPr>
        <w:spacing w:line="360" w:lineRule="auto"/>
        <w:rPr>
          <w:b/>
          <w:sz w:val="32"/>
          <w:szCs w:val="32"/>
        </w:rPr>
      </w:pPr>
      <w:r>
        <w:br w:type="page"/>
      </w:r>
    </w:p>
    <w:p w14:paraId="4689DEC4" w14:textId="46D22EFF" w:rsidR="002A4444" w:rsidRPr="002171F9" w:rsidRDefault="0029617E" w:rsidP="00F27703">
      <w:pPr>
        <w:pStyle w:val="Heading1"/>
      </w:pPr>
      <w:bookmarkStart w:id="13" w:name="_Toc203426554"/>
      <w:r>
        <w:rPr>
          <w:lang w:val="en-US"/>
        </w:rPr>
        <w:lastRenderedPageBreak/>
        <w:t>CÁC MÔ HÌNH</w:t>
      </w:r>
      <w:r w:rsidR="008E5689">
        <w:t xml:space="preserve"> TẠO SINH TIÊU BIỂU</w:t>
      </w:r>
      <w:bookmarkEnd w:id="13"/>
    </w:p>
    <w:p w14:paraId="421BA13E" w14:textId="0BAA4E1A" w:rsidR="002171F9" w:rsidRPr="001A2094" w:rsidRDefault="002171F9" w:rsidP="00F27703">
      <w:pPr>
        <w:pStyle w:val="Nidungvnbn"/>
        <w:spacing w:before="120" w:after="120"/>
      </w:pPr>
      <w:r w:rsidRPr="002171F9">
        <w:t>Chương này đi sâu vào ba mô hình AI tạo sinh nền tảng nhất trong lĩnh vực thị giác máy tính: Generative Adversarial Networks (GANs), Variational Autoencoders (</w:t>
      </w:r>
      <w:r w:rsidR="00A260A5">
        <w:t>VAE</w:t>
      </w:r>
      <w:r w:rsidRPr="002171F9">
        <w:t>) và Diffusion Models. Mỗi mô hình có kiến trúc, nguyên lý hoạt động, ưu nhược điểm và ứng dụng riêng biệt, đóng góp vào sự phát triển đa dạng của AI tạo sinh.</w:t>
      </w:r>
    </w:p>
    <w:p w14:paraId="4914C32E" w14:textId="5A033D39" w:rsidR="007D2097" w:rsidRPr="007D2097" w:rsidRDefault="007D2097" w:rsidP="00F27703">
      <w:pPr>
        <w:pStyle w:val="Heading2"/>
      </w:pPr>
      <w:bookmarkStart w:id="14" w:name="_Toc203426555"/>
      <w:r w:rsidRPr="007D2097">
        <w:t xml:space="preserve">Generative Adversarial Networks </w:t>
      </w:r>
      <w:r w:rsidR="00152B37">
        <w:rPr>
          <w:lang w:val="en-US"/>
        </w:rPr>
        <w:t>(</w:t>
      </w:r>
      <w:r w:rsidRPr="007D2097">
        <w:t>GANs)</w:t>
      </w:r>
      <w:bookmarkEnd w:id="14"/>
      <w:r w:rsidRPr="007D2097">
        <w:t xml:space="preserve"> </w:t>
      </w:r>
    </w:p>
    <w:p w14:paraId="6B1F3728" w14:textId="7CF99A56" w:rsidR="008071A8" w:rsidRDefault="008071A8" w:rsidP="00F27703">
      <w:pPr>
        <w:pStyle w:val="Nidungvnbn"/>
        <w:spacing w:before="120" w:after="120"/>
      </w:pPr>
      <w:r w:rsidRPr="008071A8">
        <w:t xml:space="preserve">Mạng Đối kháng </w:t>
      </w:r>
      <w:r w:rsidR="004D11EA">
        <w:t>t</w:t>
      </w:r>
      <w:r w:rsidRPr="008071A8">
        <w:t>ạo sinh (</w:t>
      </w:r>
      <w:r w:rsidR="004D11EA" w:rsidRPr="007D2097">
        <w:t xml:space="preserve">Generative Adversarial Networks </w:t>
      </w:r>
      <w:r w:rsidR="004D11EA">
        <w:t xml:space="preserve">- </w:t>
      </w:r>
      <w:r w:rsidRPr="008071A8">
        <w:t>GANs) là một trong những đột phá quan trọng nhất trong lĩnh vực AI tạo sinh, được Ian Goodfellow và các cộng sự giới thiệu vào tháng 6 năm 2014</w:t>
      </w:r>
      <w:r>
        <w:t>.</w:t>
      </w:r>
    </w:p>
    <w:p w14:paraId="75FA7471" w14:textId="2793E714" w:rsidR="00F3786B" w:rsidRDefault="000244D2" w:rsidP="00F27703">
      <w:pPr>
        <w:pStyle w:val="Nidungvnbn"/>
        <w:spacing w:before="120" w:after="120"/>
      </w:pPr>
      <w:r w:rsidRPr="000244D2">
        <w:t>GANs được thiết kế để sinh ra dữ liệu mới có phân phối thống kê tương tự như dữ liệu huấn luyện. Trong lĩnh vực thị giác máy tính (computer vision), GANs đã mở ra nhiều hướng phát triển đột phá như: tạo ảnh chân dung, biến đổi phong cách, phục hồi ảnh, và nhiều ứng dụng khác.</w:t>
      </w:r>
    </w:p>
    <w:p w14:paraId="2919392F" w14:textId="7C110504" w:rsidR="00AD3754" w:rsidRDefault="0014082E" w:rsidP="00F27703">
      <w:pPr>
        <w:pStyle w:val="Heading3"/>
      </w:pPr>
      <w:bookmarkStart w:id="15" w:name="_Toc203426556"/>
      <w:r>
        <w:t>Kiến trúc</w:t>
      </w:r>
      <w:r w:rsidR="00AD3754">
        <w:t xml:space="preserve"> tổng thể của GANs</w:t>
      </w:r>
      <w:bookmarkEnd w:id="15"/>
    </w:p>
    <w:p w14:paraId="00365A41" w14:textId="449C3446" w:rsidR="00AD3754" w:rsidRPr="00AD3754" w:rsidRDefault="00AD3754" w:rsidP="00F27703">
      <w:pPr>
        <w:pStyle w:val="Nidungvnbn"/>
        <w:spacing w:before="120" w:after="120"/>
      </w:pPr>
      <w:r w:rsidRPr="00AD3754">
        <w:t>Trong mô hình GAN</w:t>
      </w:r>
      <w:r w:rsidR="00437E30">
        <w:t>s</w:t>
      </w:r>
      <w:r w:rsidRPr="00AD3754">
        <w:t xml:space="preserve"> (Generative Adversarial Networks), hai thành phần chính Generator (G) và Discriminator (D) hoạt động theo nguyên lý đối kháng nhằm học và sinh ra dữ liệu mới có phân phối tương tự dữ liệu thật. Mỗi thành phần đảm nhiệm một vai trò riêng biệt nhưng bổ trợ cho nhau trong suốt quá trình huấn luyện.</w:t>
      </w:r>
    </w:p>
    <w:p w14:paraId="72F31B44" w14:textId="7374B2B3" w:rsidR="00AD3754" w:rsidRDefault="00AD3754" w:rsidP="00F27703">
      <w:pPr>
        <w:pStyle w:val="Nidungvnbn"/>
        <w:spacing w:before="120" w:after="120"/>
      </w:pPr>
      <w:r w:rsidRPr="00AD3754">
        <w:t>Generator (G)</w:t>
      </w:r>
      <w:r w:rsidR="00A62A4C">
        <w:t xml:space="preserve"> – Bộ sinh dữ liệu</w:t>
      </w:r>
    </w:p>
    <w:p w14:paraId="25CDFFF2" w14:textId="51745DF0" w:rsidR="00914259" w:rsidRDefault="00A62A4C" w:rsidP="00F27703">
      <w:pPr>
        <w:pStyle w:val="Nidungvnbn"/>
        <w:numPr>
          <w:ilvl w:val="0"/>
          <w:numId w:val="42"/>
        </w:numPr>
        <w:spacing w:before="120" w:after="120"/>
      </w:pPr>
      <w:r w:rsidRPr="00A62A4C">
        <w:t xml:space="preserve">Generator </w:t>
      </w:r>
      <w:r w:rsidR="00914259">
        <w:t>l</w:t>
      </w:r>
      <w:r w:rsidR="00914259" w:rsidRPr="00914259">
        <w:t>à một mạng nơ-ron có chức năng sinh dữ liệu mới từ một vector nhiễu ngẫu nhiên</w:t>
      </w:r>
      <w:r w:rsidR="00914259">
        <w:t xml:space="preserve"> </w:t>
      </w:r>
      <m:oMath>
        <m:r>
          <w:rPr>
            <w:rFonts w:ascii="Cambria Math" w:hAnsi="Cambria Math"/>
          </w:rPr>
          <m:t xml:space="preserve">z ~ </m:t>
        </m:r>
        <m:sSub>
          <m:sSubPr>
            <m:ctrlPr>
              <w:rPr>
                <w:rFonts w:ascii="Cambria Math" w:hAnsi="Cambria Math"/>
                <w:i/>
              </w:rPr>
            </m:ctrlPr>
          </m:sSubPr>
          <m:e>
            <m:r>
              <w:rPr>
                <w:rFonts w:ascii="Cambria Math" w:hAnsi="Cambria Math"/>
              </w:rPr>
              <m:t>p</m:t>
            </m:r>
          </m:e>
          <m:sub>
            <m:r>
              <w:rPr>
                <w:rFonts w:ascii="Cambria Math" w:hAnsi="Cambria Math"/>
              </w:rPr>
              <m:t>z</m:t>
            </m:r>
          </m:sub>
        </m:sSub>
        <m:r>
          <w:rPr>
            <w:rFonts w:ascii="Cambria Math" w:hAnsi="Cambria Math"/>
          </w:rPr>
          <m:t xml:space="preserve"> </m:t>
        </m:r>
      </m:oMath>
      <w:r w:rsidR="00914259">
        <w:rPr>
          <w:rFonts w:eastAsiaTheme="minorEastAsia"/>
        </w:rPr>
        <w:t>(phân phối chuẩn hoặc đồng đều)</w:t>
      </w:r>
    </w:p>
    <w:p w14:paraId="79CA2191" w14:textId="0F4C01B2" w:rsidR="00A62A4C" w:rsidRDefault="00914259" w:rsidP="00F27703">
      <w:pPr>
        <w:pStyle w:val="Nidungvnbn"/>
        <w:numPr>
          <w:ilvl w:val="0"/>
          <w:numId w:val="42"/>
        </w:numPr>
        <w:spacing w:before="120" w:after="120"/>
      </w:pPr>
      <w:r w:rsidRPr="00914259">
        <w:t xml:space="preserve">Mục tiêu của </w:t>
      </w:r>
      <w:r w:rsidRPr="00A62A4C">
        <w:t>Generator</w:t>
      </w:r>
      <w:r>
        <w:t xml:space="preserve"> </w:t>
      </w:r>
      <w:r w:rsidRPr="00914259">
        <w:t xml:space="preserve">là tạo ra dữ liệu giả </w:t>
      </w:r>
      <m:oMath>
        <m:r>
          <w:rPr>
            <w:rFonts w:ascii="Cambria Math" w:hAnsi="Cambria Math"/>
          </w:rPr>
          <m:t>G</m:t>
        </m:r>
        <m:d>
          <m:dPr>
            <m:ctrlPr>
              <w:rPr>
                <w:rFonts w:ascii="Cambria Math" w:hAnsi="Cambria Math"/>
                <w:i/>
              </w:rPr>
            </m:ctrlPr>
          </m:dPr>
          <m:e>
            <m:r>
              <w:rPr>
                <w:rFonts w:ascii="Cambria Math" w:hAnsi="Cambria Math"/>
              </w:rPr>
              <m:t>z</m:t>
            </m:r>
          </m:e>
        </m:d>
      </m:oMath>
      <w:r>
        <w:rPr>
          <w:rFonts w:eastAsiaTheme="minorEastAsia"/>
        </w:rPr>
        <w:t xml:space="preserve"> </w:t>
      </w:r>
      <w:r w:rsidRPr="00914259">
        <w:t>sao cho không thể phân biệt được với dữ liệu thật bởi bộ phân biệt D.</w:t>
      </w:r>
    </w:p>
    <w:p w14:paraId="7C5243A1" w14:textId="0ECA3CAD" w:rsidR="00AD3754" w:rsidRDefault="00AD3754" w:rsidP="00F27703">
      <w:pPr>
        <w:pStyle w:val="Nidungvnbn"/>
        <w:spacing w:before="120" w:after="120"/>
      </w:pPr>
      <w:r w:rsidRPr="00AD3754">
        <w:t>Discriminator (D)</w:t>
      </w:r>
      <w:r w:rsidR="00A62A4C">
        <w:t xml:space="preserve"> - </w:t>
      </w:r>
      <w:r w:rsidR="00A62A4C" w:rsidRPr="00A62A4C">
        <w:t>Bộ phân biệt thật/giả</w:t>
      </w:r>
    </w:p>
    <w:p w14:paraId="5A38C4BF" w14:textId="531245FA" w:rsidR="00192756" w:rsidRPr="00192756" w:rsidRDefault="00192756" w:rsidP="00F27703">
      <w:pPr>
        <w:pStyle w:val="Nidungvnbn"/>
        <w:numPr>
          <w:ilvl w:val="0"/>
          <w:numId w:val="44"/>
        </w:numPr>
        <w:spacing w:before="120" w:after="120"/>
      </w:pPr>
      <w:r w:rsidRPr="00192756">
        <w:lastRenderedPageBreak/>
        <w:t xml:space="preserve">Discriminator </w:t>
      </w:r>
      <w:r w:rsidR="00914259">
        <w:t>l</w:t>
      </w:r>
      <w:r w:rsidR="00914259" w:rsidRPr="00914259">
        <w:t>à một mạng nơ-ron phân loại nhị phân có nhiệm vụ đánh giá xem một mẫu dữ liệu đầu vào là thật (từ tập huấn luyện) hay giả (do Generator sinh ra)</w:t>
      </w:r>
    </w:p>
    <w:p w14:paraId="4EE0B0D2" w14:textId="4E53A19C" w:rsidR="00192756" w:rsidRPr="008C2DA2" w:rsidRDefault="008C2DA2" w:rsidP="00F27703">
      <w:pPr>
        <w:pStyle w:val="Nidungvnbn"/>
        <w:numPr>
          <w:ilvl w:val="0"/>
          <w:numId w:val="44"/>
        </w:numPr>
        <w:spacing w:before="120" w:after="120"/>
      </w:pPr>
      <w:r>
        <w:t xml:space="preserve">D xuất ra một xác suất </w:t>
      </w:r>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0, 1</m:t>
            </m:r>
          </m:e>
        </m:d>
      </m:oMath>
      <w:r>
        <w:rPr>
          <w:rFonts w:eastAsiaTheme="minorEastAsia"/>
        </w:rPr>
        <w:t xml:space="preserve"> đại diện cho độ tin cậy của ảnh đầu vào là ảnh thật.</w:t>
      </w:r>
    </w:p>
    <w:p w14:paraId="3440D034" w14:textId="66E3A301" w:rsidR="008C2DA2" w:rsidRDefault="006C4E63" w:rsidP="00F27703">
      <w:pPr>
        <w:pStyle w:val="Heading3"/>
      </w:pPr>
      <w:bookmarkStart w:id="16" w:name="_Toc203426557"/>
      <w:r>
        <w:t>Nguyên lý hoạt động</w:t>
      </w:r>
      <w:bookmarkEnd w:id="16"/>
    </w:p>
    <w:p w14:paraId="7151D202" w14:textId="77777777" w:rsidR="00381DC6" w:rsidRDefault="00381DC6" w:rsidP="00F27703">
      <w:pPr>
        <w:pStyle w:val="Nidungvnbn"/>
        <w:spacing w:before="120" w:after="120"/>
      </w:pPr>
    </w:p>
    <w:p w14:paraId="0592145F" w14:textId="77777777" w:rsidR="00A27BFB" w:rsidRDefault="00381DC6" w:rsidP="00F27703">
      <w:pPr>
        <w:pStyle w:val="Nidungvnbn"/>
        <w:keepNext/>
        <w:spacing w:before="120" w:after="120"/>
        <w:ind w:firstLine="0"/>
      </w:pPr>
      <w:r w:rsidRPr="00381DC6">
        <w:rPr>
          <w:noProof/>
        </w:rPr>
        <w:drawing>
          <wp:inline distT="0" distB="0" distL="0" distR="0" wp14:anchorId="07A23E40" wp14:editId="61CB02F2">
            <wp:extent cx="5579745" cy="2028825"/>
            <wp:effectExtent l="0" t="0" r="1905" b="9525"/>
            <wp:docPr id="10724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11860" name=""/>
                    <pic:cNvPicPr/>
                  </pic:nvPicPr>
                  <pic:blipFill>
                    <a:blip r:embed="rId12"/>
                    <a:stretch>
                      <a:fillRect/>
                    </a:stretch>
                  </pic:blipFill>
                  <pic:spPr>
                    <a:xfrm>
                      <a:off x="0" y="0"/>
                      <a:ext cx="5579745" cy="2028825"/>
                    </a:xfrm>
                    <a:prstGeom prst="rect">
                      <a:avLst/>
                    </a:prstGeom>
                  </pic:spPr>
                </pic:pic>
              </a:graphicData>
            </a:graphic>
          </wp:inline>
        </w:drawing>
      </w:r>
    </w:p>
    <w:p w14:paraId="78303339" w14:textId="328ACEAE" w:rsidR="00381DC6" w:rsidRPr="00A27BFB" w:rsidRDefault="00A27BFB" w:rsidP="00F27703">
      <w:pPr>
        <w:pStyle w:val="Caption"/>
        <w:spacing w:line="360" w:lineRule="auto"/>
        <w:rPr>
          <w:i/>
          <w:iCs/>
        </w:rPr>
      </w:pPr>
      <w:bookmarkStart w:id="17" w:name="_Toc203417285"/>
      <w:r w:rsidRPr="00A27BFB">
        <w:rPr>
          <w:i/>
          <w:iCs/>
        </w:rPr>
        <w:t>Hình 3.</w:t>
      </w:r>
      <w:r w:rsidRPr="00A27BFB">
        <w:rPr>
          <w:i/>
          <w:iCs/>
        </w:rPr>
        <w:fldChar w:fldCharType="begin"/>
      </w:r>
      <w:r w:rsidRPr="00A27BFB">
        <w:rPr>
          <w:i/>
          <w:iCs/>
        </w:rPr>
        <w:instrText xml:space="preserve"> SEQ Hình_3. \* ARABIC </w:instrText>
      </w:r>
      <w:r w:rsidRPr="00A27BFB">
        <w:rPr>
          <w:i/>
          <w:iCs/>
        </w:rPr>
        <w:fldChar w:fldCharType="separate"/>
      </w:r>
      <w:r w:rsidRPr="00A27BFB">
        <w:rPr>
          <w:i/>
          <w:iCs/>
          <w:noProof/>
        </w:rPr>
        <w:t>1</w:t>
      </w:r>
      <w:r w:rsidRPr="00A27BFB">
        <w:rPr>
          <w:i/>
          <w:iCs/>
        </w:rPr>
        <w:fldChar w:fldCharType="end"/>
      </w:r>
      <w:r w:rsidRPr="00A27BFB">
        <w:rPr>
          <w:i/>
          <w:iCs/>
        </w:rPr>
        <w:t xml:space="preserve"> </w:t>
      </w:r>
      <w:r w:rsidRPr="00A27BFB">
        <w:rPr>
          <w:i/>
          <w:iCs/>
          <w:noProof/>
        </w:rPr>
        <w:t xml:space="preserve">Nguyên lý hoạt động </w:t>
      </w:r>
      <w:r w:rsidR="00D203E5">
        <w:rPr>
          <w:i/>
          <w:iCs/>
          <w:noProof/>
        </w:rPr>
        <w:t>c</w:t>
      </w:r>
      <w:r w:rsidRPr="00A27BFB">
        <w:rPr>
          <w:i/>
          <w:iCs/>
          <w:noProof/>
        </w:rPr>
        <w:t>ủa GANs</w:t>
      </w:r>
      <w:bookmarkEnd w:id="17"/>
    </w:p>
    <w:p w14:paraId="19E1CAC4" w14:textId="6AF29AF9" w:rsidR="008C2DA2" w:rsidRDefault="008C2DA2" w:rsidP="00F27703">
      <w:pPr>
        <w:pStyle w:val="Nidungvnbn"/>
        <w:spacing w:before="120" w:after="120"/>
      </w:pPr>
      <w:r w:rsidRPr="008C2DA2">
        <w:t>Trong quá trình huấn luyện, hai mạng G và D được tối ưu với các mục tiêu trái ngược:</w:t>
      </w:r>
    </w:p>
    <w:p w14:paraId="2D071DA0" w14:textId="7F05D38D" w:rsidR="008C2DA2" w:rsidRPr="008C2DA2" w:rsidRDefault="008C2DA2" w:rsidP="00F27703">
      <w:pPr>
        <w:pStyle w:val="Nidungvnbn"/>
        <w:numPr>
          <w:ilvl w:val="0"/>
          <w:numId w:val="45"/>
        </w:numPr>
        <w:spacing w:before="120" w:after="120"/>
      </w:pPr>
      <w:r w:rsidRPr="008C2DA2">
        <w:t>Discriminator cố gắng tối đa hóa khả năng phân biệt chính xác giữa dữ liệu thậ</w:t>
      </w:r>
      <w:r>
        <w:t xml:space="preserve">t </w:t>
      </w:r>
      <m:oMath>
        <m:r>
          <w:rPr>
            <w:rFonts w:ascii="Cambria Math" w:hAnsi="Cambria Math"/>
          </w:rPr>
          <m:t xml:space="preserve">x ~ </m:t>
        </m:r>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(x)</m:t>
        </m:r>
      </m:oMath>
      <w:r>
        <w:rPr>
          <w:rFonts w:eastAsiaTheme="minorEastAsia"/>
        </w:rPr>
        <w:t xml:space="preserve"> và dữ liệu giả </w:t>
      </w:r>
      <m:oMath>
        <m:r>
          <w:rPr>
            <w:rFonts w:ascii="Cambria Math" w:hAnsi="Cambria Math"/>
          </w:rPr>
          <m:t xml:space="preserve">G(z) ~ </m:t>
        </m:r>
        <m:sSub>
          <m:sSubPr>
            <m:ctrlPr>
              <w:rPr>
                <w:rFonts w:ascii="Cambria Math" w:hAnsi="Cambria Math"/>
                <w:i/>
              </w:rPr>
            </m:ctrlPr>
          </m:sSubPr>
          <m:e>
            <m:r>
              <w:rPr>
                <w:rFonts w:ascii="Cambria Math" w:hAnsi="Cambria Math"/>
              </w:rPr>
              <m:t>p</m:t>
            </m:r>
          </m:e>
          <m:sub>
            <m:r>
              <w:rPr>
                <w:rFonts w:ascii="Cambria Math" w:hAnsi="Cambria Math"/>
              </w:rPr>
              <m:t>g</m:t>
            </m:r>
          </m:sub>
        </m:sSub>
      </m:oMath>
    </w:p>
    <w:p w14:paraId="4D2FEAF1" w14:textId="321FB723" w:rsidR="008C2DA2" w:rsidRDefault="008C2DA2" w:rsidP="00F27703">
      <w:pPr>
        <w:pStyle w:val="Nidungvnbn"/>
        <w:numPr>
          <w:ilvl w:val="0"/>
          <w:numId w:val="45"/>
        </w:numPr>
        <w:spacing w:before="120" w:after="120"/>
      </w:pPr>
      <w:r w:rsidRPr="008C2DA2">
        <w:t>Generator cố gắng tối thiểu hóa khả năng bị D phát hiện, bằng cách sinh ra các mẫu giả có phân phối gần với phân phối thật.</w:t>
      </w:r>
    </w:p>
    <w:p w14:paraId="7799F10A" w14:textId="555C8818" w:rsidR="002C2668" w:rsidRPr="002C2668" w:rsidRDefault="002C2668" w:rsidP="00F27703">
      <w:pPr>
        <w:pStyle w:val="Nidungvnbn"/>
        <w:spacing w:before="120" w:after="120"/>
      </w:pPr>
      <w:r w:rsidRPr="002C2668">
        <w:t>Quá trình huấn luyện trong mô hình GAN có thể được mô hình hóa như một bài toán tối ưu đối kháng giữa hai thành phần. Quá trình này được mô hình hóa dưới dạng một bài toán tối ưu min-max với hàm mục tiêu như sau:</w:t>
      </w:r>
    </w:p>
    <w:p w14:paraId="2E0D6A0A" w14:textId="49CDCF63" w:rsidR="00134561" w:rsidRPr="00BC6968" w:rsidRDefault="00000000" w:rsidP="00F27703">
      <w:pPr>
        <w:pStyle w:val="Nidungvnbn"/>
        <w:spacing w:before="120" w:after="120"/>
        <w:rPr>
          <w:rFonts w:eastAsiaTheme="minorEastAsia"/>
        </w:rPr>
      </w:pPr>
      <m:oMathPara>
        <m:oMath>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G</m:t>
                  </m:r>
                  <m:ctrlPr>
                    <w:rPr>
                      <w:rFonts w:ascii="Cambria Math" w:hAnsi="Cambria Math"/>
                    </w:rPr>
                  </m:ctrlPr>
                </m:lim>
              </m:limLow>
              <m:ctrlPr>
                <w:rPr>
                  <w:rFonts w:ascii="Cambria Math" w:hAnsi="Cambria Math"/>
                  <w:i/>
                </w:rPr>
              </m:ctrlPr>
            </m:fName>
            <m:e>
              <m:func>
                <m:funcPr>
                  <m:ctrlPr>
                    <w:rPr>
                      <w:rFonts w:ascii="Cambria Math" w:hAnsi="Cambria Math"/>
                    </w:rPr>
                  </m:ctrlPr>
                </m:funcPr>
                <m:fName>
                  <m:limLow>
                    <m:limLowPr>
                      <m:ctrlPr>
                        <w:rPr>
                          <w:rFonts w:ascii="Cambria Math" w:hAnsi="Cambria Math"/>
                          <w:i/>
                        </w:rPr>
                      </m:ctrlPr>
                    </m:limLowPr>
                    <m:e>
                      <m:r>
                        <m:rPr>
                          <m:sty m:val="p"/>
                        </m:rPr>
                        <w:rPr>
                          <w:rFonts w:ascii="Cambria Math" w:hAnsi="Cambria Math"/>
                        </w:rPr>
                        <m:t>max</m:t>
                      </m:r>
                      <m:ctrlPr>
                        <w:rPr>
                          <w:rFonts w:ascii="Cambria Math" w:hAnsi="Cambria Math"/>
                        </w:rPr>
                      </m:ctrlPr>
                    </m:e>
                    <m:lim>
                      <m:r>
                        <w:rPr>
                          <w:rFonts w:ascii="Cambria Math" w:hAnsi="Cambria Math"/>
                        </w:rPr>
                        <m:t>D</m:t>
                      </m:r>
                      <m:ctrlPr>
                        <w:rPr>
                          <w:rFonts w:ascii="Cambria Math" w:hAnsi="Cambria Math"/>
                        </w:rPr>
                      </m:ctrlPr>
                    </m:lim>
                  </m:limLow>
                  <m:ctrlPr>
                    <w:rPr>
                      <w:rFonts w:ascii="Cambria Math" w:hAnsi="Cambria Math"/>
                      <w:i/>
                    </w:rPr>
                  </m:ctrlPr>
                </m:fName>
                <m:e>
                  <m:r>
                    <w:rPr>
                      <w:rFonts w:ascii="Cambria Math" w:hAnsi="Cambria Math"/>
                    </w:rPr>
                    <m:t>V</m:t>
                  </m:r>
                  <m:d>
                    <m:dPr>
                      <m:ctrlPr>
                        <w:rPr>
                          <w:rFonts w:ascii="Cambria Math" w:hAnsi="Cambria Math"/>
                          <w:i/>
                        </w:rPr>
                      </m:ctrlPr>
                    </m:dPr>
                    <m:e>
                      <m:r>
                        <w:rPr>
                          <w:rFonts w:ascii="Cambria Math" w:hAnsi="Cambria Math"/>
                        </w:rPr>
                        <m:t>D, G</m:t>
                      </m:r>
                    </m:e>
                  </m:d>
                  <m:ctrlPr>
                    <w:rPr>
                      <w:rFonts w:ascii="Cambria Math" w:hAnsi="Cambria Math"/>
                      <w:i/>
                    </w:rPr>
                  </m:ctrlPr>
                </m:e>
              </m:func>
              <m:ctrlPr>
                <w:rPr>
                  <w:rFonts w:ascii="Cambria Math" w:hAnsi="Cambria Math"/>
                  <w:i/>
                </w:rPr>
              </m:ctrlPr>
            </m:e>
          </m:func>
          <m: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bi"/>
                </m:rPr>
                <w:rPr>
                  <w:rFonts w:ascii="Cambria Math" w:hAnsi="Cambria Math"/>
                </w:rPr>
                <m:t>x</m:t>
              </m:r>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data</m:t>
                  </m:r>
                </m:sub>
              </m:sSub>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D</m:t>
                  </m:r>
                  <m:d>
                    <m:dPr>
                      <m:ctrlPr>
                        <w:rPr>
                          <w:rFonts w:ascii="Cambria Math" w:hAnsi="Cambria Math"/>
                          <w:i/>
                        </w:rPr>
                      </m:ctrlPr>
                    </m:dPr>
                    <m:e>
                      <m:r>
                        <m:rPr>
                          <m:sty m:val="bi"/>
                        </m:rPr>
                        <w:rPr>
                          <w:rFonts w:ascii="Cambria Math" w:hAnsi="Cambria Math"/>
                        </w:rPr>
                        <m:t>x</m:t>
                      </m:r>
                    </m:e>
                  </m:d>
                </m:e>
              </m:func>
            </m:e>
          </m:d>
          <m:r>
            <w:rPr>
              <w:rFonts w:ascii="Cambria Math" w:hAnsi="Cambria Math"/>
            </w:rPr>
            <m:t xml:space="preserve">+ </m:t>
          </m:r>
          <m:sSub>
            <m:sSubPr>
              <m:ctrlPr>
                <w:rPr>
                  <w:rFonts w:ascii="Cambria Math" w:hAnsi="Cambria Math"/>
                </w:rPr>
              </m:ctrlPr>
            </m:sSubPr>
            <m:e>
              <m:r>
                <m:rPr>
                  <m:scr m:val="double-struck"/>
                  <m:sty m:val="p"/>
                </m:rPr>
                <w:rPr>
                  <w:rFonts w:ascii="Cambria Math" w:hAnsi="Cambria Math"/>
                </w:rPr>
                <m:t>E</m:t>
              </m:r>
            </m:e>
            <m:sub>
              <m:r>
                <m:rPr>
                  <m:sty m:val="bi"/>
                </m:rPr>
                <w:rPr>
                  <w:rFonts w:ascii="Cambria Math" w:hAnsi="Cambria Math"/>
                </w:rPr>
                <m:t>z</m:t>
              </m:r>
              <m:r>
                <w:rPr>
                  <w:rFonts w:ascii="Cambria Math" w:hAnsi="Cambria Math"/>
                </w:rPr>
                <m:t xml:space="preserve"> ~ </m:t>
              </m:r>
              <m:sSub>
                <m:sSubPr>
                  <m:ctrlPr>
                    <w:rPr>
                      <w:rFonts w:ascii="Cambria Math" w:hAnsi="Cambria Math"/>
                      <w:i/>
                    </w:rPr>
                  </m:ctrlPr>
                </m:sSubPr>
                <m:e>
                  <m:r>
                    <w:rPr>
                      <w:rFonts w:ascii="Cambria Math" w:hAnsi="Cambria Math"/>
                    </w:rPr>
                    <m:t>p</m:t>
                  </m:r>
                </m:e>
                <m:sub>
                  <m:r>
                    <m:rPr>
                      <m:sty m:val="bi"/>
                    </m:rPr>
                    <w:rPr>
                      <w:rFonts w:ascii="Cambria Math" w:hAnsi="Cambria Math"/>
                    </w:rPr>
                    <m:t>z</m:t>
                  </m:r>
                </m:sub>
              </m:sSub>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z</m:t>
                          </m:r>
                        </m:e>
                      </m:d>
                    </m:e>
                  </m:d>
                </m:e>
              </m:d>
            </m:e>
          </m:func>
          <m:r>
            <w:rPr>
              <w:rFonts w:ascii="Cambria Math" w:hAnsi="Cambria Math"/>
            </w:rPr>
            <m:t>]</m:t>
          </m:r>
        </m:oMath>
      </m:oMathPara>
    </w:p>
    <w:p w14:paraId="0F8BBB87" w14:textId="1C6E854C" w:rsidR="00BC6968" w:rsidRDefault="00BC6968" w:rsidP="00F27703">
      <w:pPr>
        <w:pStyle w:val="Nidungvnbn"/>
        <w:spacing w:before="120" w:after="120"/>
        <w:rPr>
          <w:rFonts w:eastAsiaTheme="minorEastAsia"/>
        </w:rPr>
      </w:pPr>
      <w:r>
        <w:rPr>
          <w:rFonts w:eastAsiaTheme="minorEastAsia"/>
        </w:rPr>
        <w:lastRenderedPageBreak/>
        <w:t>Trong đó:</w:t>
      </w:r>
    </w:p>
    <w:p w14:paraId="574D6D89" w14:textId="363ACA47" w:rsidR="00790414" w:rsidRDefault="00790414" w:rsidP="00F27703">
      <w:pPr>
        <w:pStyle w:val="Nidungvnbn"/>
        <w:numPr>
          <w:ilvl w:val="0"/>
          <w:numId w:val="46"/>
        </w:numPr>
        <w:spacing w:before="120" w:after="120"/>
        <w:rPr>
          <w:rFonts w:eastAsiaTheme="minorEastAsia"/>
        </w:rPr>
      </w:pPr>
      <m:oMath>
        <m:r>
          <w:rPr>
            <w:rFonts w:ascii="Cambria Math" w:hAnsi="Cambria Math"/>
          </w:rPr>
          <m:t>D</m:t>
        </m:r>
        <m:d>
          <m:dPr>
            <m:ctrlPr>
              <w:rPr>
                <w:rFonts w:ascii="Cambria Math" w:hAnsi="Cambria Math"/>
                <w:i/>
              </w:rPr>
            </m:ctrlPr>
          </m:dPr>
          <m:e>
            <m:r>
              <m:rPr>
                <m:sty m:val="bi"/>
              </m:rPr>
              <w:rPr>
                <w:rFonts w:ascii="Cambria Math" w:hAnsi="Cambria Math"/>
              </w:rPr>
              <m:t>x</m:t>
            </m:r>
          </m:e>
        </m:d>
      </m:oMath>
      <w:r>
        <w:rPr>
          <w:rFonts w:eastAsiaTheme="minorEastAsia"/>
        </w:rPr>
        <w:t xml:space="preserve"> là xác suất mà D cho rằng x là thật</w:t>
      </w:r>
    </w:p>
    <w:p w14:paraId="446C7250" w14:textId="20EAB700" w:rsidR="00790414" w:rsidRPr="00790414" w:rsidRDefault="00790414" w:rsidP="00F27703">
      <w:pPr>
        <w:pStyle w:val="Nidungvnbn"/>
        <w:numPr>
          <w:ilvl w:val="0"/>
          <w:numId w:val="46"/>
        </w:numPr>
        <w:spacing w:before="120" w:after="120"/>
        <w:rPr>
          <w:rFonts w:eastAsiaTheme="minorEastAsia"/>
        </w:rPr>
      </w:pPr>
      <m:oMath>
        <m:r>
          <w:rPr>
            <w:rFonts w:ascii="Cambria Math" w:hAnsi="Cambria Math"/>
          </w:rPr>
          <m:t>G</m:t>
        </m:r>
        <m:d>
          <m:dPr>
            <m:ctrlPr>
              <w:rPr>
                <w:rFonts w:ascii="Cambria Math" w:hAnsi="Cambria Math"/>
                <w:i/>
              </w:rPr>
            </m:ctrlPr>
          </m:dPr>
          <m:e>
            <m:r>
              <m:rPr>
                <m:sty m:val="bi"/>
              </m:rPr>
              <w:rPr>
                <w:rFonts w:ascii="Cambria Math" w:hAnsi="Cambria Math"/>
              </w:rPr>
              <m:t>z</m:t>
            </m:r>
          </m:e>
        </m:d>
      </m:oMath>
      <w:r>
        <w:rPr>
          <w:rFonts w:eastAsiaTheme="minorEastAsia"/>
        </w:rPr>
        <w:t xml:space="preserve"> là d</w:t>
      </w:r>
      <w:r w:rsidRPr="00790414">
        <w:rPr>
          <w:rFonts w:eastAsiaTheme="minorEastAsia"/>
        </w:rPr>
        <w:t>ữ liệu giả do G tạo ra từ nhiễu</w:t>
      </w:r>
      <w:r>
        <w:rPr>
          <w:rFonts w:eastAsiaTheme="minorEastAsia"/>
        </w:rPr>
        <w:t xml:space="preserve"> z</w:t>
      </w:r>
    </w:p>
    <w:p w14:paraId="1EDDEC9E" w14:textId="7D0320DC" w:rsidR="00BC6968" w:rsidRDefault="00000000" w:rsidP="00F27703">
      <w:pPr>
        <w:pStyle w:val="Nidungvnbn"/>
        <w:numPr>
          <w:ilvl w:val="0"/>
          <w:numId w:val="46"/>
        </w:numPr>
        <w:spacing w:before="120" w:after="120"/>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data</m:t>
            </m:r>
          </m:sub>
        </m:sSub>
        <m:r>
          <w:rPr>
            <w:rFonts w:ascii="Cambria Math" w:hAnsi="Cambria Math"/>
          </w:rPr>
          <m:t>(</m:t>
        </m:r>
        <m:r>
          <m:rPr>
            <m:sty m:val="bi"/>
          </m:rPr>
          <w:rPr>
            <w:rFonts w:ascii="Cambria Math" w:hAnsi="Cambria Math"/>
          </w:rPr>
          <m:t>x</m:t>
        </m:r>
        <m:r>
          <w:rPr>
            <w:rFonts w:ascii="Cambria Math" w:hAnsi="Cambria Math"/>
          </w:rPr>
          <m:t>)</m:t>
        </m:r>
      </m:oMath>
      <w:r w:rsidR="00BC6968">
        <w:rPr>
          <w:rFonts w:eastAsiaTheme="minorEastAsia"/>
        </w:rPr>
        <w:t xml:space="preserve"> là </w:t>
      </w:r>
      <w:r w:rsidR="00BC6968" w:rsidRPr="00BC6968">
        <w:rPr>
          <w:rFonts w:eastAsiaTheme="minorEastAsia"/>
        </w:rPr>
        <w:t>phân phối dữ liệu thật</w:t>
      </w:r>
    </w:p>
    <w:p w14:paraId="33B99454" w14:textId="20531BDC" w:rsidR="00A62A4C" w:rsidRPr="00395B3F" w:rsidRDefault="00000000" w:rsidP="00F27703">
      <w:pPr>
        <w:pStyle w:val="Nidungvnbn"/>
        <w:numPr>
          <w:ilvl w:val="0"/>
          <w:numId w:val="46"/>
        </w:numPr>
        <w:spacing w:before="120" w:after="120"/>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r>
          <w:rPr>
            <w:rFonts w:ascii="Cambria Math" w:eastAsiaTheme="minorEastAsia" w:hAnsi="Cambria Math"/>
          </w:rPr>
          <m:t>(</m:t>
        </m:r>
        <m:r>
          <m:rPr>
            <m:sty m:val="bi"/>
          </m:rPr>
          <w:rPr>
            <w:rFonts w:ascii="Cambria Math" w:eastAsiaTheme="minorEastAsia" w:hAnsi="Cambria Math"/>
          </w:rPr>
          <m:t>z</m:t>
        </m:r>
        <m:r>
          <w:rPr>
            <w:rFonts w:ascii="Cambria Math" w:eastAsiaTheme="minorEastAsia" w:hAnsi="Cambria Math"/>
          </w:rPr>
          <m:t xml:space="preserve">) </m:t>
        </m:r>
      </m:oMath>
      <w:r w:rsidR="00BC6968">
        <w:rPr>
          <w:rFonts w:eastAsiaTheme="minorEastAsia"/>
        </w:rPr>
        <w:t xml:space="preserve">là </w:t>
      </w:r>
      <w:r w:rsidR="00BC6968" w:rsidRPr="00BC6968">
        <w:rPr>
          <w:rFonts w:eastAsiaTheme="minorEastAsia"/>
        </w:rPr>
        <w:t>phân phối nhiễu đầu vào</w:t>
      </w:r>
    </w:p>
    <w:p w14:paraId="54AD76B1" w14:textId="650F7906" w:rsidR="00395B3F" w:rsidRDefault="00395B3F" w:rsidP="00F27703">
      <w:pPr>
        <w:pStyle w:val="Heading3"/>
      </w:pPr>
      <w:bookmarkStart w:id="18" w:name="_Toc203426558"/>
      <w:r w:rsidRPr="00395B3F">
        <w:t>Các biến thể phổ biến và cải tiến</w:t>
      </w:r>
      <w:bookmarkEnd w:id="18"/>
    </w:p>
    <w:p w14:paraId="6971ABE0" w14:textId="7A77321C" w:rsidR="00BE23FB" w:rsidRDefault="00BE23FB" w:rsidP="00F27703">
      <w:pPr>
        <w:pStyle w:val="Nidungvnbn"/>
        <w:spacing w:before="120" w:after="120"/>
      </w:pPr>
      <w:r w:rsidRPr="00BE23FB">
        <w:t xml:space="preserve">Mặc dù kiến trúc GANs cơ bản đã mang lại những đột phá đáng kể trong lĩnh vực tạo sinh dữ liệu, nó vẫn tồn tại nhiều hạn chế như hiện tượng </w:t>
      </w:r>
      <w:r w:rsidRPr="00BE23FB">
        <w:rPr>
          <w:iCs/>
        </w:rPr>
        <w:t>mode collapse</w:t>
      </w:r>
      <w:r>
        <w:t xml:space="preserve">, </w:t>
      </w:r>
      <w:r w:rsidRPr="00BE23FB">
        <w:t>khó khăn trong việc kiểm soát chất lượng đầu ra. Nhằm khắc phục những vấn đề này và mở rộng khả năng ứng dụng, nhiều biến thể và cải tiến đã được đề xuất. Dưới đây là một số biến thể tiêu biểu:</w:t>
      </w:r>
    </w:p>
    <w:p w14:paraId="47AD453A" w14:textId="11E8FECC" w:rsidR="000C71BC" w:rsidRPr="000C71BC" w:rsidRDefault="000C71BC" w:rsidP="00F27703">
      <w:pPr>
        <w:pStyle w:val="Nidungvnbn"/>
        <w:numPr>
          <w:ilvl w:val="0"/>
          <w:numId w:val="103"/>
        </w:numPr>
        <w:spacing w:before="120" w:after="120"/>
      </w:pPr>
      <w:r w:rsidRPr="000C71BC">
        <w:t>DCGAN (Deep Convolutional GAN):</w:t>
      </w:r>
      <w:r>
        <w:t xml:space="preserve"> </w:t>
      </w:r>
      <w:r w:rsidRPr="000C71BC">
        <w:t>Ứng dụng mạng tích chập thay cho fully-connected, giúp mô hình học đặc trưng tốt hơn và ổn định hơn trong huấn luyện.</w:t>
      </w:r>
    </w:p>
    <w:p w14:paraId="5D4593AA" w14:textId="7C9CFF01" w:rsidR="000C71BC" w:rsidRPr="000C71BC" w:rsidRDefault="000C71BC" w:rsidP="00F27703">
      <w:pPr>
        <w:pStyle w:val="Nidungvnbn"/>
        <w:numPr>
          <w:ilvl w:val="0"/>
          <w:numId w:val="103"/>
        </w:numPr>
        <w:spacing w:before="120" w:after="120"/>
      </w:pPr>
      <w:r w:rsidRPr="000C71BC">
        <w:t>WGAN (Wasserstein GAN):</w:t>
      </w:r>
      <w:r>
        <w:t xml:space="preserve"> </w:t>
      </w:r>
      <w:r w:rsidRPr="000C71BC">
        <w:t>Thay hàm mất mát bằng khoảng cách Wasserstein để cải thiện độ hội tụ và ổn định, giảm hiện tượng mode collapse. Phiên bản WGAN-GP thêm gradient penalty để tăng hiệu quả huấn luyện.</w:t>
      </w:r>
    </w:p>
    <w:p w14:paraId="513ED98B" w14:textId="627398AA" w:rsidR="000C71BC" w:rsidRPr="000C71BC" w:rsidRDefault="000C71BC" w:rsidP="00F27703">
      <w:pPr>
        <w:pStyle w:val="Nidungvnbn"/>
        <w:numPr>
          <w:ilvl w:val="0"/>
          <w:numId w:val="103"/>
        </w:numPr>
        <w:spacing w:before="120" w:after="120"/>
      </w:pPr>
      <w:r w:rsidRPr="000C71BC">
        <w:t>CycleGAN:</w:t>
      </w:r>
      <w:r>
        <w:t xml:space="preserve"> </w:t>
      </w:r>
      <w:r w:rsidRPr="000C71BC">
        <w:t>Hỗ trợ chuyển đổi hình ảnh giữa hai miền không có cặp đối ứng bằng cơ chế ràng buộc vòng lặp (cycle consistency), hữu ích trong chuyển đổi phong cách hoặc ánh sáng.</w:t>
      </w:r>
    </w:p>
    <w:p w14:paraId="732C7BD7" w14:textId="1EEEA31A" w:rsidR="000C71BC" w:rsidRPr="000C71BC" w:rsidRDefault="000C71BC" w:rsidP="00F27703">
      <w:pPr>
        <w:pStyle w:val="Nidungvnbn"/>
        <w:numPr>
          <w:ilvl w:val="0"/>
          <w:numId w:val="103"/>
        </w:numPr>
        <w:spacing w:before="120" w:after="120"/>
      </w:pPr>
      <w:r w:rsidRPr="000C71BC">
        <w:t>StyleGAN:</w:t>
      </w:r>
      <w:r>
        <w:t xml:space="preserve"> </w:t>
      </w:r>
      <w:r w:rsidRPr="000C71BC">
        <w:t>Cải tiến mạnh mẽ trong điều khiển không gian tiềm ẩn và tạo ảnh độ phân giải cao. Các phiên bản sau như StyleGAN2</w:t>
      </w:r>
      <w:r w:rsidR="00171123">
        <w:t xml:space="preserve">, </w:t>
      </w:r>
      <w:r w:rsidR="00171123" w:rsidRPr="000C71BC">
        <w:t>StyleGAN3</w:t>
      </w:r>
      <w:r w:rsidRPr="000C71BC">
        <w:t xml:space="preserve"> tiếp tục nâng chất lượng ảnh và tính liên tục.</w:t>
      </w:r>
    </w:p>
    <w:p w14:paraId="09E55BB2" w14:textId="3344976B" w:rsidR="00AC20E2" w:rsidRDefault="00AC20E2" w:rsidP="00F27703">
      <w:pPr>
        <w:pStyle w:val="Heading3"/>
      </w:pPr>
      <w:bookmarkStart w:id="19" w:name="_Toc203426559"/>
      <w:r w:rsidRPr="00AC20E2">
        <w:t xml:space="preserve">Ưu điểm và </w:t>
      </w:r>
      <w:r w:rsidR="00BA7CFF">
        <w:t>n</w:t>
      </w:r>
      <w:r w:rsidRPr="00AC20E2">
        <w:t>hược điểm</w:t>
      </w:r>
      <w:bookmarkEnd w:id="19"/>
    </w:p>
    <w:p w14:paraId="73D940E7" w14:textId="24A23B10" w:rsidR="00512A09" w:rsidRPr="00512A09" w:rsidRDefault="00512A09" w:rsidP="00F27703">
      <w:pPr>
        <w:pStyle w:val="Heading4"/>
      </w:pPr>
      <w:r w:rsidRPr="00512A09">
        <w:lastRenderedPageBreak/>
        <w:t>Ưu điểm</w:t>
      </w:r>
    </w:p>
    <w:p w14:paraId="709BCEAF" w14:textId="77777777" w:rsidR="00512A09" w:rsidRPr="001D6EC5" w:rsidRDefault="00512A09" w:rsidP="00F27703">
      <w:pPr>
        <w:pStyle w:val="Nidungvnbn"/>
        <w:spacing w:before="120" w:after="120"/>
      </w:pPr>
      <w:r w:rsidRPr="001D6EC5">
        <w:t xml:space="preserve">Chất lượng hình ảnh chân thực cao: GANs có khả năng tạo ra hình ảnh cực kỳ chân thực, khó phân biệt với ảnh thật bằng mắt người.   </w:t>
      </w:r>
    </w:p>
    <w:p w14:paraId="2454F7A7" w14:textId="77777777" w:rsidR="00512A09" w:rsidRPr="001D6EC5" w:rsidRDefault="00512A09" w:rsidP="00F27703">
      <w:pPr>
        <w:pStyle w:val="Nidungvnbn"/>
        <w:spacing w:before="120" w:after="120"/>
      </w:pPr>
      <w:r w:rsidRPr="001D6EC5">
        <w:t xml:space="preserve">Học không giám sát hiệu quả: Cơ chế huấn luyện đối kháng cho phép GANs học từ dữ liệu không có nhãn một cách hiệu quả hơn so với nhiều phương pháp truyền thống.   </w:t>
      </w:r>
    </w:p>
    <w:p w14:paraId="6AAD80AE" w14:textId="77777777" w:rsidR="00512A09" w:rsidRPr="001D6EC5" w:rsidRDefault="00512A09" w:rsidP="00F27703">
      <w:pPr>
        <w:pStyle w:val="Nidungvnbn"/>
        <w:spacing w:before="120" w:after="120"/>
      </w:pPr>
      <w:r w:rsidRPr="001D6EC5">
        <w:t xml:space="preserve">Tạo mẫu hoàn chỉnh trong một lần chạy: Không giống như các mô hình tự hồi quy, GANs có thể tạo ra một mẫu hoàn chỉnh trong một lần chạy qua mạng, giúp tốc độ suy luận nhanh hơn. GigaGAN là một ví dụ điển hình với tốc độ suy luận cực nhanh.   </w:t>
      </w:r>
    </w:p>
    <w:p w14:paraId="1D2E8A33" w14:textId="77777777" w:rsidR="00512A09" w:rsidRPr="001D6EC5" w:rsidRDefault="00512A09" w:rsidP="00F27703">
      <w:pPr>
        <w:pStyle w:val="Nidungvnbn"/>
        <w:spacing w:before="120" w:after="120"/>
      </w:pPr>
      <w:r w:rsidRPr="001D6EC5">
        <w:t xml:space="preserve">Kiểm soát cao đối với biến thể hình ảnh: Các biến thể như StyleGAN, WGAN và BigGAN cho phép kiểm soát tốt hơn đối với các thuộc tính và biến thể của hình ảnh được tạo ra.   </w:t>
      </w:r>
    </w:p>
    <w:p w14:paraId="1D788B17" w14:textId="77777777" w:rsidR="00512A09" w:rsidRPr="001D6EC5" w:rsidRDefault="00512A09" w:rsidP="00F27703">
      <w:pPr>
        <w:pStyle w:val="Nidungvnbn"/>
        <w:spacing w:before="120" w:after="120"/>
      </w:pPr>
      <w:r w:rsidRPr="001D6EC5">
        <w:t xml:space="preserve">Tăng cường dữ liệu (Data Augmentation): GANs có thể tạo ra dữ liệu tổng hợp để mở rộng tập dữ liệu huấn luyện cho các mô hình học sâu, đặc biệt hữu ích trong các kịch bản dữ liệu hạn chế.   </w:t>
      </w:r>
    </w:p>
    <w:p w14:paraId="347CAC8D" w14:textId="77777777" w:rsidR="00512A09" w:rsidRPr="001D6EC5" w:rsidRDefault="00512A09" w:rsidP="00F27703">
      <w:pPr>
        <w:pStyle w:val="Nidungvnbn"/>
        <w:spacing w:before="120" w:after="120"/>
      </w:pPr>
      <w:r w:rsidRPr="001D6EC5">
        <w:t xml:space="preserve">Tạo mô hình 2D và 3D: Có khả năng tổng hợp các mô hình 2D và 3D chi tiết và chân thực, ứng dụng trong VR, mô phỏng và kiến trúc.   </w:t>
      </w:r>
    </w:p>
    <w:p w14:paraId="2DF463BB" w14:textId="77777777" w:rsidR="00512A09" w:rsidRPr="001D6EC5" w:rsidRDefault="00512A09" w:rsidP="00F27703">
      <w:pPr>
        <w:pStyle w:val="Nidungvnbn"/>
        <w:spacing w:before="120" w:after="120"/>
      </w:pPr>
      <w:r w:rsidRPr="001D6EC5">
        <w:t xml:space="preserve">Khả năng chỉnh sửa không gian tiềm ẩn: Các mô hình như StyleGAN và GigaGAN cho phép nội suy, trộn phong cách và thực hiện các phép toán vector trong không gian tiềm ẩn để chỉnh sửa hình ảnh.   </w:t>
      </w:r>
    </w:p>
    <w:p w14:paraId="13A2D3DA" w14:textId="1CDEF116" w:rsidR="00512A09" w:rsidRPr="00512A09" w:rsidRDefault="00512A09" w:rsidP="00F27703">
      <w:pPr>
        <w:pStyle w:val="Heading4"/>
      </w:pPr>
      <w:r w:rsidRPr="00512A09">
        <w:t>Nhược điểm</w:t>
      </w:r>
    </w:p>
    <w:p w14:paraId="68A620A5" w14:textId="77777777" w:rsidR="00512A09" w:rsidRPr="001D6EC5" w:rsidRDefault="00512A09" w:rsidP="00F27703">
      <w:pPr>
        <w:pStyle w:val="Nidungvnbn"/>
        <w:spacing w:before="120" w:after="120"/>
      </w:pPr>
      <w:r w:rsidRPr="001D6EC5">
        <w:t xml:space="preserve">Khó khăn trong huấn luyện (Training Instability): GANs nổi tiếng là khó huấn luyện và dễ gặp vấn đề không hội tụ (non-convergence). Việc đạt được trạng thái cân bằng giữa Generator và Discriminator là một thách thức lớn.   </w:t>
      </w:r>
    </w:p>
    <w:p w14:paraId="483F3A99" w14:textId="77777777" w:rsidR="00512A09" w:rsidRPr="001D6EC5" w:rsidRDefault="00512A09" w:rsidP="00F27703">
      <w:pPr>
        <w:pStyle w:val="Nidungvnbn"/>
        <w:spacing w:before="120" w:after="120"/>
      </w:pPr>
      <w:r w:rsidRPr="001D6EC5">
        <w:lastRenderedPageBreak/>
        <w:t xml:space="preserve">Mode Collapse: Đây là một vấn đề phổ biến khi Generator chỉ học cách tạo ra một số ít loại mẫu, làm giảm sự đa dạng của đầu ra và không thể bao phủ toàn bộ phân phối dữ liệu huấn luyện.   </w:t>
      </w:r>
    </w:p>
    <w:p w14:paraId="3CB7E58F" w14:textId="77777777" w:rsidR="00512A09" w:rsidRPr="001D6EC5" w:rsidRDefault="00512A09" w:rsidP="00F27703">
      <w:pPr>
        <w:pStyle w:val="Nidungvnbn"/>
        <w:spacing w:before="120" w:after="120"/>
      </w:pPr>
      <w:r w:rsidRPr="001D6EC5">
        <w:t xml:space="preserve">Khó khăn trong đánh giá: Việc đánh giá chất lượng và sự đa dạng của các mẫu được tạo ra bởi GANs là một thách thức, vì không có thước đo khách quan nào hoàn hảo.   </w:t>
      </w:r>
    </w:p>
    <w:p w14:paraId="75EE80F4" w14:textId="77777777" w:rsidR="00512A09" w:rsidRPr="001D6EC5" w:rsidRDefault="00512A09" w:rsidP="00F27703">
      <w:pPr>
        <w:pStyle w:val="Nidungvnbn"/>
        <w:spacing w:before="120" w:after="120"/>
      </w:pPr>
      <w:r w:rsidRPr="001D6EC5">
        <w:t xml:space="preserve">Phụ thuộc vào chất lượng dữ liệu huấn luyện: Chất lượng đầu ra của GANs phụ thuộc trực tiếp vào chất lượng và sự đa dạng của dữ liệu mà chúng được huấn luyện. Nếu dữ liệu huấn luyện có thiên vị hoặc không đầy đủ, đầu ra cũng sẽ phản ánh những sai sót đó.   </w:t>
      </w:r>
    </w:p>
    <w:p w14:paraId="59D600F5" w14:textId="77777777" w:rsidR="00512A09" w:rsidRPr="001D6EC5" w:rsidRDefault="00512A09" w:rsidP="00F27703">
      <w:pPr>
        <w:pStyle w:val="Nidungvnbn"/>
        <w:spacing w:before="120" w:after="120"/>
      </w:pPr>
      <w:r w:rsidRPr="001D6EC5">
        <w:t xml:space="preserve">Thiếu khả năng "hiểu": GANs không thực sự "hiểu" những gì chúng tạo ra; chúng đơn giản chỉ dự đoán những gì có thể xảy ra tiếp theo dựa trên dữ liệu huấn luyện.   </w:t>
      </w:r>
    </w:p>
    <w:p w14:paraId="01EF9BA3" w14:textId="77777777" w:rsidR="00512A09" w:rsidRPr="001D6EC5" w:rsidRDefault="00512A09" w:rsidP="00F27703">
      <w:pPr>
        <w:pStyle w:val="Nidungvnbn"/>
        <w:spacing w:before="120" w:after="120"/>
      </w:pPr>
      <w:r w:rsidRPr="001D6EC5">
        <w:t xml:space="preserve">Độ phân giải giới hạn: Các phiên bản GANs ban đầu (như DCGAN) thường chỉ tạo ra hình ảnh ở độ phân giải tương đối thấp. Mặc dù các biến thể sau này đã cải thiện đáng kể, việc tạo hình ảnh độ phân giải cực cao vẫn là một thách thức.   </w:t>
      </w:r>
    </w:p>
    <w:p w14:paraId="60326D84" w14:textId="77777777" w:rsidR="00512A09" w:rsidRPr="00512A09" w:rsidRDefault="00512A09" w:rsidP="00F27703">
      <w:pPr>
        <w:pStyle w:val="Nidungvnbn"/>
        <w:spacing w:before="120" w:after="120"/>
      </w:pPr>
      <w:r w:rsidRPr="001D6EC5">
        <w:t>Chi phí tính toán: Huấn luyện các mô hình GANs phức tạp, đặc biệt là các mô hình tạo hình ảnh chất lượng cao, yêu cầu sức mạnh tính toán đáng kể.</w:t>
      </w:r>
      <w:r w:rsidRPr="00512A09">
        <w:t xml:space="preserve">   </w:t>
      </w:r>
    </w:p>
    <w:p w14:paraId="3C0C2CC3" w14:textId="295F691D" w:rsidR="00512A09" w:rsidRDefault="00D3557F" w:rsidP="00F27703">
      <w:pPr>
        <w:pStyle w:val="Heading3"/>
      </w:pPr>
      <w:bookmarkStart w:id="20" w:name="_Toc203426560"/>
      <w:r w:rsidRPr="00D3557F">
        <w:t xml:space="preserve">Ứng dụng trong Thị giác </w:t>
      </w:r>
      <w:r>
        <w:t>m</w:t>
      </w:r>
      <w:r w:rsidRPr="00D3557F">
        <w:t>áy tính</w:t>
      </w:r>
      <w:bookmarkEnd w:id="20"/>
    </w:p>
    <w:p w14:paraId="20423C9B" w14:textId="77777777" w:rsidR="009866F3" w:rsidRDefault="008770BF" w:rsidP="00F27703">
      <w:pPr>
        <w:pStyle w:val="Nidungvnbn"/>
        <w:spacing w:before="120" w:after="120"/>
      </w:pPr>
      <w:r w:rsidRPr="008770BF">
        <w:t xml:space="preserve">Mạng đối sinh (GANs) đã phát triển từ một hướng nghiên cứu học thuật thành một công nghệ nền tảng, với khả năng tạo dữ liệu tổng hợp có tính chân thực cao, phục vụ nhiều ứng dụng trong thị giác máy tính và các ngành công nghiệp liên quan đến nội dung trực quan. </w:t>
      </w:r>
    </w:p>
    <w:p w14:paraId="741F69C0" w14:textId="335007A6" w:rsidR="008770BF" w:rsidRPr="008770BF" w:rsidRDefault="008770BF" w:rsidP="00F27703">
      <w:pPr>
        <w:pStyle w:val="Nidungvnbn"/>
        <w:spacing w:before="120" w:after="120"/>
      </w:pPr>
      <w:r w:rsidRPr="008770BF">
        <w:t>Những ứng dụng tiêu biểu bao gồm:</w:t>
      </w:r>
    </w:p>
    <w:p w14:paraId="1A210DA3" w14:textId="58C4D4E6" w:rsidR="008770BF" w:rsidRPr="009866F3" w:rsidRDefault="008770BF" w:rsidP="00F224F2">
      <w:pPr>
        <w:pStyle w:val="Nidungvnbn"/>
        <w:numPr>
          <w:ilvl w:val="0"/>
          <w:numId w:val="113"/>
        </w:numPr>
      </w:pPr>
      <w:r w:rsidRPr="009866F3">
        <w:t>Tổng hợp hình ảnh và video chân thực: Tạo ra nội dung mới chất lượng cao phục vụ nghệ thuật số, truyền thông và thực tế ảo.</w:t>
      </w:r>
    </w:p>
    <w:p w14:paraId="0114F040" w14:textId="441C6083" w:rsidR="008770BF" w:rsidRPr="009866F3" w:rsidRDefault="008770BF" w:rsidP="00F224F2">
      <w:pPr>
        <w:pStyle w:val="Nidungvnbn"/>
        <w:numPr>
          <w:ilvl w:val="0"/>
          <w:numId w:val="113"/>
        </w:numPr>
      </w:pPr>
      <w:r w:rsidRPr="009866F3">
        <w:lastRenderedPageBreak/>
        <w:t>Tăng cường dữ liệu: Sinh thêm dữ liệu huấn luyện trong các lĩnh vực có dữ liệu hạn chế (như y tế), góp phần cải thiện hiệu suất mô hình và bảo vệ quyền riêng tư.</w:t>
      </w:r>
    </w:p>
    <w:p w14:paraId="1B51660C" w14:textId="59278F02" w:rsidR="008770BF" w:rsidRPr="009866F3" w:rsidRDefault="008770BF" w:rsidP="00F224F2">
      <w:pPr>
        <w:pStyle w:val="Nidungvnbn"/>
        <w:numPr>
          <w:ilvl w:val="0"/>
          <w:numId w:val="113"/>
        </w:numPr>
      </w:pPr>
      <w:r w:rsidRPr="009866F3">
        <w:t>Chuyển đổi miền ảnh (image-to-image translation): Biến đổi ảnh từ miền này sang miền khác (ví dụ: ngày</w:t>
      </w:r>
      <w:r w:rsidR="00F57219">
        <w:t xml:space="preserve"> </w:t>
      </w:r>
      <w:r w:rsidRPr="009866F3">
        <w:t>-</w:t>
      </w:r>
      <w:r w:rsidR="00F57219">
        <w:t xml:space="preserve"> </w:t>
      </w:r>
      <w:r w:rsidRPr="009866F3">
        <w:t>đêm, phác thảo</w:t>
      </w:r>
      <w:r w:rsidR="003F7C7D">
        <w:t xml:space="preserve"> </w:t>
      </w:r>
      <w:r w:rsidRPr="009866F3">
        <w:t>-</w:t>
      </w:r>
      <w:r w:rsidR="003F7C7D">
        <w:t xml:space="preserve"> </w:t>
      </w:r>
      <w:r w:rsidRPr="009866F3">
        <w:t>thật, chuyển phong cách).</w:t>
      </w:r>
    </w:p>
    <w:p w14:paraId="1CC4A6F1" w14:textId="273572EA" w:rsidR="008770BF" w:rsidRPr="009866F3" w:rsidRDefault="008770BF" w:rsidP="00F224F2">
      <w:pPr>
        <w:pStyle w:val="Nidungvnbn"/>
        <w:numPr>
          <w:ilvl w:val="0"/>
          <w:numId w:val="113"/>
        </w:numPr>
      </w:pPr>
      <w:r w:rsidRPr="009866F3">
        <w:t>Thao tác đặc trưng khuôn mặt: Thay đổi các thuộc tính khuôn mặt như độ tuổi, cảm xúc, hoặc giới tính.</w:t>
      </w:r>
    </w:p>
    <w:p w14:paraId="3F451C97" w14:textId="20F7D68F" w:rsidR="008770BF" w:rsidRPr="009866F3" w:rsidRDefault="008770BF" w:rsidP="00F224F2">
      <w:pPr>
        <w:pStyle w:val="Nidungvnbn"/>
        <w:numPr>
          <w:ilvl w:val="0"/>
          <w:numId w:val="113"/>
        </w:numPr>
      </w:pPr>
      <w:r w:rsidRPr="009866F3">
        <w:t>Cải thiện chất lượng hình ảnh/video: Hỗ trợ nâng độ phân giải, khử nhiễu và phục hồi ảnh.</w:t>
      </w:r>
    </w:p>
    <w:p w14:paraId="5966B56B" w14:textId="2587CE13" w:rsidR="008770BF" w:rsidRPr="009866F3" w:rsidRDefault="008770BF" w:rsidP="00F224F2">
      <w:pPr>
        <w:pStyle w:val="Nidungvnbn"/>
        <w:numPr>
          <w:ilvl w:val="0"/>
          <w:numId w:val="113"/>
        </w:numPr>
      </w:pPr>
      <w:r w:rsidRPr="009866F3">
        <w:t>Tạo dữ liệu cho tài chính và y tế: Mô phỏng dữ liệu tài chính, phát hiện gian lận, và tạo ảnh y tế tổng hợp để huấn luyện mô hình chẩn đoán mà không vi phạm quyền riêng tư.</w:t>
      </w:r>
    </w:p>
    <w:p w14:paraId="544AA2E3" w14:textId="44BD0AB8" w:rsidR="008770BF" w:rsidRPr="009866F3" w:rsidRDefault="008770BF" w:rsidP="00F224F2">
      <w:pPr>
        <w:pStyle w:val="Nidungvnbn"/>
        <w:numPr>
          <w:ilvl w:val="0"/>
          <w:numId w:val="113"/>
        </w:numPr>
      </w:pPr>
      <w:r w:rsidRPr="009866F3">
        <w:t>Tạo mô hình 2D/3D và thiết kế nội dung số: Phục vụ thiết kế kiến trúc, game, VR, và các hệ thống mô phỏng.</w:t>
      </w:r>
    </w:p>
    <w:p w14:paraId="4093D6CA" w14:textId="77F92C83" w:rsidR="00D3557F" w:rsidRPr="009866F3" w:rsidRDefault="008770BF" w:rsidP="00F224F2">
      <w:pPr>
        <w:pStyle w:val="Nidungvnbn"/>
        <w:numPr>
          <w:ilvl w:val="0"/>
          <w:numId w:val="113"/>
        </w:numPr>
      </w:pPr>
      <w:r w:rsidRPr="009866F3">
        <w:t>Tạo ảnh từ văn bản (text-to-image): Các mô hình tiên tiến như GigaGAN có thể sinh ảnh từ mô tả bằng ngôn ngữ tự nhiên.</w:t>
      </w:r>
    </w:p>
    <w:p w14:paraId="6127918A" w14:textId="7B14FC6C" w:rsidR="00A94BB8" w:rsidRDefault="00A94BB8" w:rsidP="008E0067">
      <w:pPr>
        <w:pStyle w:val="Heading2"/>
        <w:rPr>
          <w:lang w:val="en-US"/>
        </w:rPr>
      </w:pPr>
      <w:bookmarkStart w:id="21" w:name="_Toc203426561"/>
      <w:r w:rsidRPr="00A94BB8">
        <w:t>Variational Autoencoders (</w:t>
      </w:r>
      <w:r w:rsidR="00A260A5">
        <w:t>VAE</w:t>
      </w:r>
      <w:r w:rsidRPr="00A94BB8">
        <w:t>)</w:t>
      </w:r>
      <w:bookmarkEnd w:id="21"/>
    </w:p>
    <w:p w14:paraId="49AA12C0" w14:textId="6FD88230" w:rsidR="005A5CF4" w:rsidRPr="008E0067" w:rsidRDefault="005A5CF4" w:rsidP="008E0067">
      <w:pPr>
        <w:pStyle w:val="Nidungvnbn"/>
      </w:pPr>
      <w:r w:rsidRPr="008E0067">
        <w:t>Variational Autoencoders (</w:t>
      </w:r>
      <w:r w:rsidR="00A260A5">
        <w:t>VAE</w:t>
      </w:r>
      <w:r w:rsidRPr="008E0067">
        <w:t>) là một trong những kiến trúc mô hình tạo sinh phổ biến, được đề xuất bởi Kingma và Welling vào năm 2013. Mô hình này mở rộng kiến trúc Autoencoder truyền thống bằng cách áp dụng phương pháp suy luận biến phân (variational inference) để ước lượng phân phối xác suất của dữ liệu tiềm ẩn, từ đó cho phép sinh dữ liệu mới một cách khả kiểm soát.</w:t>
      </w:r>
    </w:p>
    <w:p w14:paraId="54366AC5" w14:textId="189F39FB" w:rsidR="005A5CF4" w:rsidRPr="008E0067" w:rsidRDefault="005A5CF4" w:rsidP="008E0067">
      <w:pPr>
        <w:pStyle w:val="Nidungvnbn"/>
      </w:pPr>
      <w:r w:rsidRPr="008E0067">
        <w:t xml:space="preserve">Không giống như GANs, </w:t>
      </w:r>
      <w:r w:rsidR="00A260A5">
        <w:t>VAE</w:t>
      </w:r>
      <w:r w:rsidRPr="008E0067">
        <w:t xml:space="preserve"> xây dựng một mô hình xác suất rõ ràng, trong đó các biến tiềm ẩn (latent variables) được giả định tuân theo một phân phối chuẩn hoá, thường là phân phối Gaussian đa biến.</w:t>
      </w:r>
    </w:p>
    <w:p w14:paraId="60133E0F" w14:textId="60B5EFEA" w:rsidR="009709E8" w:rsidRDefault="009709E8" w:rsidP="00DC66B1">
      <w:pPr>
        <w:pStyle w:val="Heading3"/>
      </w:pPr>
      <w:bookmarkStart w:id="22" w:name="_Toc203426562"/>
      <w:r>
        <w:t xml:space="preserve">Kiến trúc tổng thể của </w:t>
      </w:r>
      <w:r w:rsidR="00A260A5">
        <w:t>VAE</w:t>
      </w:r>
      <w:bookmarkEnd w:id="22"/>
    </w:p>
    <w:p w14:paraId="7D1A6218" w14:textId="77777777" w:rsidR="00E7344B" w:rsidRPr="00E7344B" w:rsidRDefault="00E7344B" w:rsidP="0085602D">
      <w:pPr>
        <w:pStyle w:val="Nidungvnbn"/>
      </w:pPr>
      <w:r w:rsidRPr="00E7344B">
        <w:t xml:space="preserve">Kiến trúc của một VAE bao gồm hai phần </w:t>
      </w:r>
      <w:r w:rsidRPr="0085602D">
        <w:t>chính</w:t>
      </w:r>
      <w:r w:rsidRPr="00E7344B">
        <w:t>:</w:t>
      </w:r>
    </w:p>
    <w:p w14:paraId="7CBBD423" w14:textId="77777777" w:rsidR="006C4E63" w:rsidRDefault="006C4E63" w:rsidP="0085602D">
      <w:pPr>
        <w:pStyle w:val="Nidungvnbn"/>
        <w:numPr>
          <w:ilvl w:val="0"/>
          <w:numId w:val="48"/>
        </w:numPr>
        <w:spacing w:before="120" w:after="120"/>
      </w:pPr>
      <w:r w:rsidRPr="0031051C">
        <w:lastRenderedPageBreak/>
        <w:t xml:space="preserve">Encoder (hay còn gọi là Recognition Model hoặc Inference Network): ánh xạ dữ liệu đầu vào </w:t>
      </w:r>
      <m:oMath>
        <m:r>
          <w:rPr>
            <w:rFonts w:ascii="Cambria Math" w:hAnsi="Cambria Math"/>
          </w:rPr>
          <m:t xml:space="preserve">x </m:t>
        </m:r>
      </m:oMath>
      <w:r w:rsidRPr="0031051C">
        <w:t xml:space="preserve">sang một phân phối xác suất trong không gian tiềm ẩn </w:t>
      </w:r>
      <m:oMath>
        <m:r>
          <w:rPr>
            <w:rFonts w:ascii="Cambria Math" w:hAnsi="Cambria Math"/>
          </w:rPr>
          <m:t>z</m:t>
        </m:r>
      </m:oMath>
      <w:r w:rsidRPr="0031051C">
        <w:t>. Thường thì encoder không sinh ra giá trị cụ thể mà dự đoán các tham số của phân phối Gaussian đa biến: trung bình μ và độ lệch chuẩn σ.</w:t>
      </w:r>
    </w:p>
    <w:p w14:paraId="08285E9B" w14:textId="1B2D4735" w:rsidR="00E7344B" w:rsidRPr="00E7344B" w:rsidRDefault="006C4E63" w:rsidP="0085602D">
      <w:pPr>
        <w:pStyle w:val="Nidungvnbn"/>
        <w:numPr>
          <w:ilvl w:val="0"/>
          <w:numId w:val="48"/>
        </w:numPr>
        <w:spacing w:before="120" w:after="120"/>
      </w:pPr>
      <w:r w:rsidRPr="0031051C">
        <w:t xml:space="preserve">Decoder (hay còn gọi là Generative Model): nhận mẫu </w:t>
      </w:r>
      <m:oMath>
        <m:r>
          <w:rPr>
            <w:rFonts w:ascii="Cambria Math" w:hAnsi="Cambria Math"/>
          </w:rPr>
          <m:t xml:space="preserve">z ~ </m:t>
        </m:r>
        <m:r>
          <m:rPr>
            <m:scr m:val="script"/>
          </m:rPr>
          <w:rPr>
            <w:rFonts w:ascii="Cambria Math" w:hAnsi="Cambria Math"/>
          </w:rPr>
          <m:t>N(</m:t>
        </m:r>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Pr="0031051C">
        <w:t xml:space="preserve">từ không gian tiềm ẩn và tái tạo lại dữ liệu gốc, tức là sinh ra </w:t>
      </w:r>
      <m:oMath>
        <m:acc>
          <m:accPr>
            <m:ctrlPr>
              <w:rPr>
                <w:rFonts w:ascii="Cambria Math" w:hAnsi="Cambria Math"/>
                <w:i/>
              </w:rPr>
            </m:ctrlPr>
          </m:accPr>
          <m:e>
            <m:r>
              <w:rPr>
                <w:rFonts w:ascii="Cambria Math" w:hAnsi="Cambria Math"/>
              </w:rPr>
              <m:t>x</m:t>
            </m:r>
          </m:e>
        </m:acc>
        <m:r>
          <w:rPr>
            <w:rFonts w:ascii="Cambria Math" w:hAnsi="Cambria Math"/>
          </w:rPr>
          <m:t xml:space="preserve"> ≈x</m:t>
        </m:r>
      </m:oMath>
    </w:p>
    <w:p w14:paraId="49DB6F8A" w14:textId="53FF7AF4" w:rsidR="00533521" w:rsidRPr="0085602D" w:rsidRDefault="00533521" w:rsidP="0085602D">
      <w:pPr>
        <w:pStyle w:val="Nidungvnbn"/>
      </w:pPr>
      <w:r w:rsidRPr="0085602D">
        <w:t xml:space="preserve">VAE hoạt động thông qua sự kết hợp của mã hóa, lấy mẫu, giải mã và tối ưu hóa hàm mất mát. Bằng cách học một biểu diễn tiềm ẩn tối ưu, VAE có thể tái tạo chính xác dữ liệu.   </w:t>
      </w:r>
    </w:p>
    <w:p w14:paraId="1CC4F5C0" w14:textId="43778DA7" w:rsidR="003418D6" w:rsidRPr="003418D6" w:rsidRDefault="003418D6" w:rsidP="003418D6">
      <w:pPr>
        <w:pStyle w:val="Nidungvnbn"/>
      </w:pPr>
      <w:bookmarkStart w:id="23" w:name="_Toc203426563"/>
      <w:r w:rsidRPr="003418D6">
        <w:t>Điểm đổi mới quan trọng nhất của VAE so với autoencoder truyền thống là cách mã hóa thông tin. Thay vì mã hóa một ảnh thành một điểm duy nhất trong không gian tiềm ẩn, VAE mã hóa nó thành một phân phối xác suất (thường là phân phối chuẩn, với giá trị trung bình và độ lệch chuẩn).</w:t>
      </w:r>
    </w:p>
    <w:p w14:paraId="4B14925A" w14:textId="77777777" w:rsidR="003418D6" w:rsidRPr="003418D6" w:rsidRDefault="003418D6" w:rsidP="003418D6">
      <w:pPr>
        <w:pStyle w:val="Nidungvnbn"/>
      </w:pPr>
      <w:r w:rsidRPr="003418D6">
        <w:t>Nhờ cách tiếp cận này, mô hình có thể lấy mẫu ngẫu nhiên từ không gian tiềm ẩn, giúp quá trình sinh dữ liệu trở nên mượt mà và linh hoạt hơn. Đặc biệt, kỹ thuật “reparameterization trick” cho phép mô hình học được quá trình lấy mẫu này một cách hiệu quả trong quá trình huấn luyện.</w:t>
      </w:r>
    </w:p>
    <w:p w14:paraId="6F3F6B19" w14:textId="77777777" w:rsidR="003418D6" w:rsidRPr="003418D6" w:rsidRDefault="003418D6" w:rsidP="003418D6">
      <w:pPr>
        <w:pStyle w:val="Nidungvnbn"/>
      </w:pPr>
      <w:r w:rsidRPr="003418D6">
        <w:t>Nếu không có phần xử lý xác suất này, VAE sẽ chỉ giống như một autoencoder thông thường – tức là chỉ nén và giải nén dữ liệu, không thật sự có khả năng tạo ra dữ liệu mới một cách tự nhiên và liên tục.</w:t>
      </w:r>
    </w:p>
    <w:p w14:paraId="5FB1B395" w14:textId="266B1860" w:rsidR="009164A7" w:rsidRDefault="0031051C" w:rsidP="00E4596A">
      <w:pPr>
        <w:pStyle w:val="Heading3"/>
      </w:pPr>
      <w:r w:rsidRPr="00E4596A">
        <w:t>Hàm</w:t>
      </w:r>
      <w:r w:rsidRPr="0031051C">
        <w:t xml:space="preserve"> mất mát – ELBO</w:t>
      </w:r>
      <w:bookmarkEnd w:id="23"/>
    </w:p>
    <w:p w14:paraId="5FA00C6F" w14:textId="561A8587" w:rsidR="0031051C" w:rsidRDefault="0031051C" w:rsidP="00B57F39">
      <w:pPr>
        <w:pStyle w:val="Nidungvnbn"/>
      </w:pPr>
      <w:r w:rsidRPr="0031051C">
        <w:t xml:space="preserve">Thay vì tối đa hóa trực tiếp xác suất log của dữ </w:t>
      </w:r>
      <w:r>
        <w:t xml:space="preserve">liệu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p(x)</m:t>
            </m:r>
          </m:e>
        </m:func>
      </m:oMath>
      <w:r w:rsidRPr="0031051C">
        <w:t xml:space="preserve"> ta tối ưu một cận dưới gọi là Evidence Lower Bound (ELBO):</w:t>
      </w:r>
    </w:p>
    <w:p w14:paraId="0B290241" w14:textId="1EDFDCF0" w:rsidR="00F34DE8" w:rsidRPr="00F34DE8" w:rsidRDefault="00000000" w:rsidP="00F27703">
      <w:pPr>
        <w:pStyle w:val="Nidungvnbn"/>
        <w:spacing w:before="120" w:after="120"/>
        <w:rPr>
          <w:rFonts w:eastAsiaTheme="minorEastAsia"/>
        </w:rP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 </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q</m:t>
                      </m:r>
                    </m:e>
                    <m:sub>
                      <m:r>
                        <m:rPr>
                          <m:sty m:val="p"/>
                        </m:rPr>
                        <w:rPr>
                          <w:rFonts w:ascii="Cambria Math" w:hAnsi="Cambria Math"/>
                        </w:rPr>
                        <m:t>ϕ</m:t>
                      </m:r>
                    </m:sub>
                  </m:sSub>
                  <m:d>
                    <m:dPr>
                      <m:ctrlPr>
                        <w:rPr>
                          <w:rFonts w:ascii="Cambria Math" w:hAnsi="Cambria Math"/>
                          <w:i/>
                        </w:rPr>
                      </m:ctrlPr>
                    </m:dPr>
                    <m:e>
                      <m:r>
                        <w:rPr>
                          <w:rFonts w:ascii="Cambria Math" w:hAnsi="Cambria Math"/>
                        </w:rPr>
                        <m:t>x</m:t>
                      </m:r>
                    </m:e>
                    <m:e>
                      <m:r>
                        <w:rPr>
                          <w:rFonts w:ascii="Cambria Math" w:hAnsi="Cambria Math"/>
                        </w:rPr>
                        <m:t>z</m:t>
                      </m:r>
                    </m:e>
                  </m:d>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ϕ</m:t>
                      </m:r>
                    </m:sub>
                  </m:sSub>
                  <m:r>
                    <w:rPr>
                      <w:rFonts w:ascii="Cambria Math" w:hAnsi="Cambria Math"/>
                    </w:rPr>
                    <m:t>(x|z)||p</m:t>
                  </m:r>
                  <m:d>
                    <m:dPr>
                      <m:ctrlPr>
                        <w:rPr>
                          <w:rFonts w:ascii="Cambria Math" w:hAnsi="Cambria Math"/>
                          <w:i/>
                        </w:rPr>
                      </m:ctrlPr>
                    </m:dPr>
                    <m:e>
                      <m:r>
                        <w:rPr>
                          <w:rFonts w:ascii="Cambria Math" w:hAnsi="Cambria Math"/>
                        </w:rPr>
                        <m:t>z</m:t>
                      </m:r>
                    </m:e>
                  </m:d>
                  <m:r>
                    <w:rPr>
                      <w:rFonts w:ascii="Cambria Math" w:hAnsi="Cambria Math"/>
                    </w:rPr>
                    <m:t>)</m:t>
                  </m:r>
                </m:e>
              </m:func>
            </m:e>
          </m:func>
        </m:oMath>
      </m:oMathPara>
    </w:p>
    <w:p w14:paraId="7E186656" w14:textId="2AB7E85B" w:rsidR="00F34DE8" w:rsidRDefault="00F34DE8" w:rsidP="00F27703">
      <w:pPr>
        <w:pStyle w:val="Nidungvnbn"/>
        <w:spacing w:before="120" w:after="120"/>
        <w:rPr>
          <w:rFonts w:eastAsiaTheme="minorEastAsia"/>
        </w:rPr>
      </w:pPr>
      <w:r>
        <w:rPr>
          <w:rFonts w:eastAsiaTheme="minorEastAsia"/>
        </w:rPr>
        <w:t>Trong đó:</w:t>
      </w:r>
    </w:p>
    <w:p w14:paraId="481A9D4D" w14:textId="41A92152" w:rsidR="00F34DE8" w:rsidRDefault="00000000" w:rsidP="00F34DE8">
      <w:pPr>
        <w:pStyle w:val="Nidungvnbn"/>
        <w:numPr>
          <w:ilvl w:val="0"/>
          <w:numId w:val="111"/>
        </w:numPr>
        <w:spacing w:before="120" w:after="120"/>
      </w:pPr>
      <m:oMath>
        <m:sSub>
          <m:sSubPr>
            <m:ctrlPr>
              <w:rPr>
                <w:rFonts w:ascii="Cambria Math" w:hAnsi="Cambria Math"/>
                <w:i/>
              </w:rPr>
            </m:ctrlPr>
          </m:sSubPr>
          <m:e>
            <m:r>
              <w:rPr>
                <w:rFonts w:ascii="Cambria Math" w:hAnsi="Cambria Math"/>
              </w:rPr>
              <m:t>q</m:t>
            </m:r>
          </m:e>
          <m:sub>
            <m:r>
              <m:rPr>
                <m:sty m:val="p"/>
              </m:rPr>
              <w:rPr>
                <w:rFonts w:ascii="Cambria Math" w:hAnsi="Cambria Math"/>
              </w:rPr>
              <m:t>ϕ</m:t>
            </m:r>
          </m:sub>
        </m:sSub>
        <m:r>
          <w:rPr>
            <w:rFonts w:ascii="Cambria Math" w:hAnsi="Cambria Math"/>
          </w:rPr>
          <m:t>(x|z)</m:t>
        </m:r>
      </m:oMath>
      <w:r w:rsidR="00F34DE8">
        <w:t xml:space="preserve"> là</w:t>
      </w:r>
      <w:r w:rsidR="00F34DE8" w:rsidRPr="00F34DE8">
        <w:t xml:space="preserve"> phân phối xấp xỉ hậu nghiệm do encoder học.</w:t>
      </w:r>
    </w:p>
    <w:p w14:paraId="09FD3269" w14:textId="77632F96" w:rsidR="00F34DE8" w:rsidRDefault="00000000" w:rsidP="00F34DE8">
      <w:pPr>
        <w:pStyle w:val="Nidungvnbn"/>
        <w:numPr>
          <w:ilvl w:val="0"/>
          <w:numId w:val="111"/>
        </w:numPr>
        <w:spacing w:before="120" w:after="120"/>
      </w:pPr>
      <m:oMath>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(x|z)</m:t>
        </m:r>
      </m:oMath>
      <w:r w:rsidR="00F34DE8">
        <w:t xml:space="preserve"> là</w:t>
      </w:r>
      <w:r w:rsidR="00F34DE8" w:rsidRPr="00F34DE8">
        <w:t xml:space="preserve"> phân phối có điều kiện do decoder sinh ra.</w:t>
      </w:r>
    </w:p>
    <w:p w14:paraId="71A783E0" w14:textId="31030BD4" w:rsidR="00A52015" w:rsidRDefault="00000000" w:rsidP="00CB4ACA">
      <w:pPr>
        <w:pStyle w:val="Nidungvnbn"/>
        <w:numPr>
          <w:ilvl w:val="0"/>
          <w:numId w:val="111"/>
        </w:numPr>
        <w:spacing w:before="120" w:after="120"/>
      </w:pPr>
      <m:oMath>
        <m:sSub>
          <m:sSubPr>
            <m:ctrlPr>
              <w:rPr>
                <w:rFonts w:ascii="Cambria Math" w:hAnsi="Cambria Math"/>
                <w:i/>
              </w:rPr>
            </m:ctrlPr>
          </m:sSubPr>
          <m:e>
            <m:r>
              <w:rPr>
                <w:rFonts w:ascii="Cambria Math" w:hAnsi="Cambria Math"/>
              </w:rPr>
              <m:t>D</m:t>
            </m:r>
          </m:e>
          <m:sub>
            <m:r>
              <w:rPr>
                <w:rFonts w:ascii="Cambria Math" w:hAnsi="Cambria Math"/>
              </w:rPr>
              <m:t>KL</m:t>
            </m:r>
          </m:sub>
        </m:sSub>
        <m:r>
          <w:rPr>
            <w:rFonts w:ascii="Cambria Math" w:hAnsi="Cambria Math"/>
          </w:rPr>
          <m:t>(</m:t>
        </m:r>
        <m:sSub>
          <m:sSubPr>
            <m:ctrlPr>
              <w:rPr>
                <w:rFonts w:ascii="Cambria Math" w:hAnsi="Cambria Math"/>
                <w:i/>
              </w:rPr>
            </m:ctrlPr>
          </m:sSubPr>
          <m:e>
            <m:r>
              <w:rPr>
                <w:rFonts w:ascii="Cambria Math" w:hAnsi="Cambria Math"/>
              </w:rPr>
              <m:t>q</m:t>
            </m:r>
          </m:e>
          <m:sub>
            <m:r>
              <m:rPr>
                <m:sty m:val="p"/>
              </m:rPr>
              <w:rPr>
                <w:rFonts w:ascii="Cambria Math" w:hAnsi="Cambria Math"/>
              </w:rPr>
              <m:t>ϕ</m:t>
            </m:r>
          </m:sub>
        </m:sSub>
        <m:r>
          <w:rPr>
            <w:rFonts w:ascii="Cambria Math" w:hAnsi="Cambria Math"/>
          </w:rPr>
          <m:t>(x|z)||p</m:t>
        </m:r>
        <m:d>
          <m:dPr>
            <m:ctrlPr>
              <w:rPr>
                <w:rFonts w:ascii="Cambria Math" w:hAnsi="Cambria Math"/>
                <w:i/>
              </w:rPr>
            </m:ctrlPr>
          </m:dPr>
          <m:e>
            <m:r>
              <w:rPr>
                <w:rFonts w:ascii="Cambria Math" w:hAnsi="Cambria Math"/>
              </w:rPr>
              <m:t>z</m:t>
            </m:r>
          </m:e>
        </m:d>
        <m:r>
          <w:rPr>
            <w:rFonts w:ascii="Cambria Math" w:hAnsi="Cambria Math"/>
          </w:rPr>
          <m:t>)</m:t>
        </m:r>
      </m:oMath>
      <w:r w:rsidR="008B204F">
        <w:rPr>
          <w:rFonts w:eastAsiaTheme="minorEastAsia"/>
        </w:rPr>
        <w:t xml:space="preserve"> là</w:t>
      </w:r>
      <w:r w:rsidR="00F34DE8" w:rsidRPr="00F34DE8">
        <w:t xml:space="preserve"> độ đo phân kỳ Kullback-Leibler giữa phân phối xấp xỉ và phân phối chuẩn </w:t>
      </w:r>
      <m:oMath>
        <m:r>
          <w:rPr>
            <w:rFonts w:ascii="Cambria Math" w:hAnsi="Cambria Math"/>
          </w:rPr>
          <m:t>p</m:t>
        </m:r>
        <m:d>
          <m:dPr>
            <m:ctrlPr>
              <w:rPr>
                <w:rFonts w:ascii="Cambria Math" w:hAnsi="Cambria Math"/>
                <w:i/>
              </w:rPr>
            </m:ctrlPr>
          </m:dPr>
          <m:e>
            <m:r>
              <w:rPr>
                <w:rFonts w:ascii="Cambria Math" w:hAnsi="Cambria Math"/>
              </w:rPr>
              <m:t>z</m:t>
            </m:r>
          </m:e>
        </m:d>
        <m:r>
          <m:rPr>
            <m:scr m:val="script"/>
          </m:rPr>
          <w:rPr>
            <w:rFonts w:ascii="Cambria Math" w:hAnsi="Cambria Math"/>
          </w:rPr>
          <m:t>= N</m:t>
        </m:r>
        <m:r>
          <w:rPr>
            <w:rFonts w:ascii="Cambria Math" w:hAnsi="Cambria Math"/>
          </w:rPr>
          <m:t>(0, I)</m:t>
        </m:r>
      </m:oMath>
    </w:p>
    <w:p w14:paraId="13478FB8" w14:textId="602BEB87" w:rsidR="00A52015" w:rsidRDefault="00A52015" w:rsidP="005A739F">
      <w:pPr>
        <w:pStyle w:val="Heading3"/>
      </w:pPr>
      <w:bookmarkStart w:id="24" w:name="_Toc203426564"/>
      <w:r w:rsidRPr="00A52015">
        <w:t>Reparameterization Trick</w:t>
      </w:r>
      <w:bookmarkEnd w:id="24"/>
    </w:p>
    <w:p w14:paraId="28B931B7" w14:textId="2B54CBB8" w:rsidR="00B0192A" w:rsidRPr="00B0192A" w:rsidRDefault="00B0192A" w:rsidP="00F27703">
      <w:pPr>
        <w:pStyle w:val="Nidungvnbn"/>
        <w:spacing w:before="120" w:after="120"/>
      </w:pPr>
      <w:r w:rsidRPr="00B0192A">
        <w:t xml:space="preserve">Một thách thức lớn trong việc huấn luyện </w:t>
      </w:r>
      <w:r w:rsidR="00A260A5">
        <w:t>VAE</w:t>
      </w:r>
      <w:r w:rsidRPr="00B0192A">
        <w:t xml:space="preserve"> là quá trình lấy mẫu từ phân phối tiềm ẩn. Việc lấy mẫu từ một phân phối là một hoạt động không khả vi (non-differentiable) , điều này ngăn cản việc áp dụng lan truyền ngược (back-propagation) trực tiếp để tối ưu hóa các tham số của bộ mã hóa.   </w:t>
      </w:r>
    </w:p>
    <w:p w14:paraId="34034B0F" w14:textId="2F170E16" w:rsidR="00B0192A" w:rsidRDefault="00B0192A" w:rsidP="00F27703">
      <w:pPr>
        <w:pStyle w:val="Nidungvnbn"/>
        <w:spacing w:before="120" w:after="120"/>
      </w:pPr>
      <w:r w:rsidRPr="00B0192A">
        <w:t>Để giải quyết vấn đề này, kỹ thuật Reparameterization Trick đã được giới thiệu. Kỹ thuật này cho phép lan truyền ngược thông qua quá trình lấy mẫu bằng cách biểu diễn biến tiềm ẩn</w:t>
      </w:r>
      <w:r>
        <w:t xml:space="preserve"> </w:t>
      </w:r>
      <m:oMath>
        <m:r>
          <w:rPr>
            <w:rFonts w:ascii="Cambria Math" w:hAnsi="Cambria Math"/>
          </w:rPr>
          <m:t>z</m:t>
        </m:r>
      </m:oMath>
      <w:r w:rsidRPr="00B0192A">
        <w:t xml:space="preserve"> dưới dạng</w:t>
      </w:r>
    </w:p>
    <w:p w14:paraId="63B4FCD7" w14:textId="67F6D847" w:rsidR="00B0192A" w:rsidRPr="00B0192A" w:rsidRDefault="00B0192A" w:rsidP="00F27703">
      <w:pPr>
        <w:pStyle w:val="Nidungvnbn"/>
        <w:spacing w:before="120" w:after="120"/>
        <w:jc w:val="center"/>
        <w:rPr>
          <w:rFonts w:eastAsiaTheme="minorEastAsia"/>
        </w:rPr>
      </w:pPr>
      <m:oMathPara>
        <m:oMath>
          <m:r>
            <w:rPr>
              <w:rFonts w:ascii="Cambria Math" w:hAnsi="Cambria Math"/>
            </w:rPr>
            <m:t>z= μ+ σ . ε</m:t>
          </m:r>
        </m:oMath>
      </m:oMathPara>
    </w:p>
    <w:p w14:paraId="11348E59" w14:textId="77777777" w:rsidR="00B0192A" w:rsidRPr="00B57F39" w:rsidRDefault="00B0192A" w:rsidP="00B57F39">
      <w:pPr>
        <w:pStyle w:val="Nidungvnbn"/>
      </w:pPr>
      <w:r>
        <w:t xml:space="preserve">Trong đó </w:t>
      </w:r>
    </w:p>
    <w:p w14:paraId="2F70B67A" w14:textId="2304FB97" w:rsidR="00B0192A" w:rsidRPr="00B0192A" w:rsidRDefault="00B0192A" w:rsidP="00B57F39">
      <w:pPr>
        <w:pStyle w:val="Nidungvnbn"/>
        <w:numPr>
          <w:ilvl w:val="0"/>
          <w:numId w:val="70"/>
        </w:numPr>
        <w:spacing w:before="120" w:after="120"/>
        <w:ind w:left="1440"/>
        <w:rPr>
          <w:rFonts w:eastAsiaTheme="minorEastAsia"/>
        </w:rPr>
      </w:pPr>
      <w:r w:rsidRPr="00B0192A">
        <w:rPr>
          <w:rFonts w:eastAsiaTheme="minorEastAsia"/>
        </w:rPr>
        <w:t xml:space="preserve">μ là trung bình và σ là độ lệch chuẩn (hoặc exp(0.5 * log_var)) được xuất ra bởi bộ mã hóa.   </w:t>
      </w:r>
    </w:p>
    <w:p w14:paraId="12154269" w14:textId="6A8B1202" w:rsidR="00B0192A" w:rsidRPr="00B0192A" w:rsidRDefault="00B0192A" w:rsidP="00B57F39">
      <w:pPr>
        <w:pStyle w:val="Nidungvnbn"/>
        <w:numPr>
          <w:ilvl w:val="0"/>
          <w:numId w:val="70"/>
        </w:numPr>
        <w:spacing w:before="120" w:after="120"/>
        <w:ind w:left="1440"/>
        <w:rPr>
          <w:rFonts w:eastAsiaTheme="minorEastAsia"/>
        </w:rPr>
      </w:pPr>
      <w:r w:rsidRPr="00B0192A">
        <w:rPr>
          <w:rFonts w:eastAsiaTheme="minorEastAsia"/>
        </w:rPr>
        <w:t xml:space="preserve">ε là nhiễu ngẫu nhiên được lấy mẫu từ phân phối Gaussian chuẩn </w:t>
      </w:r>
      <m:oMath>
        <m:r>
          <m:rPr>
            <m:scr m:val="script"/>
          </m:rPr>
          <w:rPr>
            <w:rFonts w:ascii="Cambria Math" w:hAnsi="Cambria Math"/>
          </w:rPr>
          <m:t>N</m:t>
        </m:r>
        <m:r>
          <w:rPr>
            <w:rFonts w:ascii="Cambria Math" w:hAnsi="Cambria Math"/>
          </w:rPr>
          <m:t>(0, I)</m:t>
        </m:r>
      </m:oMath>
    </w:p>
    <w:p w14:paraId="32713E33" w14:textId="25C2EF75" w:rsidR="00A52015" w:rsidRDefault="00B0192A" w:rsidP="00F27703">
      <w:pPr>
        <w:pStyle w:val="Nidungvnbn"/>
        <w:spacing w:before="120" w:after="120"/>
      </w:pPr>
      <w:r w:rsidRPr="00B0192A">
        <w:t>Kỹ thuật reparameterization trick không chỉ là một</w:t>
      </w:r>
      <w:r w:rsidR="009B18FA">
        <w:t xml:space="preserve"> cách</w:t>
      </w:r>
      <w:r w:rsidRPr="00B0192A">
        <w:t xml:space="preserve"> tối ưu hóa</w:t>
      </w:r>
      <w:r w:rsidR="00D44397">
        <w:t xml:space="preserve"> mà</w:t>
      </w:r>
      <w:r w:rsidRPr="00B0192A">
        <w:t xml:space="preserve"> nó là yếu tố cơ bản cho phép huấn luyện </w:t>
      </w:r>
      <w:r w:rsidR="00A260A5">
        <w:t>VAE</w:t>
      </w:r>
      <w:r w:rsidRPr="00B0192A">
        <w:t xml:space="preserve"> một cách hiệu quả. Nếu không có nó, bản chất xác suất của </w:t>
      </w:r>
      <w:r w:rsidR="00A260A5">
        <w:t>VAE</w:t>
      </w:r>
      <w:r w:rsidRPr="00B0192A">
        <w:t xml:space="preserve"> (mã hóa thành một phân phối) sẽ khiến việc tối ưu hóa dựa trên gradient trở nên bất khả thi, từ đó ngăn mô hình học một không gian tiềm ẩn mượt mà và có ý nghĩa, điều cần thiết cho việc tạo sinh mạch lạc. Sự tương tác giữa mất mát tái tạo (tính trung thực) và phân kỳ KL (điều hòa/độ mượt) là một sự cân bằng tinh tế, nơi kỹ thuật reparameterization trick cho phép sự cân bằng này được học thông qua các kỹ thuật tối ưu hóa học sâu tiêu chuẩn.   </w:t>
      </w:r>
    </w:p>
    <w:p w14:paraId="6409176C" w14:textId="03A9BEF0" w:rsidR="00A52015" w:rsidRDefault="00A52015" w:rsidP="00F27703">
      <w:pPr>
        <w:pStyle w:val="Heading3"/>
      </w:pPr>
      <w:bookmarkStart w:id="25" w:name="_Toc203426565"/>
      <w:r w:rsidRPr="00A52015">
        <w:t xml:space="preserve">Ưu điểm và </w:t>
      </w:r>
      <w:r w:rsidR="00F86E7A">
        <w:t>nhược điểm</w:t>
      </w:r>
      <w:bookmarkEnd w:id="25"/>
    </w:p>
    <w:p w14:paraId="458C80C3" w14:textId="77777777" w:rsidR="00A52015" w:rsidRPr="00A52015" w:rsidRDefault="00A52015" w:rsidP="00F27703">
      <w:pPr>
        <w:pStyle w:val="Heading4"/>
      </w:pPr>
      <w:r w:rsidRPr="00A52015">
        <w:lastRenderedPageBreak/>
        <w:t>Ưu điểm:</w:t>
      </w:r>
    </w:p>
    <w:p w14:paraId="0BF1B9E1" w14:textId="569560A5" w:rsidR="00F86E7A" w:rsidRPr="00E26C30" w:rsidRDefault="00F86E7A" w:rsidP="00E26C30">
      <w:pPr>
        <w:pStyle w:val="Nidungvnbn"/>
      </w:pPr>
      <w:r w:rsidRPr="00E26C30">
        <w:t xml:space="preserve">Khả năng tạo dữ liệu mới: </w:t>
      </w:r>
      <w:r w:rsidR="00A260A5">
        <w:t>VAE</w:t>
      </w:r>
      <w:r w:rsidRPr="00E26C30">
        <w:t xml:space="preserve"> có khả năng tạo ra các mẫu dữ liệu mới tương tự dữ liệu huấn luyện nhưng không giống hệt bất kỳ trường hợp cụ thể nào, cho phép tạo ra nội dung sáng tạo.   </w:t>
      </w:r>
    </w:p>
    <w:p w14:paraId="5374B678" w14:textId="6E475746" w:rsidR="00F86E7A" w:rsidRPr="00E26C30" w:rsidRDefault="00F86E7A" w:rsidP="00E26C30">
      <w:pPr>
        <w:pStyle w:val="Nidungvnbn"/>
      </w:pPr>
      <w:r w:rsidRPr="00E26C30">
        <w:t xml:space="preserve">Biểu diễn không gian tiềm ẩn liên tục và có cấu trúc: </w:t>
      </w:r>
      <w:r w:rsidR="00A260A5">
        <w:t>VAE</w:t>
      </w:r>
      <w:r w:rsidRPr="00E26C30">
        <w:t xml:space="preserve"> học một không gian tiềm ẩn có cấu trúc và liên tục, giúp dễ dàng nội suy giữa các mẫu và thao tác các đặc trưng dữ liệu cụ thể (ví dụ: thay đổi ánh sáng hoặc biểu cảm khuôn mặt). Điều này thúc đẩy khả năng diễn giải của mô hình.   </w:t>
      </w:r>
    </w:p>
    <w:p w14:paraId="3F88E93E" w14:textId="19125542" w:rsidR="00F86E7A" w:rsidRPr="00E26C30" w:rsidRDefault="00F86E7A" w:rsidP="00E26C30">
      <w:pPr>
        <w:pStyle w:val="Nidungvnbn"/>
      </w:pPr>
      <w:r w:rsidRPr="00E26C30">
        <w:t xml:space="preserve">Học không giám sát: </w:t>
      </w:r>
      <w:r w:rsidR="00A260A5">
        <w:t>VAE</w:t>
      </w:r>
      <w:r w:rsidRPr="00E26C30">
        <w:t xml:space="preserve"> có thể được huấn luyện trên dữ liệu không có nhãn, làm cho chúng phù hợp cho các kịch bản mà dữ liệu có nhãn khan hiếm hoặc đắt tiền để thu thập.   </w:t>
      </w:r>
    </w:p>
    <w:p w14:paraId="0268CC97" w14:textId="7019695A" w:rsidR="00F86E7A" w:rsidRPr="00E26C30" w:rsidRDefault="00F86E7A" w:rsidP="00E26C30">
      <w:pPr>
        <w:pStyle w:val="Nidungvnbn"/>
      </w:pPr>
      <w:r w:rsidRPr="00E26C30">
        <w:t xml:space="preserve">Điền dữ liệu và khử nhiễu: </w:t>
      </w:r>
      <w:r w:rsidR="00A260A5">
        <w:t>VAE</w:t>
      </w:r>
      <w:r w:rsidRPr="00E26C30">
        <w:t xml:space="preserve"> đặc biệt mạnh mẽ trong việc tái tạo dữ liệu có phần bị thiếu hoặc nhiễu, ví dụ như khử nhiễu hình ảnh y tế.   </w:t>
      </w:r>
    </w:p>
    <w:p w14:paraId="097D60E6" w14:textId="7F6409A9" w:rsidR="00F86E7A" w:rsidRPr="00E26C30" w:rsidRDefault="00F86E7A" w:rsidP="00E26C30">
      <w:pPr>
        <w:pStyle w:val="Nidungvnbn"/>
      </w:pPr>
      <w:r w:rsidRPr="00E26C30">
        <w:t xml:space="preserve">Huấn luyện ổn định hơn: So với GANs, </w:t>
      </w:r>
      <w:r w:rsidR="00A260A5">
        <w:t>VAE</w:t>
      </w:r>
      <w:r w:rsidRPr="00E26C30">
        <w:t xml:space="preserve"> thường ổn định hơn trong quá trình huấn luyện, ít gặp phải các vấn đề như mode collapse.   </w:t>
      </w:r>
    </w:p>
    <w:p w14:paraId="29FB1932" w14:textId="3F5B59B6" w:rsidR="00F86E7A" w:rsidRPr="00E26C30" w:rsidRDefault="00F86E7A" w:rsidP="00E26C30">
      <w:pPr>
        <w:pStyle w:val="Nidungvnbn"/>
      </w:pPr>
      <w:r w:rsidRPr="00E26C30">
        <w:t xml:space="preserve">Đo lường khả năng xảy ra: </w:t>
      </w:r>
      <w:r w:rsidR="00A260A5">
        <w:t>VAE</w:t>
      </w:r>
      <w:r w:rsidRPr="00E26C30">
        <w:t xml:space="preserve"> có thể được sử dụng để đo lường khả năng xảy ra của một hình ảnh dưới phân phối hình ảnh huấn luyện, hữu ích cho việc tìm kiếm dữ liệu ngoài phân phối hoặc các ví dụ điển hình/không điển hình.   </w:t>
      </w:r>
    </w:p>
    <w:p w14:paraId="61E835A4" w14:textId="5434BD2F" w:rsidR="00A52015" w:rsidRPr="00A52015" w:rsidRDefault="00F86E7A" w:rsidP="00F27703">
      <w:pPr>
        <w:pStyle w:val="Heading4"/>
      </w:pPr>
      <w:r>
        <w:t>Nhược điểm</w:t>
      </w:r>
    </w:p>
    <w:p w14:paraId="53906ABE" w14:textId="55B79F6D" w:rsidR="00F86E7A" w:rsidRPr="00E26C30" w:rsidRDefault="00F86E7A" w:rsidP="00E26C30">
      <w:pPr>
        <w:pStyle w:val="Nidungvnbn"/>
      </w:pPr>
      <w:r w:rsidRPr="00E26C30">
        <w:t xml:space="preserve">Hình ảnh tạo ra thường bị mờ: Một trong những nhược điểm lớn nhất của </w:t>
      </w:r>
      <w:r w:rsidR="00A260A5">
        <w:t>VAE</w:t>
      </w:r>
      <w:r w:rsidRPr="00E26C30">
        <w:t xml:space="preserve"> là hình ảnh tạo ra thường có xu hướng bị mờ (blurriness) và kém chân thực hơn so với GANs. Điều này là do bản chất xác suất của </w:t>
      </w:r>
      <w:r w:rsidR="00A260A5">
        <w:t>VAE</w:t>
      </w:r>
      <w:r w:rsidRPr="00E26C30">
        <w:t xml:space="preserve"> và sự đánh đổi giữa việc giảm thiểu KL divergence và lỗi tái tạo. VAE ưu tiên bao phủ phân phối hơn là tái tạo từng pixel một cách hoàn hảo.   </w:t>
      </w:r>
    </w:p>
    <w:p w14:paraId="665BD11D" w14:textId="49B9136B" w:rsidR="00F86E7A" w:rsidRPr="00E26C30" w:rsidRDefault="00F86E7A" w:rsidP="00E26C30">
      <w:pPr>
        <w:pStyle w:val="Nidungvnbn"/>
      </w:pPr>
      <w:r w:rsidRPr="00E26C30">
        <w:t xml:space="preserve">Thách thức trong huấn luyện: Mặc dù ổn định hơn GANs, việc huấn luyện </w:t>
      </w:r>
      <w:r w:rsidR="00A260A5">
        <w:t>VAE</w:t>
      </w:r>
      <w:r w:rsidRPr="00E26C30">
        <w:t xml:space="preserve"> vẫn có thể phức tạp do hàm mục tiêu phức tạp và các vấn đề tiềm ẩn như mode collapse (mặc dù ít phổ biến hơn).   </w:t>
      </w:r>
    </w:p>
    <w:p w14:paraId="6B723A6C" w14:textId="700D8DD0" w:rsidR="00F86E7A" w:rsidRPr="00E26C30" w:rsidRDefault="00F86E7A" w:rsidP="00E26C30">
      <w:pPr>
        <w:pStyle w:val="Nidungvnbn"/>
      </w:pPr>
      <w:r w:rsidRPr="00E26C30">
        <w:lastRenderedPageBreak/>
        <w:t xml:space="preserve">Chi phí tính toán cao: Huấn luyện </w:t>
      </w:r>
      <w:r w:rsidR="00A260A5">
        <w:t>VAE</w:t>
      </w:r>
      <w:r w:rsidRPr="00E26C30">
        <w:t xml:space="preserve">, đặc biệt với các kiến trúc phức tạp và tập dữ liệu lớn, có thể tốn kém về mặt tính toán.   </w:t>
      </w:r>
    </w:p>
    <w:p w14:paraId="183828DD" w14:textId="33DF2CC9" w:rsidR="00F86E7A" w:rsidRPr="00E26C30" w:rsidRDefault="00F86E7A" w:rsidP="00E26C30">
      <w:pPr>
        <w:pStyle w:val="Nidungvnbn"/>
      </w:pPr>
      <w:r w:rsidRPr="00E26C30">
        <w:t xml:space="preserve">Khó khăn trong diễn giải không gian tiềm ẩn: Mặc dù không gian tiềm ẩn của </w:t>
      </w:r>
      <w:r w:rsidR="00A260A5">
        <w:t>VAE</w:t>
      </w:r>
      <w:r w:rsidRPr="00E26C30">
        <w:t xml:space="preserve"> có cấu trúc, việc diễn giải ý nghĩa cụ thể của từng chiều và mối quan hệ của chúng với các đặc trưng dữ liệu vẫn có thể là một thách thức.   </w:t>
      </w:r>
    </w:p>
    <w:p w14:paraId="3D8461DB" w14:textId="28083EDE" w:rsidR="00F86E7A" w:rsidRPr="00E26C30" w:rsidRDefault="00F86E7A" w:rsidP="00E26C30">
      <w:pPr>
        <w:pStyle w:val="Nidungvnbn"/>
      </w:pPr>
      <w:r w:rsidRPr="00E26C30">
        <w:t xml:space="preserve">Tốc độ lấy mẫu chậm hơn: Quá trình lấy mẫu để tạo ra dữ liệu mới trong </w:t>
      </w:r>
      <w:r w:rsidR="00A260A5">
        <w:t>VAE</w:t>
      </w:r>
      <w:r w:rsidRPr="00E26C30">
        <w:t xml:space="preserve"> có thể chậm hơn so với GANs.   </w:t>
      </w:r>
    </w:p>
    <w:p w14:paraId="1AAAD18C" w14:textId="77777777" w:rsidR="00F86E7A" w:rsidRPr="00E26C30" w:rsidRDefault="00F86E7A" w:rsidP="00E26C30">
      <w:pPr>
        <w:pStyle w:val="Nidungvnbn"/>
      </w:pPr>
      <w:r w:rsidRPr="00E26C30">
        <w:t xml:space="preserve">Giả định Gaussianity: Giả định rằng phân phối tiềm ẩn tuân theo phân phối Gaussian thường bị chỉ trích là một hạn chế, vì nó có thể không đủ biểu cảm để nắm bắt các phân phối dữ liệu phức tạp.   </w:t>
      </w:r>
    </w:p>
    <w:p w14:paraId="15F39125" w14:textId="20EA0071" w:rsidR="00A52015" w:rsidRDefault="00A52015" w:rsidP="00F27703">
      <w:pPr>
        <w:pStyle w:val="Heading3"/>
      </w:pPr>
      <w:bookmarkStart w:id="26" w:name="_Toc203426566"/>
      <w:r w:rsidRPr="00A52015">
        <w:t>Ứng dụng trong Thị giác máy tính</w:t>
      </w:r>
      <w:bookmarkEnd w:id="26"/>
    </w:p>
    <w:p w14:paraId="149DE9A4" w14:textId="69CE81F2" w:rsidR="00F86E7A" w:rsidRPr="00F86E7A" w:rsidRDefault="00A260A5" w:rsidP="00F27703">
      <w:pPr>
        <w:pStyle w:val="Nidungvnbn"/>
        <w:spacing w:before="120" w:after="120"/>
      </w:pPr>
      <w:r>
        <w:t>VAE</w:t>
      </w:r>
      <w:r w:rsidR="00F86E7A" w:rsidRPr="00F86E7A">
        <w:t xml:space="preserve">, với khung xác suất và không gian tiềm ẩn có cấu trúc, đặc biệt có giá trị cho các ứng dụng đòi hỏi sự hiểu biết, thao tác dữ liệu và tổng hợp bảo vệ quyền riêng tư. Điều này định vị </w:t>
      </w:r>
      <w:r>
        <w:t>VAE</w:t>
      </w:r>
      <w:r w:rsidR="00F86E7A" w:rsidRPr="00F86E7A">
        <w:t xml:space="preserve"> như một công cụ mạnh mẽ cho tiện ích dữ liệu (khử nhiễu, điền dữ liệu, phát hiện bất thường) và tạo dữ liệu nhạy cảm với quyền riêng tư (hình ảnh y tế tổng hợp), thay vì chỉ tạo nội dung quang học chân thực.</w:t>
      </w:r>
    </w:p>
    <w:p w14:paraId="0918E2C4" w14:textId="0E284A5B" w:rsidR="00F86E7A" w:rsidRPr="00F86E7A" w:rsidRDefault="00F86E7A" w:rsidP="00F27703">
      <w:pPr>
        <w:pStyle w:val="Nidungvnbn"/>
        <w:spacing w:before="120" w:after="120"/>
      </w:pPr>
      <w:r w:rsidRPr="00F86E7A">
        <w:t xml:space="preserve">Các ứng dụng quan trọng của </w:t>
      </w:r>
      <w:r w:rsidR="00A260A5">
        <w:t>VAE</w:t>
      </w:r>
      <w:r w:rsidRPr="00F86E7A">
        <w:t xml:space="preserve"> trong thị giác máy tính bao gồm:</w:t>
      </w:r>
    </w:p>
    <w:p w14:paraId="1AC036CC" w14:textId="717811E2" w:rsidR="00F86E7A" w:rsidRPr="00881266" w:rsidRDefault="00F86E7A" w:rsidP="00881266">
      <w:pPr>
        <w:pStyle w:val="Nidungvnbn"/>
        <w:numPr>
          <w:ilvl w:val="0"/>
          <w:numId w:val="112"/>
        </w:numPr>
      </w:pPr>
      <w:r w:rsidRPr="00881266">
        <w:t xml:space="preserve">Mô hình tạo sinh (Generative Modeling): Khả năng cốt lõi của </w:t>
      </w:r>
      <w:r w:rsidR="00A260A5">
        <w:t>VAE</w:t>
      </w:r>
      <w:r w:rsidRPr="00881266">
        <w:t xml:space="preserve"> là tạo ra các mẫu dữ liệu mới tương tự dữ liệu huấn luyện nhưng không giống hệt bất kỳ trường hợp cụ thể nào. Điều này hữu ích trong việc tạo ra các tác phẩm nghệ thuật mới, khuôn mặt chân thực hoặc các thiết kế mới trong thời trang và kiến trúc.   </w:t>
      </w:r>
    </w:p>
    <w:p w14:paraId="5B02EF6C" w14:textId="599DCFD3" w:rsidR="00F86E7A" w:rsidRPr="00881266" w:rsidRDefault="00F86E7A" w:rsidP="00881266">
      <w:pPr>
        <w:pStyle w:val="Nidungvnbn"/>
        <w:numPr>
          <w:ilvl w:val="0"/>
          <w:numId w:val="112"/>
        </w:numPr>
      </w:pPr>
      <w:r w:rsidRPr="00881266">
        <w:t xml:space="preserve">Phát hiện bất thường (Anomaly Detection): Bằng cách học phân phối dữ liệu bình thường, </w:t>
      </w:r>
      <w:r w:rsidR="00A260A5">
        <w:t>VAE</w:t>
      </w:r>
      <w:r w:rsidRPr="00881266">
        <w:t xml:space="preserve"> có thể xác định các điểm dữ liệu lệch đáng kể so với phân phối này là bất thường. Ứng dụng trong phát hiện gian lận tài chính, dự đoán lỗi thiết bị và phát hiện bất thường trong hình ảnh y tế.   </w:t>
      </w:r>
    </w:p>
    <w:p w14:paraId="1AA7EEBC" w14:textId="663616E6" w:rsidR="00F86E7A" w:rsidRPr="00881266" w:rsidRDefault="00F86E7A" w:rsidP="00881266">
      <w:pPr>
        <w:pStyle w:val="Nidungvnbn"/>
        <w:numPr>
          <w:ilvl w:val="0"/>
          <w:numId w:val="112"/>
        </w:numPr>
      </w:pPr>
      <w:r w:rsidRPr="00881266">
        <w:lastRenderedPageBreak/>
        <w:t xml:space="preserve">Điền dữ liệu và khử nhiễu (Data Imputation and Denoising): </w:t>
      </w:r>
      <w:r w:rsidR="00A260A5">
        <w:t>VAE</w:t>
      </w:r>
      <w:r w:rsidRPr="00881266">
        <w:t xml:space="preserve"> có khả năng tái tạo dữ liệu có phần bị thiếu hoặc nhiễu. Ví dụ, chúng có thể khử nhiễu hình ảnh bị hỏng hoặc khôi phục dữ liệu y tế bị nhiễu, điều này rất cần thiết cho chẩn đoán chính xác.   </w:t>
      </w:r>
    </w:p>
    <w:p w14:paraId="377E565F" w14:textId="1AA5C041" w:rsidR="00F86E7A" w:rsidRPr="00881266" w:rsidRDefault="00F86E7A" w:rsidP="00881266">
      <w:pPr>
        <w:pStyle w:val="Nidungvnbn"/>
        <w:numPr>
          <w:ilvl w:val="0"/>
          <w:numId w:val="112"/>
        </w:numPr>
      </w:pPr>
      <w:r w:rsidRPr="00881266">
        <w:t xml:space="preserve">Học bán giám sát (Semi-supervised Learning): Trong các kịch bản học bán giám sát, </w:t>
      </w:r>
      <w:r w:rsidR="00A260A5">
        <w:t>VAE</w:t>
      </w:r>
      <w:r w:rsidRPr="00881266">
        <w:t xml:space="preserve"> có thể cải thiện hiệu suất của bộ phân loại bằng cách sử dụng không gian tiềm ẩn để nắm bắt cấu trúc dữ liệu cơ bản, từ đó nâng cao quá trình học với dữ liệu có nhãn hạn chế.   </w:t>
      </w:r>
    </w:p>
    <w:p w14:paraId="04C45D92" w14:textId="5256EBB9" w:rsidR="00F86E7A" w:rsidRPr="00881266" w:rsidRDefault="00F86E7A" w:rsidP="00881266">
      <w:pPr>
        <w:pStyle w:val="Nidungvnbn"/>
        <w:numPr>
          <w:ilvl w:val="0"/>
          <w:numId w:val="112"/>
        </w:numPr>
      </w:pPr>
      <w:r w:rsidRPr="00881266">
        <w:t xml:space="preserve">Thao tác không gian tiềm ẩn (Latent Space Manipulation): Không gian tiềm ẩn có cấu trúc của </w:t>
      </w:r>
      <w:r w:rsidR="00A260A5">
        <w:t>VAE</w:t>
      </w:r>
      <w:r w:rsidRPr="00881266">
        <w:t xml:space="preserve"> cho phép điều chỉnh các đặc trưng cụ thể của hình ảnh (ví dụ: ánh sáng, biểu cảm khuôn mặt) bằng cách điều hướng trong không gian đó. Tính năng này đặc biệt hữu ích trong các ngành công nghiệp sáng tạo để chỉnh sửa và nâng cao hình ảnh và video.   </w:t>
      </w:r>
    </w:p>
    <w:p w14:paraId="7C466275" w14:textId="28B7015D" w:rsidR="00F86E7A" w:rsidRPr="00881266" w:rsidRDefault="00F86E7A" w:rsidP="00881266">
      <w:pPr>
        <w:pStyle w:val="Nidungvnbn"/>
        <w:numPr>
          <w:ilvl w:val="0"/>
          <w:numId w:val="112"/>
        </w:numPr>
      </w:pPr>
      <w:r w:rsidRPr="00881266">
        <w:t xml:space="preserve">Tạo hình ảnh và thao tác: </w:t>
      </w:r>
      <w:r w:rsidR="00A260A5">
        <w:t>VAE</w:t>
      </w:r>
      <w:r w:rsidRPr="00881266">
        <w:t xml:space="preserve"> đã được áp dụng rộng rãi cho các tác vụ tạo hình ảnh như dịch ảnh-sang-ảnh, siêu phân giải và tổng hợp hình ảnh.   </w:t>
      </w:r>
    </w:p>
    <w:p w14:paraId="333C1A17" w14:textId="28FCACC8" w:rsidR="00F86E7A" w:rsidRPr="00881266" w:rsidRDefault="00F86E7A" w:rsidP="00881266">
      <w:pPr>
        <w:pStyle w:val="Nidungvnbn"/>
        <w:numPr>
          <w:ilvl w:val="0"/>
          <w:numId w:val="112"/>
        </w:numPr>
      </w:pPr>
      <w:r w:rsidRPr="00881266">
        <w:t>Tạo dữ liệu tổng hợp: Đặc biệt quan trọng là khả năng tạo ra hình ảnh y tế tổng hợp (ví dụ: X</w:t>
      </w:r>
      <w:r w:rsidR="0043108D">
        <w:t xml:space="preserve"> </w:t>
      </w:r>
      <w:r w:rsidRPr="00881266">
        <w:t>-</w:t>
      </w:r>
      <w:r w:rsidR="0043108D">
        <w:t xml:space="preserve"> </w:t>
      </w:r>
      <w:r w:rsidRPr="00881266">
        <w:t xml:space="preserve">quang, MRI scans) cho mục đích huấn luyện và nghiên cứu mà không ảnh hưởng đến quyền riêng tư của bệnh nhân.   </w:t>
      </w:r>
    </w:p>
    <w:p w14:paraId="1AF5B426" w14:textId="3F64E255" w:rsidR="00A52015" w:rsidRPr="00881266" w:rsidRDefault="00F86E7A" w:rsidP="00881266">
      <w:pPr>
        <w:pStyle w:val="Nidungvnbn"/>
        <w:numPr>
          <w:ilvl w:val="0"/>
          <w:numId w:val="112"/>
        </w:numPr>
      </w:pPr>
      <w:r w:rsidRPr="00881266">
        <w:t xml:space="preserve">Nén hình ảnh và giảm chiều dữ liệu: </w:t>
      </w:r>
      <w:r w:rsidR="00A260A5">
        <w:t>VAE</w:t>
      </w:r>
      <w:r w:rsidRPr="00881266">
        <w:t xml:space="preserve"> có thể học các biểu diễn nén của dữ liệu, giúp giảm chiều dữ liệu và nén hình ảnh hiệu quả.   </w:t>
      </w:r>
    </w:p>
    <w:p w14:paraId="1532B67C" w14:textId="10B776E7" w:rsidR="00A94BB8" w:rsidRDefault="00A94BB8" w:rsidP="00F27703">
      <w:pPr>
        <w:pStyle w:val="Heading2"/>
        <w:rPr>
          <w:lang w:val="en-US"/>
        </w:rPr>
      </w:pPr>
      <w:bookmarkStart w:id="27" w:name="_Toc203426567"/>
      <w:r w:rsidRPr="00A94BB8">
        <w:t>Diffusion Models</w:t>
      </w:r>
      <w:bookmarkEnd w:id="27"/>
    </w:p>
    <w:p w14:paraId="7454B45F" w14:textId="1F3A4F58" w:rsidR="00246D78" w:rsidRDefault="00246D78" w:rsidP="00F27703">
      <w:pPr>
        <w:pStyle w:val="Nidungvnbn"/>
        <w:spacing w:before="120" w:after="120"/>
      </w:pPr>
      <w:r w:rsidRPr="00246D78">
        <w:t xml:space="preserve">Diffusion Models (mô hình khuếch tán) là một trong những hướng tiếp cận tiên tiến nhất trong lĩnh vực AI tạo sinh, đặc biệt nổi bật trong việc sinh ảnh chất lượng cao. Các mô hình này dựa trên cơ sở lý thuyết của các quá trình Markov ngược và đã chứng minh hiệu quả vượt trội trong các tác vụ như tạo ảnh chân thực, phục hồi ảnh và chuyển đổi miền. Khác với GANs hoặc </w:t>
      </w:r>
      <w:r w:rsidR="00A260A5">
        <w:t>VAE</w:t>
      </w:r>
      <w:r w:rsidRPr="00246D78">
        <w:t xml:space="preserve">, mô hình khuếch tán hoạt động </w:t>
      </w:r>
      <w:r w:rsidRPr="00246D78">
        <w:lastRenderedPageBreak/>
        <w:t>bằng cách học cách đảo ngược một quá trình "nhiễu hóa" dữ liệu, từ đó tái tạo ảnh từ nhiễu ngẫu nhiên.</w:t>
      </w:r>
    </w:p>
    <w:p w14:paraId="7149A74A" w14:textId="514A872D" w:rsidR="00246D78" w:rsidRDefault="00246D78" w:rsidP="00F27703">
      <w:pPr>
        <w:pStyle w:val="Heading3"/>
      </w:pPr>
      <w:bookmarkStart w:id="28" w:name="_Toc203426568"/>
      <w:r w:rsidRPr="00246D78">
        <w:t>Nguyên lý hoạt động</w:t>
      </w:r>
      <w:bookmarkEnd w:id="28"/>
      <w:r>
        <w:t xml:space="preserve"> </w:t>
      </w:r>
    </w:p>
    <w:p w14:paraId="1DE72804" w14:textId="0ED26255" w:rsidR="00F15D25" w:rsidRDefault="00F15D25" w:rsidP="00F27703">
      <w:pPr>
        <w:pStyle w:val="Nidungvnbn"/>
        <w:spacing w:before="120" w:after="120"/>
        <w:rPr>
          <w:rStyle w:val="NidungvnbnChar"/>
        </w:rPr>
      </w:pPr>
      <w:r w:rsidRPr="00F15D25">
        <w:rPr>
          <w:rFonts w:eastAsia="Times New Roman" w:cs="Times New Roman"/>
        </w:rPr>
        <w:t xml:space="preserve">Mô hình </w:t>
      </w:r>
      <w:r w:rsidR="006D3F08">
        <w:rPr>
          <w:rFonts w:eastAsia="Times New Roman" w:cs="Times New Roman"/>
        </w:rPr>
        <w:t>k</w:t>
      </w:r>
      <w:r w:rsidRPr="00F15D25">
        <w:rPr>
          <w:rFonts w:eastAsia="Times New Roman" w:cs="Times New Roman"/>
        </w:rPr>
        <w:t xml:space="preserve">huếch tán (Diffusion Models), còn được gọi là mô hình tạo sinh dựa trên khuếch </w:t>
      </w:r>
      <w:r w:rsidRPr="00F15D25">
        <w:rPr>
          <w:rStyle w:val="NidungvnbnChar"/>
        </w:rPr>
        <w:t xml:space="preserve">tán hoặc mô hình tạo sinh dựa trên điểm số, là một lớp mô hình tạo sinh biến tiềm ẩn đã đạt được thành công đáng kể trong việc tạo ra các mẫu dữ liệu chân thực.   </w:t>
      </w:r>
    </w:p>
    <w:p w14:paraId="07E8A248" w14:textId="5CF77F9A" w:rsidR="00F15D25" w:rsidRPr="00F15D25" w:rsidRDefault="00F15D25" w:rsidP="00F27703">
      <w:pPr>
        <w:pStyle w:val="Nidungvnbn"/>
        <w:spacing w:before="120" w:after="120"/>
      </w:pPr>
      <w:r w:rsidRPr="00F15D25">
        <w:t>Nguyên lý hoạt động của mô hình khuếch tán dựa trên hai quá trình chính:</w:t>
      </w:r>
    </w:p>
    <w:p w14:paraId="02A666EC" w14:textId="77777777" w:rsidR="00F15D25" w:rsidRPr="00A25EAF" w:rsidRDefault="00F15D25" w:rsidP="00A25EAF">
      <w:pPr>
        <w:pStyle w:val="Nidungvnbn"/>
        <w:numPr>
          <w:ilvl w:val="0"/>
          <w:numId w:val="114"/>
        </w:numPr>
      </w:pPr>
      <w:r w:rsidRPr="00A25EAF">
        <w:t>Quá trình khuếch tán thuận (Forward Diffusion Process):</w:t>
      </w:r>
    </w:p>
    <w:p w14:paraId="44C71924" w14:textId="6D2F6811" w:rsidR="00F15D25" w:rsidRPr="00A25EAF" w:rsidRDefault="00F15D25" w:rsidP="00D73466">
      <w:pPr>
        <w:pStyle w:val="Nidungvnbn"/>
        <w:numPr>
          <w:ilvl w:val="0"/>
          <w:numId w:val="115"/>
        </w:numPr>
        <w:ind w:left="2160"/>
      </w:pPr>
      <w:r w:rsidRPr="00A25EAF">
        <w:t xml:space="preserve">Quá trình này bắt đầu với một điểm dữ liệu gốc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A25EAF">
        <w:t xml:space="preserve">(ví dụ: một hình ảnh sạch).   </w:t>
      </w:r>
    </w:p>
    <w:p w14:paraId="251C56C5" w14:textId="77777777" w:rsidR="00F15D25" w:rsidRPr="00A25EAF" w:rsidRDefault="00F15D25" w:rsidP="00D73466">
      <w:pPr>
        <w:pStyle w:val="Nidungvnbn"/>
        <w:numPr>
          <w:ilvl w:val="0"/>
          <w:numId w:val="115"/>
        </w:numPr>
        <w:ind w:left="2160"/>
      </w:pPr>
      <w:r w:rsidRPr="00A25EAF">
        <w:t xml:space="preserve">Nó dần dần thêm nhiễu Gaussian vào dữ liệu qua một chuỗi các bước thời gian T (được mô hình hóa như một chuỗi Markov).   </w:t>
      </w:r>
    </w:p>
    <w:p w14:paraId="4B398222" w14:textId="41EFC7BE" w:rsidR="00F15D25" w:rsidRPr="00A25EAF" w:rsidRDefault="00F15D25" w:rsidP="00D73466">
      <w:pPr>
        <w:pStyle w:val="Nidungvnbn"/>
        <w:numPr>
          <w:ilvl w:val="0"/>
          <w:numId w:val="115"/>
        </w:numPr>
        <w:ind w:left="2160"/>
      </w:pPr>
      <w:r w:rsidRPr="00A25EAF">
        <w:t xml:space="preserve">Ở mỗi bước, một lượng nhỏ nhiễu được thêm vào, làm cho dữ liệu ngày càng ngẫu nhiên và bị hỏng, cho đến khi ở bước cuối cùng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25EAF">
        <w:t xml:space="preserve">, hình ảnh gần như trở thành nhiễu thuần túy, không thể phân biệt được với một phân phối Gaussian chuẩn.   </w:t>
      </w:r>
    </w:p>
    <w:p w14:paraId="78421F86" w14:textId="77777777" w:rsidR="00F15D25" w:rsidRPr="00A25EAF" w:rsidRDefault="00F15D25" w:rsidP="00D73466">
      <w:pPr>
        <w:pStyle w:val="Nidungvnbn"/>
        <w:numPr>
          <w:ilvl w:val="0"/>
          <w:numId w:val="115"/>
        </w:numPr>
        <w:ind w:left="2160"/>
      </w:pPr>
      <w:r w:rsidRPr="00A25EAF">
        <w:t xml:space="preserve">Điều quan trọng là quá trình khuếch tán thuận này là một quá trình cố định và không liên quan đến mô hình học máy nào.   </w:t>
      </w:r>
    </w:p>
    <w:p w14:paraId="1BC05B55" w14:textId="77777777" w:rsidR="00F15D25" w:rsidRPr="00A25EAF" w:rsidRDefault="00F15D25" w:rsidP="00A25EAF">
      <w:pPr>
        <w:pStyle w:val="Nidungvnbn"/>
        <w:numPr>
          <w:ilvl w:val="0"/>
          <w:numId w:val="114"/>
        </w:numPr>
      </w:pPr>
      <w:r w:rsidRPr="00A25EAF">
        <w:t>Quá trình lấy mẫu ngược (Reverse Sampling Process / Backward Diffusion):</w:t>
      </w:r>
    </w:p>
    <w:p w14:paraId="3D7C84E6" w14:textId="77777777" w:rsidR="00F15D25" w:rsidRPr="00A25EAF" w:rsidRDefault="00F15D25" w:rsidP="00334506">
      <w:pPr>
        <w:pStyle w:val="Nidungvnbn"/>
        <w:numPr>
          <w:ilvl w:val="0"/>
          <w:numId w:val="116"/>
        </w:numPr>
        <w:ind w:left="2160"/>
      </w:pPr>
      <w:r w:rsidRPr="00A25EAF">
        <w:t xml:space="preserve">Đây là phần học được của mô hình. Mục tiêu là học cách đảo ngược quá trình thêm nhiễu đã xảy ra trong quá trình thuận.   </w:t>
      </w:r>
    </w:p>
    <w:p w14:paraId="6D034E28" w14:textId="0A6BF820" w:rsidR="00F15D25" w:rsidRPr="00A25EAF" w:rsidRDefault="00F15D25" w:rsidP="00334506">
      <w:pPr>
        <w:pStyle w:val="Nidungvnbn"/>
        <w:numPr>
          <w:ilvl w:val="0"/>
          <w:numId w:val="116"/>
        </w:numPr>
        <w:ind w:left="2160"/>
      </w:pPr>
      <w:r w:rsidRPr="00A25EAF">
        <w:t xml:space="preserve">Bắt đầu từ nhiễu thuần túy (phân phối Gaussian) ở bước T, mô hình lặp đi lặp lại loại bỏ nhiễu, từng bước một, để tái tạo lại dữ liệu gốc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A25EAF">
        <w:t xml:space="preserve">.   </w:t>
      </w:r>
    </w:p>
    <w:p w14:paraId="32DA563C" w14:textId="77777777" w:rsidR="00F15D25" w:rsidRPr="00A25EAF" w:rsidRDefault="00F15D25" w:rsidP="00334506">
      <w:pPr>
        <w:pStyle w:val="Nidungvnbn"/>
        <w:numPr>
          <w:ilvl w:val="0"/>
          <w:numId w:val="116"/>
        </w:numPr>
        <w:ind w:left="2160"/>
      </w:pPr>
      <w:r w:rsidRPr="00A25EAF">
        <w:t xml:space="preserve">Quá trình này được thực hiện bởi một mạng nơ-ron (thường là U-Net, sẽ được thảo luận chi tiết hơn ở phần sau) được huấn </w:t>
      </w:r>
      <w:r w:rsidRPr="00A25EAF">
        <w:lastRenderedPageBreak/>
        <w:t xml:space="preserve">luyện để dự đoán nhiễu được thêm vào ở mỗi bước của quá trình thuận.   </w:t>
      </w:r>
    </w:p>
    <w:p w14:paraId="30BFFC57" w14:textId="5693511B" w:rsidR="00F15D25" w:rsidRDefault="00F15D25" w:rsidP="00334506">
      <w:pPr>
        <w:pStyle w:val="Nidungvnbn"/>
        <w:numPr>
          <w:ilvl w:val="0"/>
          <w:numId w:val="116"/>
        </w:numPr>
        <w:ind w:left="2160"/>
        <w:rPr>
          <w:rStyle w:val="NidungvnbnChar"/>
        </w:rPr>
      </w:pPr>
      <w:r w:rsidRPr="00A25EAF">
        <w:t xml:space="preserve">Bằng cách học cách dự đoán và loại bỏ nhiễu một cách dần dần, mô hình học được cách tái tạo dữ liệu gốc.   </w:t>
      </w:r>
    </w:p>
    <w:p w14:paraId="63E059CB" w14:textId="61AA2579" w:rsidR="00F15D25" w:rsidRDefault="00F15D25" w:rsidP="00F27703">
      <w:pPr>
        <w:pStyle w:val="Heading3"/>
      </w:pPr>
      <w:bookmarkStart w:id="29" w:name="_Toc203426569"/>
      <w:r w:rsidRPr="00F15D25">
        <w:t>Kiến trúc U-Net và Hàm mất mát</w:t>
      </w:r>
      <w:bookmarkEnd w:id="29"/>
    </w:p>
    <w:p w14:paraId="12EC54E8" w14:textId="7D27998C" w:rsidR="00F15D25" w:rsidRDefault="00F15D25" w:rsidP="00F27703">
      <w:pPr>
        <w:pStyle w:val="Nidungvnbn"/>
        <w:spacing w:before="120" w:after="120"/>
      </w:pPr>
      <w:r w:rsidRPr="00F15D25">
        <w:t>Để thực hiện quá trình khử nhiễu ngược một cách hiệu quả, các mô hình khuếch tán thường sử dụng một kiến trúc mạng nơ-ron cụ thể và một hàm mất mát được thiết kế để tối ưu hóa việc dự đoán nhiễu.</w:t>
      </w:r>
    </w:p>
    <w:p w14:paraId="0735A641" w14:textId="7ACC9EAC" w:rsidR="00F15D25" w:rsidRDefault="00F15D25" w:rsidP="00F27703">
      <w:pPr>
        <w:pStyle w:val="Heading4"/>
      </w:pPr>
      <w:r w:rsidRPr="00F15D25">
        <w:t>Kiến trúc U-Net</w:t>
      </w:r>
    </w:p>
    <w:p w14:paraId="735FCB36" w14:textId="3EBFB32C" w:rsidR="00F15D25" w:rsidRPr="00F15D25" w:rsidRDefault="00F15D25" w:rsidP="00F27703">
      <w:pPr>
        <w:pStyle w:val="Nidungvnbn"/>
        <w:spacing w:before="120" w:after="120"/>
      </w:pPr>
      <w:r w:rsidRPr="00F15D25">
        <w:t xml:space="preserve">U-Net là một mạng nơ-ron tích chập (CNN) ban đầu được phát triển cho phân đoạn hình ảnh. Tuy nhiên, kiến trúc này đã được điều chỉnh và mở rộng để hoạt động hiệu quả trong các mô hình khuếch tán cho việc khử nhiễu hình ảnh lặp lại. U-Net được đặt tên theo hình dạng chữ "U" đặc trưng trong sơ đồ mô hình.   </w:t>
      </w:r>
    </w:p>
    <w:p w14:paraId="33D902EF" w14:textId="5B4972E7" w:rsidR="00F15D25" w:rsidRPr="00F15D25" w:rsidRDefault="00F15D25" w:rsidP="00F27703">
      <w:pPr>
        <w:pStyle w:val="Nidungvnbn"/>
        <w:spacing w:before="120" w:after="120"/>
      </w:pPr>
      <w:r w:rsidRPr="00F15D25">
        <w:t>Kiến trúc U-Net bao gồm hai đường dẫn chính</w:t>
      </w:r>
    </w:p>
    <w:p w14:paraId="3CF9EE28" w14:textId="77777777" w:rsidR="00F15D25" w:rsidRPr="00D72B8F" w:rsidRDefault="00F15D25" w:rsidP="00D72B8F">
      <w:pPr>
        <w:pStyle w:val="Nidungvnbn"/>
        <w:numPr>
          <w:ilvl w:val="0"/>
          <w:numId w:val="117"/>
        </w:numPr>
      </w:pPr>
      <w:r w:rsidRPr="00D72B8F">
        <w:t xml:space="preserve">Đường co lại (Contracting Path / Encoder): Đây là một mạng tích chập điển hình bao gồm các lớp tích chập lặp lại, mỗi lớp theo sau là một hàm kích hoạt ReLU và một phép toán max pooling. Trong quá trình co lại, thông tin không gian của hình ảnh giảm đi (độ phân giải giảm), trong khi thông tin đặc trưng (số lượng kênh) tăng lên.   </w:t>
      </w:r>
    </w:p>
    <w:p w14:paraId="5B324215" w14:textId="77777777" w:rsidR="00F15D25" w:rsidRPr="00F15D25" w:rsidRDefault="00F15D25" w:rsidP="00D72B8F">
      <w:pPr>
        <w:pStyle w:val="Nidungvnbn"/>
        <w:numPr>
          <w:ilvl w:val="0"/>
          <w:numId w:val="117"/>
        </w:numPr>
      </w:pPr>
      <w:r w:rsidRPr="00D72B8F">
        <w:t>Đường mở rộng (Expansive Path / Decoder): Đường dẫn này kết hợp thông tin đặc trưng và không gian thông qua một chuỗi các up-convolution (tích chập ngược) và nối (concatenation) với các đặc trưng độ phân giải cao từ đường co lại (thường được gọi là "skip connections"). Các skip connections này cho phép mạng truyền thông tin ngữ cảnh từ các lớp đầu tiên của encoder đến các lớp độ phân giải cao hơn trong decoder, giúp tái tạo lại các chi tiết tinh tế của hình ảnh.  </w:t>
      </w:r>
      <w:r w:rsidRPr="00F15D25">
        <w:t xml:space="preserve"> </w:t>
      </w:r>
    </w:p>
    <w:p w14:paraId="6E528E51" w14:textId="254A5480" w:rsidR="00F15D25" w:rsidRDefault="001923D1" w:rsidP="00F27703">
      <w:pPr>
        <w:pStyle w:val="Heading4"/>
      </w:pPr>
      <w:r w:rsidRPr="001923D1">
        <w:t>Hàm mất mát (Loss Function)</w:t>
      </w:r>
    </w:p>
    <w:p w14:paraId="0C60A8F6" w14:textId="77777777" w:rsidR="001923D1" w:rsidRPr="001923D1" w:rsidRDefault="001923D1" w:rsidP="00F27703">
      <w:pPr>
        <w:pStyle w:val="Nidungvnbn"/>
        <w:spacing w:before="120" w:after="120"/>
      </w:pPr>
      <w:r w:rsidRPr="001923D1">
        <w:lastRenderedPageBreak/>
        <w:t xml:space="preserve">Mục tiêu chính khi huấn luyện mô hình khuếch tán là đo lường sự khác biệt giữa nhiễu dự đoán của mô hình và nhiễu thực tế được thêm vào trong quá trình khuếch tán.   </w:t>
      </w:r>
    </w:p>
    <w:p w14:paraId="733EAB92" w14:textId="48C99256" w:rsidR="001923D1" w:rsidRPr="001923D1" w:rsidRDefault="001923D1" w:rsidP="00F27703">
      <w:pPr>
        <w:pStyle w:val="Nidungvnbn"/>
        <w:spacing w:before="120" w:after="120"/>
      </w:pPr>
      <w:r w:rsidRPr="005B1ECD">
        <w:t>Hàm mất mát phổ biến nhất được sử dụng là Mean Squared Error (MSE) loss giữa nhiễu</w:t>
      </w:r>
      <w:r w:rsidRPr="001923D1">
        <w:t xml:space="preserve"> dự đoán của mô hình </w:t>
      </w:r>
      <m:oMath>
        <m:sSub>
          <m:sSubPr>
            <m:ctrlPr>
              <w:rPr>
                <w:rFonts w:ascii="Cambria Math" w:hAnsi="Cambria Math"/>
                <w:i/>
              </w:rPr>
            </m:ctrlPr>
          </m:sSubPr>
          <m:e>
            <m:r>
              <w:rPr>
                <w:rFonts w:ascii="Cambria Math" w:hAnsi="Cambria Math"/>
              </w:rPr>
              <m:t>(ϵ</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,t))</m:t>
        </m:r>
      </m:oMath>
      <w:r w:rsidR="008D6CC3">
        <w:rPr>
          <w:rFonts w:eastAsiaTheme="minorEastAsia"/>
        </w:rPr>
        <w:t xml:space="preserve"> </w:t>
      </w:r>
      <w:r w:rsidRPr="001923D1">
        <w:t xml:space="preserve">và nhiễu thực tế </w:t>
      </w:r>
      <m:oMath>
        <m:r>
          <w:rPr>
            <w:rFonts w:ascii="Cambria Math" w:hAnsi="Cambria Math"/>
          </w:rPr>
          <m:t>(ϵ)</m:t>
        </m:r>
      </m:oMath>
      <w:r w:rsidRPr="001923D1">
        <w:t xml:space="preserve"> được áp dụng cho dữ liệu. Hàm này khuyến khích mô hình dự đoán chính xác nhiễu được thêm vào ở mỗi bước, dẫn đến việc tạo ra hình ảnh chất lượng cao.   </w:t>
      </w:r>
    </w:p>
    <w:p w14:paraId="464907CF" w14:textId="77777777" w:rsidR="001923D1" w:rsidRPr="001923D1" w:rsidRDefault="001923D1" w:rsidP="00F27703">
      <w:pPr>
        <w:pStyle w:val="Nidungvnbn"/>
        <w:spacing w:before="120" w:after="120"/>
      </w:pPr>
      <w:r w:rsidRPr="001923D1">
        <w:t xml:space="preserve">Một số biến thể của mô hình khuếch tán sử dụng phiên bản có trọng số của MSE loss để tính đến các mức độ nhiễu khác nhau qua các bước thời gian, giúp mô hình tập trung vào việc khử nhiễu ở các trạng thái khó hơn.   </w:t>
      </w:r>
    </w:p>
    <w:p w14:paraId="080251AA" w14:textId="4B97ED4B" w:rsidR="001923D1" w:rsidRPr="001923D1" w:rsidRDefault="001923D1" w:rsidP="00F27703">
      <w:pPr>
        <w:pStyle w:val="Nidungvnbn"/>
        <w:spacing w:before="120" w:after="120"/>
      </w:pPr>
      <w:r w:rsidRPr="001923D1">
        <w:t xml:space="preserve">Mặc dù mục tiêu cơ bản của mô hình khuếch tán được dựa trên giới hạn dưới biến phân (Variational Lower Bound - ELBO) , trong thực tế, MSE loss thường được sử dụng do hiệu quả tính toán và ổn định huấn luyện.   </w:t>
      </w:r>
    </w:p>
    <w:p w14:paraId="19FCC57D" w14:textId="48E2E6F2" w:rsidR="00F15D25" w:rsidRDefault="001923D1" w:rsidP="00F27703">
      <w:pPr>
        <w:pStyle w:val="Heading3"/>
      </w:pPr>
      <w:bookmarkStart w:id="30" w:name="_Toc203426570"/>
      <w:r w:rsidRPr="001923D1">
        <w:t>Ưu điểm và Nhược điểm</w:t>
      </w:r>
      <w:bookmarkEnd w:id="30"/>
    </w:p>
    <w:p w14:paraId="22C55113" w14:textId="6043705F" w:rsidR="001923D1" w:rsidRDefault="001923D1" w:rsidP="00F27703">
      <w:pPr>
        <w:pStyle w:val="Heading4"/>
      </w:pPr>
      <w:r>
        <w:t>Ưu điểm</w:t>
      </w:r>
    </w:p>
    <w:p w14:paraId="360039F0" w14:textId="77777777" w:rsidR="001923D1" w:rsidRPr="00A9402B" w:rsidRDefault="001923D1" w:rsidP="00A9402B">
      <w:pPr>
        <w:pStyle w:val="Nidungvnbn"/>
      </w:pPr>
      <w:r w:rsidRPr="00A9402B">
        <w:t xml:space="preserve">Chất lượng đầu ra cao và chân thực: Mô hình khuếch tán nổi tiếng với khả năng tạo ra hình ảnh chất lượng cao, có độ chân thực vượt trội. Bằng cách tinh chỉnh nhiễu ngẫu nhiên một cách lặp đi lặp lại thông qua các quy trình khử nhiễu đã học, chúng thể hiện tính mạnh mẽ và tính linh hoạt đặc biệt.   </w:t>
      </w:r>
    </w:p>
    <w:p w14:paraId="41BB8F8B" w14:textId="77777777" w:rsidR="001923D1" w:rsidRPr="00A9402B" w:rsidRDefault="001923D1" w:rsidP="00A9402B">
      <w:pPr>
        <w:pStyle w:val="Nidungvnbn"/>
      </w:pPr>
      <w:r w:rsidRPr="00A9402B">
        <w:t xml:space="preserve">Huấn luyện ổn định hơn: So với GANs, mô hình khuếch tán thường ổn định hơn trong huấn luyện và ít gặp phải các vấn đề như mode collapse hoặc động lực huấn luyện không ổn định.   </w:t>
      </w:r>
    </w:p>
    <w:p w14:paraId="537E9BCA" w14:textId="77777777" w:rsidR="001923D1" w:rsidRPr="00A9402B" w:rsidRDefault="001923D1" w:rsidP="00A9402B">
      <w:pPr>
        <w:pStyle w:val="Nidungvnbn"/>
      </w:pPr>
      <w:r w:rsidRPr="00A9402B">
        <w:t xml:space="preserve">Nền tảng lý thuyết vững chắc: Chúng được xây dựng trên các nguyên tắc được hiểu rõ từ các quá trình ngẫu nhiên và cơ học thống kê.   </w:t>
      </w:r>
    </w:p>
    <w:p w14:paraId="3B2B7B7C" w14:textId="77777777" w:rsidR="001923D1" w:rsidRPr="00A9402B" w:rsidRDefault="001923D1" w:rsidP="00A9402B">
      <w:pPr>
        <w:pStyle w:val="Nidungvnbn"/>
      </w:pPr>
      <w:r w:rsidRPr="00A9402B">
        <w:t xml:space="preserve">Khả năng tạo dữ liệu tổng hợp: Mô hình khuếch tán có thể được sử dụng hiệu quả để tạo ra dữ liệu tổng hợp, giúp tăng cường tập dữ liệu huấn luyện cho các mô hình học máy khác.   </w:t>
      </w:r>
    </w:p>
    <w:p w14:paraId="0E2D1B7E" w14:textId="77777777" w:rsidR="001923D1" w:rsidRPr="00A9402B" w:rsidRDefault="001923D1" w:rsidP="00A9402B">
      <w:pPr>
        <w:pStyle w:val="Nidungvnbn"/>
      </w:pPr>
      <w:r w:rsidRPr="00A9402B">
        <w:lastRenderedPageBreak/>
        <w:t xml:space="preserve">Phát hiện bất thường: Bằng cách mô hình hóa phân phối dữ liệu bình thường, mô hình khuếch tán có thể giúp xác định các điểm bất thường lệch khỏi phân phối này.   </w:t>
      </w:r>
    </w:p>
    <w:p w14:paraId="73846346" w14:textId="77777777" w:rsidR="001923D1" w:rsidRPr="00A9402B" w:rsidRDefault="001923D1" w:rsidP="00A9402B">
      <w:pPr>
        <w:pStyle w:val="Nidungvnbn"/>
      </w:pPr>
      <w:r w:rsidRPr="00A9402B">
        <w:t xml:space="preserve">Tạo chuỗi token song song: Không giống như các mô hình tự hồi quy truyền thống, mô hình khuếch tán có thể tạo ra các phần chính xác của chuỗi token cuối cùng song song, có thể dẫn đến tốc độ nhanh hơn trong một số trường hợp.   </w:t>
      </w:r>
    </w:p>
    <w:p w14:paraId="6C3949ED" w14:textId="3CAE9F1C" w:rsidR="001923D1" w:rsidRPr="00A9402B" w:rsidRDefault="001923D1" w:rsidP="00A9402B">
      <w:pPr>
        <w:pStyle w:val="Nidungvnbn"/>
      </w:pPr>
      <w:r w:rsidRPr="00A9402B">
        <w:t xml:space="preserve">Linh hoạt trong số lượt chạy: Có thể được huấn luyện để thực hiện ít lượt chạy hơn (đổi lấy chất lượng đầu ra thấp hơn), cho phép linh hoạt trong việc cân bằng giữa tốc độ và chất lượng.   </w:t>
      </w:r>
    </w:p>
    <w:p w14:paraId="6FF8BB06" w14:textId="23F4C7B8" w:rsidR="001923D1" w:rsidRDefault="001923D1" w:rsidP="00F27703">
      <w:pPr>
        <w:pStyle w:val="Heading4"/>
      </w:pPr>
      <w:r>
        <w:t>Nhược điểm</w:t>
      </w:r>
    </w:p>
    <w:p w14:paraId="074C94FE" w14:textId="514BF74E" w:rsidR="001923D1" w:rsidRPr="00DB4697" w:rsidRDefault="001923D1" w:rsidP="00DB4697">
      <w:pPr>
        <w:pStyle w:val="Nidungvnbn"/>
      </w:pPr>
      <w:r w:rsidRPr="00DB4697">
        <w:t xml:space="preserve">Quá trình lấy mẫu/suy luận chậm: Ưu điểm về chất lượng của mô hình khuếch tán đến từ bản chất lặp lại của quá trình khử nhiễu. Điều này dẫn đến thời gian suy luận chậm hơn và tốn thời gian hơn đáng kể so với các mô hình một lần chạy như GANs và </w:t>
      </w:r>
      <w:r w:rsidR="00A260A5">
        <w:t>VAE</w:t>
      </w:r>
      <w:r w:rsidRPr="00DB4697">
        <w:t xml:space="preserve">.   </w:t>
      </w:r>
    </w:p>
    <w:p w14:paraId="1FFC87FA" w14:textId="33A477A0" w:rsidR="001923D1" w:rsidRPr="00DB4697" w:rsidRDefault="001923D1" w:rsidP="00DB4697">
      <w:pPr>
        <w:pStyle w:val="Nidungvnbn"/>
      </w:pPr>
      <w:r w:rsidRPr="00DB4697">
        <w:t xml:space="preserve">Đầu ra có độ dài cố định: Mô hình khuếch tán thường tạo ra đầu ra có độ dài cố định, kém linh hoạt hơn các mô hình tự hồi quy trong việc tạo chuỗi có độ dài thay đổi.   </w:t>
      </w:r>
    </w:p>
    <w:p w14:paraId="35F94209" w14:textId="478DFD0E" w:rsidR="001923D1" w:rsidRPr="00DB4697" w:rsidRDefault="001923D1" w:rsidP="00DB4697">
      <w:pPr>
        <w:pStyle w:val="Nidungvnbn"/>
      </w:pPr>
      <w:r w:rsidRPr="00DB4697">
        <w:t>Xử lý ngữ cảnh dài chậm: Chúng chậm hơn trong việc xử lý các cửa sổ ngữ cảnh dài, vì phải tính toán lại cơ chế chú ý cho toàn bộ cửa sổ ngữ cảnh ở mỗi lượt khử nhiễu, dẫn đến chi phí tính toán cao hơn.</w:t>
      </w:r>
    </w:p>
    <w:p w14:paraId="5E9B8410" w14:textId="711FDBA3" w:rsidR="001923D1" w:rsidRPr="00DB4697" w:rsidRDefault="001923D1" w:rsidP="00DB4697">
      <w:pPr>
        <w:pStyle w:val="Nidungvnbn"/>
      </w:pPr>
      <w:r w:rsidRPr="00DB4697">
        <w:t>Chi phí tính toán cao: Huấn luyện và chạy các mô hình khuếch tán, đặc biệt là các mô hình lớn và phức tạp, đòi hỏi sức mạnh tính toán đáng kể.</w:t>
      </w:r>
    </w:p>
    <w:p w14:paraId="07AE21D8" w14:textId="50A5DCA8" w:rsidR="001923D1" w:rsidRDefault="001923D1" w:rsidP="00F27703">
      <w:pPr>
        <w:pStyle w:val="Heading3"/>
      </w:pPr>
      <w:bookmarkStart w:id="31" w:name="_Toc203426571"/>
      <w:r w:rsidRPr="001923D1">
        <w:t xml:space="preserve">Ứng dụng trong Thị giác </w:t>
      </w:r>
      <w:r w:rsidR="00485F9F">
        <w:t>m</w:t>
      </w:r>
      <w:r w:rsidRPr="001923D1">
        <w:t>áy tính</w:t>
      </w:r>
      <w:bookmarkEnd w:id="31"/>
    </w:p>
    <w:p w14:paraId="026B7649" w14:textId="77777777" w:rsidR="001923D1" w:rsidRPr="001923D1" w:rsidRDefault="001923D1" w:rsidP="00F27703">
      <w:pPr>
        <w:pStyle w:val="Nidungvnbn"/>
        <w:spacing w:before="120" w:after="120"/>
      </w:pPr>
      <w:r w:rsidRPr="001923D1">
        <w:t xml:space="preserve">Mô hình khuếch tán đã trở thành kiến trúc thống trị cho việc tạo văn bản thành hình ảnh tiên tiến , tác động trực tiếp đến các ngành công nghiệp sáng tạo và nhận thức của công chúng về AI. Khả năng tạo ra hình ảnh có tính nhất quán cao và trực quan tuyệt đẹp từ các yêu cầu văn bản đơn giản đã dân chủ hóa nghệ thuật và thiết kế AI, giúp nhiều người tiếp cận được việc tổng hợp hình ảnh phức tạp.   </w:t>
      </w:r>
    </w:p>
    <w:p w14:paraId="056F0C70" w14:textId="06FFE95C" w:rsidR="001923D1" w:rsidRPr="001923D1" w:rsidRDefault="001923D1" w:rsidP="00F27703">
      <w:pPr>
        <w:pStyle w:val="Nidungvnbn"/>
        <w:spacing w:before="120" w:after="120"/>
      </w:pPr>
      <w:r w:rsidRPr="001923D1">
        <w:lastRenderedPageBreak/>
        <w:t>Các ứng dụng quan trọng của mô hình khuếch tán trong thị giác máy tính bao gồm:</w:t>
      </w:r>
    </w:p>
    <w:p w14:paraId="27C6281B" w14:textId="77777777" w:rsidR="001923D1" w:rsidRPr="001923D1" w:rsidRDefault="001923D1" w:rsidP="003100CE">
      <w:pPr>
        <w:pStyle w:val="Nidungvnbn"/>
        <w:numPr>
          <w:ilvl w:val="0"/>
          <w:numId w:val="118"/>
        </w:numPr>
      </w:pPr>
      <w:r w:rsidRPr="001923D1">
        <w:t xml:space="preserve">Tạo hình ảnh chất lượng cao từ văn bản (Text-to-Image Generation): Đây là ứng dụng nổi bật nhất và đã tạo ra một làn sóng "Nghệ thuật AI" trên toàn thế giới. Các mô hình như DALL-E, Midjourney, và Stable Diffusion cho phép người dùng tạo ra các hình ảnh phức tạp và chân thực chỉ từ một vài từ mô tả. Điều này yêu cầu mô hình không chỉ hiểu ngữ nghĩa của văn bản mà còn cả biểu diễn trực quan của cảnh được mô tả.   </w:t>
      </w:r>
    </w:p>
    <w:p w14:paraId="77FD6028" w14:textId="77777777" w:rsidR="001923D1" w:rsidRPr="001923D1" w:rsidRDefault="001923D1" w:rsidP="003100CE">
      <w:pPr>
        <w:pStyle w:val="Nidungvnbn"/>
        <w:numPr>
          <w:ilvl w:val="0"/>
          <w:numId w:val="118"/>
        </w:numPr>
      </w:pPr>
      <w:r w:rsidRPr="001923D1">
        <w:t xml:space="preserve">Tổng hợp hình ảnh và video (Image and video synthesis): Mô hình khuếch tán có khả năng tạo ra các hình ảnh và chuỗi video mới, chân thực.   </w:t>
      </w:r>
    </w:p>
    <w:p w14:paraId="4E5EE241" w14:textId="77777777" w:rsidR="001923D1" w:rsidRPr="001923D1" w:rsidRDefault="001923D1" w:rsidP="003100CE">
      <w:pPr>
        <w:pStyle w:val="Nidungvnbn"/>
        <w:numPr>
          <w:ilvl w:val="0"/>
          <w:numId w:val="118"/>
        </w:numPr>
      </w:pPr>
      <w:r w:rsidRPr="001923D1">
        <w:t xml:space="preserve">Khử nhiễu hình ảnh (Image denoising): Bằng cách học cách đảo ngược quá trình thêm nhiễu, mô hình khuếch tán có thể loại bỏ nhiễu khỏi hình ảnh, cải thiện chất lượng của chúng.   </w:t>
      </w:r>
    </w:p>
    <w:p w14:paraId="291ABE0B" w14:textId="77777777" w:rsidR="001923D1" w:rsidRPr="001923D1" w:rsidRDefault="001923D1" w:rsidP="003100CE">
      <w:pPr>
        <w:pStyle w:val="Nidungvnbn"/>
        <w:numPr>
          <w:ilvl w:val="0"/>
          <w:numId w:val="118"/>
        </w:numPr>
      </w:pPr>
      <w:r w:rsidRPr="001923D1">
        <w:t xml:space="preserve">Điền vào chỗ trống hình ảnh (Image inpainting): Khả năng lấp đầy các phần bị thiếu hoặc bị hỏng của hình ảnh một cách hợp lý và nhất quán.   </w:t>
      </w:r>
    </w:p>
    <w:p w14:paraId="01F96B17" w14:textId="77777777" w:rsidR="001923D1" w:rsidRPr="001923D1" w:rsidRDefault="001923D1" w:rsidP="003100CE">
      <w:pPr>
        <w:pStyle w:val="Nidungvnbn"/>
        <w:numPr>
          <w:ilvl w:val="0"/>
          <w:numId w:val="118"/>
        </w:numPr>
      </w:pPr>
      <w:r w:rsidRPr="001923D1">
        <w:t xml:space="preserve">Siêu phân giải (Super-resolution): Nâng cao độ phân giải của hình ảnh từ chất lượng thấp lên chất lượng cao hơn, tạo ra các chi tiết sắc nét.   </w:t>
      </w:r>
    </w:p>
    <w:p w14:paraId="588E0295" w14:textId="77777777" w:rsidR="001923D1" w:rsidRPr="001923D1" w:rsidRDefault="001923D1" w:rsidP="003100CE">
      <w:pPr>
        <w:pStyle w:val="Nidungvnbn"/>
        <w:numPr>
          <w:ilvl w:val="0"/>
          <w:numId w:val="118"/>
        </w:numPr>
      </w:pPr>
      <w:r w:rsidRPr="001923D1">
        <w:t xml:space="preserve">Tạo dữ liệu tổng hợp (Synthetic Data Generation): Mô hình khuếch tán có thể tạo ra các tập dữ liệu đa dạng và chân thực, được sử dụng để tăng cường tập dữ liệu huấn luyện cho các mô hình học máy khác, đặc biệt hữu ích khi dữ liệu thực tế khan hiếm.   </w:t>
      </w:r>
    </w:p>
    <w:p w14:paraId="5B05F4EE" w14:textId="77777777" w:rsidR="001923D1" w:rsidRPr="001923D1" w:rsidRDefault="001923D1" w:rsidP="003100CE">
      <w:pPr>
        <w:pStyle w:val="Nidungvnbn"/>
        <w:numPr>
          <w:ilvl w:val="0"/>
          <w:numId w:val="118"/>
        </w:numPr>
      </w:pPr>
      <w:r w:rsidRPr="001923D1">
        <w:t xml:space="preserve">Phát hiện bất thường (Anomaly Detection): Bằng cách mô hình hóa phân phối dữ liệu bình thường, mô hình khuếch tán có thể giúp xác định các điểm bất thường lệch khỏi phân phối này.   </w:t>
      </w:r>
    </w:p>
    <w:p w14:paraId="0E924766" w14:textId="77777777" w:rsidR="001923D1" w:rsidRPr="001923D1" w:rsidRDefault="001923D1" w:rsidP="003100CE">
      <w:pPr>
        <w:pStyle w:val="Nidungvnbn"/>
        <w:numPr>
          <w:ilvl w:val="0"/>
          <w:numId w:val="118"/>
        </w:numPr>
      </w:pPr>
      <w:r w:rsidRPr="001923D1">
        <w:t xml:space="preserve">Tạo tham số mạng nơ-ron: Một ứng dụng mới nổi là khả năng tạo ra các tham số mạng nơ-ron hiệu suất cao, mở ra hướng nghiên cứu mới trong thiết kế mô hình AI.   </w:t>
      </w:r>
    </w:p>
    <w:p w14:paraId="6DAFEAA3" w14:textId="424F68F6" w:rsidR="00543C3C" w:rsidRPr="003100CE" w:rsidRDefault="001923D1" w:rsidP="003100CE">
      <w:pPr>
        <w:pStyle w:val="Nidungvnbn"/>
        <w:numPr>
          <w:ilvl w:val="0"/>
          <w:numId w:val="118"/>
        </w:numPr>
      </w:pPr>
      <w:r w:rsidRPr="001923D1">
        <w:lastRenderedPageBreak/>
        <w:t xml:space="preserve">Tạo hình ảnh có điều kiện hoặc không điều kiện: Mô hình có thể tạo ra hình ảnh mà không có bất kỳ hướng dẫn nào (vô điều kiện) hoặc theo các điều kiện cụ thể (có điều kiện), chẳng hạn như từ văn bản hoặc nhãn lớp.   </w:t>
      </w:r>
      <w:r w:rsidR="00543C3C" w:rsidRPr="003100CE">
        <w:t xml:space="preserve">  </w:t>
      </w:r>
    </w:p>
    <w:p w14:paraId="5A52CECC" w14:textId="01FBED3A" w:rsidR="00913B9D" w:rsidRPr="00355908" w:rsidRDefault="00913B9D" w:rsidP="00F27703">
      <w:pPr>
        <w:pStyle w:val="Heading2"/>
        <w:rPr>
          <w:lang w:val="en-US"/>
        </w:rPr>
      </w:pPr>
      <w:bookmarkStart w:id="32" w:name="_Toc203426572"/>
      <w:r w:rsidRPr="00913B9D">
        <w:t>So sánh các mô hình AI tạo sinh</w:t>
      </w:r>
      <w:bookmarkEnd w:id="32"/>
    </w:p>
    <w:tbl>
      <w:tblPr>
        <w:tblStyle w:val="TableGrid"/>
        <w:tblW w:w="0" w:type="auto"/>
        <w:tblLook w:val="04A0" w:firstRow="1" w:lastRow="0" w:firstColumn="1" w:lastColumn="0" w:noHBand="0" w:noVBand="1"/>
      </w:tblPr>
      <w:tblGrid>
        <w:gridCol w:w="1345"/>
        <w:gridCol w:w="2430"/>
        <w:gridCol w:w="2520"/>
        <w:gridCol w:w="2482"/>
      </w:tblGrid>
      <w:tr w:rsidR="00913B9D" w14:paraId="051934B1" w14:textId="77777777" w:rsidTr="001C36AA">
        <w:tc>
          <w:tcPr>
            <w:tcW w:w="1345" w:type="dxa"/>
            <w:vAlign w:val="center"/>
          </w:tcPr>
          <w:p w14:paraId="45388CDF" w14:textId="33E54DCA" w:rsidR="00913B9D" w:rsidRPr="00913B9D" w:rsidRDefault="00913B9D" w:rsidP="00051CA8">
            <w:pPr>
              <w:pStyle w:val="Nidungvnbn"/>
              <w:spacing w:before="120" w:after="120"/>
              <w:ind w:firstLine="35"/>
            </w:pPr>
            <w:r w:rsidRPr="00913B9D">
              <w:t>Đặc điểm</w:t>
            </w:r>
          </w:p>
        </w:tc>
        <w:tc>
          <w:tcPr>
            <w:tcW w:w="2430" w:type="dxa"/>
            <w:vAlign w:val="center"/>
          </w:tcPr>
          <w:p w14:paraId="258116D0" w14:textId="7EE6191E" w:rsidR="00913B9D" w:rsidRPr="00913B9D" w:rsidRDefault="00913B9D" w:rsidP="00051CA8">
            <w:pPr>
              <w:pStyle w:val="Nidungvnbn"/>
              <w:spacing w:before="120" w:after="120"/>
              <w:ind w:firstLine="35"/>
            </w:pPr>
            <w:r w:rsidRPr="00913B9D">
              <w:t>GANs</w:t>
            </w:r>
          </w:p>
        </w:tc>
        <w:tc>
          <w:tcPr>
            <w:tcW w:w="2520" w:type="dxa"/>
            <w:vAlign w:val="center"/>
          </w:tcPr>
          <w:p w14:paraId="6454EE32" w14:textId="4A40239B" w:rsidR="00913B9D" w:rsidRPr="00913B9D" w:rsidRDefault="00A260A5" w:rsidP="00051CA8">
            <w:pPr>
              <w:pStyle w:val="Nidungvnbn"/>
              <w:spacing w:before="120" w:after="120"/>
              <w:ind w:firstLine="35"/>
            </w:pPr>
            <w:r>
              <w:t>VAE</w:t>
            </w:r>
          </w:p>
        </w:tc>
        <w:tc>
          <w:tcPr>
            <w:tcW w:w="2482" w:type="dxa"/>
            <w:vAlign w:val="center"/>
          </w:tcPr>
          <w:p w14:paraId="2942DCB1" w14:textId="33339D77" w:rsidR="00913B9D" w:rsidRPr="00913B9D" w:rsidRDefault="00913B9D" w:rsidP="00051CA8">
            <w:pPr>
              <w:pStyle w:val="Nidungvnbn"/>
              <w:spacing w:before="120" w:after="120"/>
              <w:ind w:firstLine="35"/>
            </w:pPr>
            <w:r w:rsidRPr="00913B9D">
              <w:t>Diffusion Models</w:t>
            </w:r>
          </w:p>
        </w:tc>
      </w:tr>
      <w:tr w:rsidR="00913B9D" w14:paraId="0922149F" w14:textId="77777777" w:rsidTr="001C36AA">
        <w:tc>
          <w:tcPr>
            <w:tcW w:w="1345" w:type="dxa"/>
            <w:vAlign w:val="center"/>
          </w:tcPr>
          <w:p w14:paraId="33071B3B" w14:textId="5E2CBEE3" w:rsidR="00913B9D" w:rsidRPr="00913B9D" w:rsidRDefault="00913B9D" w:rsidP="00051CA8">
            <w:pPr>
              <w:pStyle w:val="Nidungvnbn"/>
              <w:spacing w:before="120" w:after="120"/>
              <w:ind w:firstLine="35"/>
            </w:pPr>
            <w:r w:rsidRPr="00913B9D">
              <w:t>Nguyên lý</w:t>
            </w:r>
          </w:p>
        </w:tc>
        <w:tc>
          <w:tcPr>
            <w:tcW w:w="2430" w:type="dxa"/>
            <w:vAlign w:val="center"/>
          </w:tcPr>
          <w:p w14:paraId="32AC715D" w14:textId="75A3F070" w:rsidR="00913B9D" w:rsidRPr="00913B9D" w:rsidRDefault="00913B9D" w:rsidP="00051CA8">
            <w:pPr>
              <w:pStyle w:val="Nidungvnbn"/>
              <w:spacing w:before="120" w:after="120"/>
              <w:ind w:firstLine="35"/>
            </w:pPr>
            <w:r w:rsidRPr="00913B9D">
              <w:t>Trò chơi đối nghịch giữa Generator và Discriminator</w:t>
            </w:r>
          </w:p>
        </w:tc>
        <w:tc>
          <w:tcPr>
            <w:tcW w:w="2520" w:type="dxa"/>
            <w:vAlign w:val="center"/>
          </w:tcPr>
          <w:p w14:paraId="1C85C8D7" w14:textId="2D4C010F" w:rsidR="00913B9D" w:rsidRPr="00913B9D" w:rsidRDefault="00913B9D" w:rsidP="00051CA8">
            <w:pPr>
              <w:pStyle w:val="Nidungvnbn"/>
              <w:spacing w:before="120" w:after="120"/>
              <w:ind w:firstLine="35"/>
            </w:pPr>
            <w:r w:rsidRPr="00913B9D">
              <w:t>Mã hóa và giải mã xác suất, tối ưu ELBO</w:t>
            </w:r>
          </w:p>
        </w:tc>
        <w:tc>
          <w:tcPr>
            <w:tcW w:w="2482" w:type="dxa"/>
            <w:vAlign w:val="center"/>
          </w:tcPr>
          <w:p w14:paraId="5376A198" w14:textId="57D16667" w:rsidR="00913B9D" w:rsidRPr="00913B9D" w:rsidRDefault="00913B9D" w:rsidP="00051CA8">
            <w:pPr>
              <w:pStyle w:val="Nidungvnbn"/>
              <w:spacing w:before="120" w:after="120"/>
              <w:ind w:firstLine="35"/>
            </w:pPr>
            <w:r w:rsidRPr="00913B9D">
              <w:t>Quá trình khuếch tán và khử nhiễu nhiều bước</w:t>
            </w:r>
          </w:p>
        </w:tc>
      </w:tr>
      <w:tr w:rsidR="00913B9D" w14:paraId="69284891" w14:textId="77777777" w:rsidTr="001C36AA">
        <w:tc>
          <w:tcPr>
            <w:tcW w:w="1345" w:type="dxa"/>
            <w:vAlign w:val="center"/>
          </w:tcPr>
          <w:p w14:paraId="7B7DC76A" w14:textId="175261F9" w:rsidR="00913B9D" w:rsidRPr="00913B9D" w:rsidRDefault="00913B9D" w:rsidP="00051CA8">
            <w:pPr>
              <w:pStyle w:val="Nidungvnbn"/>
              <w:spacing w:before="120" w:after="120"/>
              <w:ind w:firstLine="35"/>
            </w:pPr>
            <w:r w:rsidRPr="00913B9D">
              <w:t>Chất lượng ảnh</w:t>
            </w:r>
          </w:p>
        </w:tc>
        <w:tc>
          <w:tcPr>
            <w:tcW w:w="2430" w:type="dxa"/>
            <w:vAlign w:val="center"/>
          </w:tcPr>
          <w:p w14:paraId="23581B6E" w14:textId="4E855E27" w:rsidR="00913B9D" w:rsidRPr="00913B9D" w:rsidRDefault="00913B9D" w:rsidP="00051CA8">
            <w:pPr>
              <w:pStyle w:val="Nidungvnbn"/>
              <w:spacing w:before="120" w:after="120"/>
              <w:ind w:firstLine="35"/>
            </w:pPr>
            <w:r w:rsidRPr="00913B9D">
              <w:t>Rất cao, đôi khi chân thực nhất</w:t>
            </w:r>
          </w:p>
        </w:tc>
        <w:tc>
          <w:tcPr>
            <w:tcW w:w="2520" w:type="dxa"/>
            <w:vAlign w:val="center"/>
          </w:tcPr>
          <w:p w14:paraId="0621106C" w14:textId="6D79F00E" w:rsidR="00913B9D" w:rsidRPr="00913B9D" w:rsidRDefault="00913B9D" w:rsidP="00051CA8">
            <w:pPr>
              <w:pStyle w:val="Nidungvnbn"/>
              <w:spacing w:before="120" w:after="120"/>
              <w:ind w:firstLine="35"/>
            </w:pPr>
            <w:r w:rsidRPr="00913B9D">
              <w:t>Thường mờ hơn, kém chân thực hơn GANs</w:t>
            </w:r>
          </w:p>
        </w:tc>
        <w:tc>
          <w:tcPr>
            <w:tcW w:w="2482" w:type="dxa"/>
            <w:vAlign w:val="center"/>
          </w:tcPr>
          <w:p w14:paraId="3D7FC152" w14:textId="79FB4CE2" w:rsidR="00913B9D" w:rsidRPr="00913B9D" w:rsidRDefault="00913B9D" w:rsidP="00051CA8">
            <w:pPr>
              <w:pStyle w:val="Nidungvnbn"/>
              <w:spacing w:before="120" w:after="120"/>
              <w:ind w:firstLine="35"/>
            </w:pPr>
            <w:r w:rsidRPr="00913B9D">
              <w:t>Cao nhất hiện nay, siêu thực và chi tiết</w:t>
            </w:r>
          </w:p>
        </w:tc>
      </w:tr>
      <w:tr w:rsidR="00913B9D" w14:paraId="0FDBBA24" w14:textId="77777777" w:rsidTr="001C36AA">
        <w:tc>
          <w:tcPr>
            <w:tcW w:w="1345" w:type="dxa"/>
            <w:vAlign w:val="center"/>
          </w:tcPr>
          <w:p w14:paraId="4974E474" w14:textId="38C1676C" w:rsidR="00913B9D" w:rsidRPr="00913B9D" w:rsidRDefault="00913B9D" w:rsidP="00051CA8">
            <w:pPr>
              <w:pStyle w:val="Nidungvnbn"/>
              <w:spacing w:before="120" w:after="120"/>
              <w:ind w:firstLine="35"/>
            </w:pPr>
            <w:r w:rsidRPr="00913B9D">
              <w:t>Độ ổn định huấn luyện</w:t>
            </w:r>
          </w:p>
        </w:tc>
        <w:tc>
          <w:tcPr>
            <w:tcW w:w="2430" w:type="dxa"/>
            <w:vAlign w:val="center"/>
          </w:tcPr>
          <w:p w14:paraId="246D00B2" w14:textId="6EA974AC" w:rsidR="00913B9D" w:rsidRPr="00913B9D" w:rsidRDefault="00913B9D" w:rsidP="00051CA8">
            <w:pPr>
              <w:pStyle w:val="Nidungvnbn"/>
              <w:spacing w:before="120" w:after="120"/>
              <w:ind w:firstLine="35"/>
            </w:pPr>
            <w:r w:rsidRPr="00913B9D">
              <w:t>Rất khó, dễ gặp mode collapse</w:t>
            </w:r>
          </w:p>
        </w:tc>
        <w:tc>
          <w:tcPr>
            <w:tcW w:w="2520" w:type="dxa"/>
            <w:vAlign w:val="center"/>
          </w:tcPr>
          <w:p w14:paraId="04C07C3E" w14:textId="75EDCD89" w:rsidR="00913B9D" w:rsidRPr="00913B9D" w:rsidRDefault="00913B9D" w:rsidP="00051CA8">
            <w:pPr>
              <w:pStyle w:val="Nidungvnbn"/>
              <w:spacing w:before="120" w:after="120"/>
              <w:ind w:firstLine="35"/>
            </w:pPr>
            <w:r w:rsidRPr="00913B9D">
              <w:t>Tương đối ổn định, dễ huấn luyện hơn</w:t>
            </w:r>
          </w:p>
        </w:tc>
        <w:tc>
          <w:tcPr>
            <w:tcW w:w="2482" w:type="dxa"/>
            <w:vAlign w:val="center"/>
          </w:tcPr>
          <w:p w14:paraId="676B0640" w14:textId="3EF30611" w:rsidR="00913B9D" w:rsidRPr="00913B9D" w:rsidRDefault="00913B9D" w:rsidP="00051CA8">
            <w:pPr>
              <w:pStyle w:val="Nidungvnbn"/>
              <w:spacing w:before="120" w:after="120"/>
              <w:ind w:firstLine="35"/>
            </w:pPr>
            <w:r w:rsidRPr="00913B9D">
              <w:t>Tốt, ít gặp mode collapse</w:t>
            </w:r>
          </w:p>
        </w:tc>
      </w:tr>
      <w:tr w:rsidR="00913B9D" w14:paraId="41E64E4E" w14:textId="77777777" w:rsidTr="001C36AA">
        <w:tc>
          <w:tcPr>
            <w:tcW w:w="1345" w:type="dxa"/>
            <w:vAlign w:val="center"/>
          </w:tcPr>
          <w:p w14:paraId="7B80B856" w14:textId="0C3C996A" w:rsidR="00913B9D" w:rsidRPr="00913B9D" w:rsidRDefault="00913B9D" w:rsidP="00051CA8">
            <w:pPr>
              <w:pStyle w:val="Nidungvnbn"/>
              <w:spacing w:before="120" w:after="120"/>
              <w:ind w:firstLine="35"/>
            </w:pPr>
            <w:r w:rsidRPr="00913B9D">
              <w:t>Đa dạng mẫu</w:t>
            </w:r>
          </w:p>
        </w:tc>
        <w:tc>
          <w:tcPr>
            <w:tcW w:w="2430" w:type="dxa"/>
            <w:vAlign w:val="center"/>
          </w:tcPr>
          <w:p w14:paraId="142CC377" w14:textId="0BD625D1" w:rsidR="00913B9D" w:rsidRPr="00913B9D" w:rsidRDefault="00913B9D" w:rsidP="00051CA8">
            <w:pPr>
              <w:pStyle w:val="Nidungvnbn"/>
              <w:spacing w:before="120" w:after="120"/>
              <w:ind w:firstLine="35"/>
            </w:pPr>
            <w:r w:rsidRPr="00913B9D">
              <w:t>Dễ bị mode collapse, kém đa dạng nếu không cẩn thận</w:t>
            </w:r>
          </w:p>
        </w:tc>
        <w:tc>
          <w:tcPr>
            <w:tcW w:w="2520" w:type="dxa"/>
            <w:vAlign w:val="center"/>
          </w:tcPr>
          <w:p w14:paraId="14536867" w14:textId="31758025" w:rsidR="00913B9D" w:rsidRPr="00913B9D" w:rsidRDefault="00913B9D" w:rsidP="00051CA8">
            <w:pPr>
              <w:pStyle w:val="Nidungvnbn"/>
              <w:spacing w:before="120" w:after="120"/>
              <w:ind w:firstLine="35"/>
            </w:pPr>
            <w:r w:rsidRPr="00913B9D">
              <w:t>Khá tốt, không gian tiềm ẩn liên tục</w:t>
            </w:r>
          </w:p>
        </w:tc>
        <w:tc>
          <w:tcPr>
            <w:tcW w:w="2482" w:type="dxa"/>
            <w:vAlign w:val="center"/>
          </w:tcPr>
          <w:p w14:paraId="5ED8E56C" w14:textId="03C1CE48" w:rsidR="00913B9D" w:rsidRPr="00913B9D" w:rsidRDefault="00913B9D" w:rsidP="00051CA8">
            <w:pPr>
              <w:pStyle w:val="Nidungvnbn"/>
              <w:spacing w:before="120" w:after="120"/>
              <w:ind w:firstLine="35"/>
            </w:pPr>
            <w:r w:rsidRPr="00913B9D">
              <w:t>Rất tốt, đa dạng mẫu tạo sinh</w:t>
            </w:r>
          </w:p>
        </w:tc>
      </w:tr>
      <w:tr w:rsidR="00913B9D" w14:paraId="19EA3D56" w14:textId="77777777" w:rsidTr="001C36AA">
        <w:tc>
          <w:tcPr>
            <w:tcW w:w="1345" w:type="dxa"/>
            <w:vAlign w:val="center"/>
          </w:tcPr>
          <w:p w14:paraId="3B56D9A8" w14:textId="3D135488" w:rsidR="00913B9D" w:rsidRPr="00913B9D" w:rsidRDefault="00913B9D" w:rsidP="00051CA8">
            <w:pPr>
              <w:pStyle w:val="Nidungvnbn"/>
              <w:spacing w:before="120" w:after="120"/>
              <w:ind w:firstLine="35"/>
            </w:pPr>
            <w:r w:rsidRPr="00913B9D">
              <w:t>Tốc độ tạo sinh</w:t>
            </w:r>
          </w:p>
        </w:tc>
        <w:tc>
          <w:tcPr>
            <w:tcW w:w="2430" w:type="dxa"/>
            <w:vAlign w:val="center"/>
          </w:tcPr>
          <w:p w14:paraId="0DE8DB46" w14:textId="299EBDF9" w:rsidR="00913B9D" w:rsidRPr="00913B9D" w:rsidRDefault="00913B9D" w:rsidP="00051CA8">
            <w:pPr>
              <w:pStyle w:val="Nidungvnbn"/>
              <w:spacing w:before="120" w:after="120"/>
              <w:ind w:firstLine="35"/>
            </w:pPr>
            <w:r w:rsidRPr="00913B9D">
              <w:t>Nhanh (một lần chuyển tiếp)</w:t>
            </w:r>
          </w:p>
        </w:tc>
        <w:tc>
          <w:tcPr>
            <w:tcW w:w="2520" w:type="dxa"/>
            <w:vAlign w:val="center"/>
          </w:tcPr>
          <w:p w14:paraId="3930CCB8" w14:textId="49EAC7C2" w:rsidR="00913B9D" w:rsidRPr="00913B9D" w:rsidRDefault="00913B9D" w:rsidP="00051CA8">
            <w:pPr>
              <w:pStyle w:val="Nidungvnbn"/>
              <w:spacing w:before="120" w:after="120"/>
              <w:ind w:firstLine="35"/>
            </w:pPr>
            <w:r w:rsidRPr="00913B9D">
              <w:t>Nhanh (một lần chuyển tiếp)</w:t>
            </w:r>
          </w:p>
        </w:tc>
        <w:tc>
          <w:tcPr>
            <w:tcW w:w="2482" w:type="dxa"/>
            <w:vAlign w:val="center"/>
          </w:tcPr>
          <w:p w14:paraId="202A82D7" w14:textId="4EFE3032" w:rsidR="00913B9D" w:rsidRPr="00913B9D" w:rsidRDefault="00913B9D" w:rsidP="00051CA8">
            <w:pPr>
              <w:pStyle w:val="Nidungvnbn"/>
              <w:spacing w:before="120" w:after="120"/>
              <w:ind w:firstLine="35"/>
            </w:pPr>
            <w:r w:rsidRPr="00913B9D">
              <w:t>Chậm (nhiều bước lặp lại), cải thiện với LDM</w:t>
            </w:r>
          </w:p>
        </w:tc>
      </w:tr>
      <w:tr w:rsidR="00913B9D" w14:paraId="06A6F599" w14:textId="77777777" w:rsidTr="001C36AA">
        <w:tc>
          <w:tcPr>
            <w:tcW w:w="1345" w:type="dxa"/>
            <w:vAlign w:val="center"/>
          </w:tcPr>
          <w:p w14:paraId="43F9707E" w14:textId="088BDC63" w:rsidR="00913B9D" w:rsidRPr="00913B9D" w:rsidRDefault="00913B9D" w:rsidP="00051CA8">
            <w:pPr>
              <w:pStyle w:val="Nidungvnbn"/>
              <w:spacing w:before="120" w:after="120"/>
              <w:ind w:firstLine="35"/>
            </w:pPr>
            <w:r w:rsidRPr="00913B9D">
              <w:t>Kiểm soát tạo sinh</w:t>
            </w:r>
          </w:p>
        </w:tc>
        <w:tc>
          <w:tcPr>
            <w:tcW w:w="2430" w:type="dxa"/>
            <w:vAlign w:val="center"/>
          </w:tcPr>
          <w:p w14:paraId="535D7474" w14:textId="78927CDB" w:rsidR="00913B9D" w:rsidRPr="00913B9D" w:rsidRDefault="00913B9D" w:rsidP="00051CA8">
            <w:pPr>
              <w:pStyle w:val="Nidungvnbn"/>
              <w:spacing w:before="120" w:after="120"/>
              <w:ind w:firstLine="35"/>
            </w:pPr>
            <w:r w:rsidRPr="00913B9D">
              <w:t>Khó kiểm soát trực tiếp, cần cGAN</w:t>
            </w:r>
          </w:p>
        </w:tc>
        <w:tc>
          <w:tcPr>
            <w:tcW w:w="2520" w:type="dxa"/>
            <w:vAlign w:val="center"/>
          </w:tcPr>
          <w:p w14:paraId="43496872" w14:textId="26CCD4EC" w:rsidR="00913B9D" w:rsidRPr="00913B9D" w:rsidRDefault="00913B9D" w:rsidP="00051CA8">
            <w:pPr>
              <w:pStyle w:val="Nidungvnbn"/>
              <w:spacing w:before="120" w:after="120"/>
              <w:ind w:firstLine="35"/>
            </w:pPr>
            <w:r w:rsidRPr="00913B9D">
              <w:t>Tốt hơn (qua không gian tiềm ẩn), cVAE</w:t>
            </w:r>
          </w:p>
        </w:tc>
        <w:tc>
          <w:tcPr>
            <w:tcW w:w="2482" w:type="dxa"/>
            <w:vAlign w:val="center"/>
          </w:tcPr>
          <w:p w14:paraId="7238C33D" w14:textId="1B1122DA" w:rsidR="00913B9D" w:rsidRPr="00913B9D" w:rsidRDefault="00913B9D" w:rsidP="00051CA8">
            <w:pPr>
              <w:pStyle w:val="Nidungvnbn"/>
              <w:spacing w:before="120" w:after="120"/>
              <w:ind w:firstLine="35"/>
            </w:pPr>
            <w:r w:rsidRPr="00913B9D">
              <w:t>Rất tốt (qua văn bản, điều kiện, và các bước)</w:t>
            </w:r>
          </w:p>
        </w:tc>
      </w:tr>
      <w:tr w:rsidR="00913B9D" w14:paraId="5C5472DB" w14:textId="77777777" w:rsidTr="001C36AA">
        <w:tc>
          <w:tcPr>
            <w:tcW w:w="1345" w:type="dxa"/>
            <w:vAlign w:val="center"/>
          </w:tcPr>
          <w:p w14:paraId="2ED48155" w14:textId="7B72B2C0" w:rsidR="00913B9D" w:rsidRPr="00913B9D" w:rsidRDefault="00913B9D" w:rsidP="00051CA8">
            <w:pPr>
              <w:pStyle w:val="Nidungvnbn"/>
              <w:spacing w:before="120" w:after="120"/>
              <w:ind w:firstLine="35"/>
            </w:pPr>
            <w:r w:rsidRPr="00913B9D">
              <w:lastRenderedPageBreak/>
              <w:t>Ưu điểm nổi bật</w:t>
            </w:r>
          </w:p>
        </w:tc>
        <w:tc>
          <w:tcPr>
            <w:tcW w:w="2430" w:type="dxa"/>
            <w:vAlign w:val="center"/>
          </w:tcPr>
          <w:p w14:paraId="29727571" w14:textId="7A405A5F" w:rsidR="00913B9D" w:rsidRPr="00913B9D" w:rsidRDefault="00913B9D" w:rsidP="00051CA8">
            <w:pPr>
              <w:pStyle w:val="Nidungvnbn"/>
              <w:spacing w:before="120" w:after="120"/>
              <w:ind w:firstLine="35"/>
            </w:pPr>
            <w:r w:rsidRPr="00913B9D">
              <w:t>Ảnh rất sắc nét, chân thực</w:t>
            </w:r>
          </w:p>
        </w:tc>
        <w:tc>
          <w:tcPr>
            <w:tcW w:w="2520" w:type="dxa"/>
            <w:vAlign w:val="center"/>
          </w:tcPr>
          <w:p w14:paraId="2710488B" w14:textId="11D7DAA3" w:rsidR="00913B9D" w:rsidRPr="00913B9D" w:rsidRDefault="00913B9D" w:rsidP="00051CA8">
            <w:pPr>
              <w:pStyle w:val="Nidungvnbn"/>
              <w:spacing w:before="120" w:after="120"/>
              <w:ind w:firstLine="35"/>
            </w:pPr>
            <w:r w:rsidRPr="00913B9D">
              <w:t>Không gian tiềm ẩn có ý nghĩa, dễ huấn luyện</w:t>
            </w:r>
          </w:p>
        </w:tc>
        <w:tc>
          <w:tcPr>
            <w:tcW w:w="2482" w:type="dxa"/>
            <w:vAlign w:val="center"/>
          </w:tcPr>
          <w:p w14:paraId="36BBC3D4" w14:textId="20EB56E4" w:rsidR="00913B9D" w:rsidRPr="00913B9D" w:rsidRDefault="00913B9D" w:rsidP="00051CA8">
            <w:pPr>
              <w:pStyle w:val="Nidungvnbn"/>
              <w:spacing w:before="120" w:after="120"/>
              <w:ind w:firstLine="35"/>
            </w:pPr>
            <w:r w:rsidRPr="00913B9D">
              <w:t>Chất lượng ảnh vượt trội, ổn định hơn</w:t>
            </w:r>
          </w:p>
        </w:tc>
      </w:tr>
      <w:tr w:rsidR="00913B9D" w14:paraId="4CB6C57B" w14:textId="77777777" w:rsidTr="001C36AA">
        <w:tc>
          <w:tcPr>
            <w:tcW w:w="1345" w:type="dxa"/>
            <w:vAlign w:val="center"/>
          </w:tcPr>
          <w:p w14:paraId="21ED290F" w14:textId="7F711ABA" w:rsidR="00913B9D" w:rsidRPr="00913B9D" w:rsidRDefault="00913B9D" w:rsidP="00051CA8">
            <w:pPr>
              <w:pStyle w:val="Nidungvnbn"/>
              <w:spacing w:before="120" w:after="120"/>
              <w:ind w:firstLine="35"/>
            </w:pPr>
            <w:r w:rsidRPr="00913B9D">
              <w:t>Nhược điểm nổi bật</w:t>
            </w:r>
          </w:p>
        </w:tc>
        <w:tc>
          <w:tcPr>
            <w:tcW w:w="2430" w:type="dxa"/>
            <w:vAlign w:val="center"/>
          </w:tcPr>
          <w:p w14:paraId="224CE783" w14:textId="311B50BA" w:rsidR="00913B9D" w:rsidRPr="00913B9D" w:rsidRDefault="00913B9D" w:rsidP="00051CA8">
            <w:pPr>
              <w:pStyle w:val="Nidungvnbn"/>
              <w:spacing w:before="120" w:after="120"/>
              <w:ind w:firstLine="35"/>
            </w:pPr>
            <w:r w:rsidRPr="00913B9D">
              <w:t>Khó huấn luyện, mode collapse</w:t>
            </w:r>
          </w:p>
        </w:tc>
        <w:tc>
          <w:tcPr>
            <w:tcW w:w="2520" w:type="dxa"/>
            <w:vAlign w:val="center"/>
          </w:tcPr>
          <w:p w14:paraId="7B5A55DE" w14:textId="7FF4AC7C" w:rsidR="00913B9D" w:rsidRPr="00913B9D" w:rsidRDefault="00913B9D" w:rsidP="00051CA8">
            <w:pPr>
              <w:pStyle w:val="Nidungvnbn"/>
              <w:spacing w:before="120" w:after="120"/>
              <w:ind w:firstLine="35"/>
            </w:pPr>
            <w:r w:rsidRPr="00913B9D">
              <w:t>Ảnh mờ, chất lượng kém hơn</w:t>
            </w:r>
          </w:p>
        </w:tc>
        <w:tc>
          <w:tcPr>
            <w:tcW w:w="2482" w:type="dxa"/>
            <w:vAlign w:val="center"/>
          </w:tcPr>
          <w:p w14:paraId="539D1837" w14:textId="688A04BC" w:rsidR="00913B9D" w:rsidRPr="00913B9D" w:rsidRDefault="00913B9D" w:rsidP="00051CA8">
            <w:pPr>
              <w:pStyle w:val="Nidungvnbn"/>
              <w:spacing w:before="120" w:after="120"/>
              <w:ind w:firstLine="35"/>
            </w:pPr>
            <w:r w:rsidRPr="00913B9D">
              <w:t>Tốc độ tạo sinh chậm, chi phí cao (trước LDM)</w:t>
            </w:r>
          </w:p>
        </w:tc>
      </w:tr>
      <w:tr w:rsidR="00913B9D" w14:paraId="0FBB7CD5" w14:textId="77777777" w:rsidTr="001C36AA">
        <w:tc>
          <w:tcPr>
            <w:tcW w:w="1345" w:type="dxa"/>
            <w:vAlign w:val="center"/>
          </w:tcPr>
          <w:p w14:paraId="4EDEB96A" w14:textId="11E48B86" w:rsidR="00913B9D" w:rsidRPr="00913B9D" w:rsidRDefault="00913B9D" w:rsidP="00051CA8">
            <w:pPr>
              <w:pStyle w:val="Nidungvnbn"/>
              <w:spacing w:before="120" w:after="120"/>
              <w:ind w:firstLine="35"/>
            </w:pPr>
            <w:r w:rsidRPr="00913B9D">
              <w:t>Ứng dụng chính</w:t>
            </w:r>
          </w:p>
        </w:tc>
        <w:tc>
          <w:tcPr>
            <w:tcW w:w="2430" w:type="dxa"/>
            <w:vAlign w:val="center"/>
          </w:tcPr>
          <w:p w14:paraId="517C0401" w14:textId="07C94463" w:rsidR="00913B9D" w:rsidRPr="00913B9D" w:rsidRDefault="00913B9D" w:rsidP="00051CA8">
            <w:pPr>
              <w:pStyle w:val="Nidungvnbn"/>
              <w:spacing w:before="120" w:after="120"/>
              <w:ind w:firstLine="35"/>
            </w:pPr>
            <w:r w:rsidRPr="00913B9D">
              <w:t>Tạo ảnh chân thực, chuyển đổi phong cách, data augmentation</w:t>
            </w:r>
          </w:p>
        </w:tc>
        <w:tc>
          <w:tcPr>
            <w:tcW w:w="2520" w:type="dxa"/>
            <w:vAlign w:val="center"/>
          </w:tcPr>
          <w:p w14:paraId="1DB274CE" w14:textId="4F513FFD" w:rsidR="00913B9D" w:rsidRPr="00913B9D" w:rsidRDefault="00913B9D" w:rsidP="00051CA8">
            <w:pPr>
              <w:pStyle w:val="Nidungvnbn"/>
              <w:spacing w:before="120" w:after="120"/>
              <w:ind w:firstLine="35"/>
            </w:pPr>
            <w:r w:rsidRPr="00913B9D">
              <w:t>Nén dữ liệu, phát hiện dị thường, khám phá không gian tiềm ẩn</w:t>
            </w:r>
          </w:p>
        </w:tc>
        <w:tc>
          <w:tcPr>
            <w:tcW w:w="2482" w:type="dxa"/>
            <w:vAlign w:val="center"/>
          </w:tcPr>
          <w:p w14:paraId="6237BF87" w14:textId="7B10A552" w:rsidR="00913B9D" w:rsidRPr="00913B9D" w:rsidRDefault="00913B9D" w:rsidP="004C7AC4">
            <w:pPr>
              <w:pStyle w:val="Nidungvnbn"/>
              <w:keepNext/>
              <w:spacing w:before="120" w:after="120"/>
              <w:ind w:firstLine="35"/>
            </w:pPr>
            <w:r w:rsidRPr="00913B9D">
              <w:t>Tạo ảnh từ văn bản, chỉnh sửa ảnh, super-resolution</w:t>
            </w:r>
          </w:p>
        </w:tc>
      </w:tr>
    </w:tbl>
    <w:p w14:paraId="2129C31E" w14:textId="1621796D" w:rsidR="004C7AC4" w:rsidRPr="004C7AC4" w:rsidRDefault="004C7AC4">
      <w:pPr>
        <w:pStyle w:val="Caption"/>
        <w:rPr>
          <w:i/>
          <w:iCs/>
        </w:rPr>
      </w:pPr>
      <w:bookmarkStart w:id="33" w:name="_Toc203417267"/>
      <w:r w:rsidRPr="004C7AC4">
        <w:rPr>
          <w:i/>
          <w:iCs/>
        </w:rPr>
        <w:t>Bảng 3.</w:t>
      </w:r>
      <w:r w:rsidRPr="004C7AC4">
        <w:rPr>
          <w:i/>
          <w:iCs/>
        </w:rPr>
        <w:fldChar w:fldCharType="begin"/>
      </w:r>
      <w:r w:rsidRPr="004C7AC4">
        <w:rPr>
          <w:i/>
          <w:iCs/>
        </w:rPr>
        <w:instrText xml:space="preserve"> SEQ Bảng_3. \* ARABIC </w:instrText>
      </w:r>
      <w:r w:rsidRPr="004C7AC4">
        <w:rPr>
          <w:i/>
          <w:iCs/>
        </w:rPr>
        <w:fldChar w:fldCharType="separate"/>
      </w:r>
      <w:r w:rsidRPr="004C7AC4">
        <w:rPr>
          <w:i/>
          <w:iCs/>
          <w:noProof/>
        </w:rPr>
        <w:t>1</w:t>
      </w:r>
      <w:r w:rsidRPr="004C7AC4">
        <w:rPr>
          <w:i/>
          <w:iCs/>
        </w:rPr>
        <w:fldChar w:fldCharType="end"/>
      </w:r>
      <w:r w:rsidRPr="004C7AC4">
        <w:rPr>
          <w:i/>
          <w:iCs/>
        </w:rPr>
        <w:t xml:space="preserve"> </w:t>
      </w:r>
      <w:r w:rsidRPr="004C7AC4">
        <w:rPr>
          <w:i/>
          <w:iCs/>
          <w:noProof/>
        </w:rPr>
        <w:t xml:space="preserve">Bảng so sánh mô hình GANs, </w:t>
      </w:r>
      <w:r w:rsidR="00A260A5">
        <w:rPr>
          <w:i/>
          <w:iCs/>
          <w:noProof/>
        </w:rPr>
        <w:t>VAE</w:t>
      </w:r>
      <w:r w:rsidRPr="004C7AC4">
        <w:rPr>
          <w:i/>
          <w:iCs/>
          <w:noProof/>
        </w:rPr>
        <w:t xml:space="preserve"> và </w:t>
      </w:r>
      <w:r w:rsidRPr="004C7AC4">
        <w:rPr>
          <w:i/>
          <w:iCs/>
        </w:rPr>
        <w:t>Diffusion Models</w:t>
      </w:r>
      <w:bookmarkEnd w:id="33"/>
    </w:p>
    <w:p w14:paraId="7648BEC7" w14:textId="3F70BC93" w:rsidR="00C62CB6" w:rsidRPr="00A24761" w:rsidRDefault="00C62CB6" w:rsidP="00F27703">
      <w:pPr>
        <w:pStyle w:val="Nidungvnbn"/>
        <w:spacing w:before="120" w:after="120"/>
        <w:ind w:firstLine="0"/>
        <w:rPr>
          <w:sz w:val="32"/>
          <w:szCs w:val="32"/>
          <w:highlight w:val="lightGray"/>
        </w:rPr>
      </w:pPr>
      <w:r>
        <w:br w:type="page"/>
      </w:r>
    </w:p>
    <w:p w14:paraId="7B2E0A24" w14:textId="0D267C3C" w:rsidR="00C2558F" w:rsidRPr="00173935" w:rsidRDefault="00610B01" w:rsidP="00F27703">
      <w:pPr>
        <w:pStyle w:val="Heading1"/>
      </w:pPr>
      <w:bookmarkStart w:id="34" w:name="_Toc203426573"/>
      <w:r>
        <w:rPr>
          <w:lang w:val="en-US"/>
        </w:rPr>
        <w:lastRenderedPageBreak/>
        <w:t>THỰC NGHIỆM</w:t>
      </w:r>
      <w:bookmarkEnd w:id="34"/>
      <w:r w:rsidR="003B7688">
        <w:rPr>
          <w:lang w:val="en-US"/>
        </w:rPr>
        <w:t xml:space="preserve"> </w:t>
      </w:r>
    </w:p>
    <w:p w14:paraId="32AE23D7" w14:textId="4FE5EDD2" w:rsidR="00173935" w:rsidRDefault="00173935" w:rsidP="00F27703">
      <w:pPr>
        <w:pStyle w:val="Nidungvnbn"/>
        <w:spacing w:before="120" w:after="120"/>
      </w:pPr>
      <w:r w:rsidRPr="00173935">
        <w:t xml:space="preserve">Chương này sẽ trình bày một số ví dụ thực nghiệm và demo mã nguồn (code demo) minh họa cho hoạt động của các mô hình AI tạo sinh đã được giới thiệu. Mục tiêu </w:t>
      </w:r>
      <w:r w:rsidR="00D21530">
        <w:t>để đưa ra</w:t>
      </w:r>
      <w:r w:rsidRPr="00173935">
        <w:t xml:space="preserve"> cái nhìn trực quan hơn về cách các mô hình này hoạt động và kết quả mà chúng có thể tạo ra.</w:t>
      </w:r>
    </w:p>
    <w:p w14:paraId="562D7494" w14:textId="77777777" w:rsidR="002F7353" w:rsidRDefault="002F7353" w:rsidP="00F27703">
      <w:pPr>
        <w:pStyle w:val="Heading2"/>
        <w:rPr>
          <w:lang w:val="en-US"/>
        </w:rPr>
      </w:pPr>
      <w:bookmarkStart w:id="35" w:name="_Toc203426574"/>
      <w:r w:rsidRPr="002F7353">
        <w:t>Dữ liệu thực nghiệm</w:t>
      </w:r>
      <w:bookmarkEnd w:id="35"/>
    </w:p>
    <w:p w14:paraId="166E27C3" w14:textId="26232937" w:rsidR="002B37F4" w:rsidRPr="002B37F4" w:rsidRDefault="002B37F4" w:rsidP="00F27703">
      <w:pPr>
        <w:pStyle w:val="Nidungvnbn"/>
        <w:spacing w:before="120" w:after="120"/>
      </w:pPr>
      <w:r w:rsidRPr="002B37F4">
        <w:t>Các thí nghiệm được thực hiện trên tập dữ liệu MNIST (Modified National Institute of Standards and Technology database), một bộ dữ liệu chuẩn trong nghiên cứu thị giác máy tính. MNIST bao gồm 60.000 hình ảnh chữ số viết tay cho mục đích huấn luyện và 10.000 hình ảnh cho mục đích kiểm tra. Mỗi hình ảnh có độ phân giải 28x28 pixel và thuộc một trong 10 lớp, đại diện cho các chữ số từ 0 đến 9. Dữ liệu được tải trực tiếp từ thư viện torchvision.datasets và được chuyển đổi thành định dạng tensor, sẵn sàng cho quá trình huấn luyện mô hình.</w:t>
      </w:r>
    </w:p>
    <w:p w14:paraId="6F301AF5" w14:textId="2E390194" w:rsidR="00A24761" w:rsidRDefault="00A24761" w:rsidP="00F27703">
      <w:pPr>
        <w:pStyle w:val="Heading2"/>
        <w:rPr>
          <w:lang w:val="en-US"/>
        </w:rPr>
      </w:pPr>
      <w:bookmarkStart w:id="36" w:name="_Toc203426575"/>
      <w:r w:rsidRPr="00A24761">
        <w:t>Môi trường và công cụ thực nghiệm</w:t>
      </w:r>
      <w:bookmarkEnd w:id="36"/>
    </w:p>
    <w:p w14:paraId="28B0866A" w14:textId="44E95E41" w:rsidR="00A24761" w:rsidRPr="00A24761" w:rsidRDefault="00A24761" w:rsidP="00F27703">
      <w:pPr>
        <w:pStyle w:val="Nidungvnbn"/>
        <w:spacing w:before="120" w:after="120"/>
      </w:pPr>
      <w:r w:rsidRPr="00A24761">
        <w:t xml:space="preserve">Ngôn ngữ lập trình: Python </w:t>
      </w:r>
    </w:p>
    <w:p w14:paraId="172157D8" w14:textId="77777777" w:rsidR="00A24761" w:rsidRPr="00E4160E" w:rsidRDefault="00A24761" w:rsidP="00F27703">
      <w:pPr>
        <w:pStyle w:val="Nidungvnbn"/>
        <w:spacing w:before="120" w:after="120"/>
      </w:pPr>
      <w:r w:rsidRPr="00A24761">
        <w:t>Thư viện sử dụng:</w:t>
      </w:r>
    </w:p>
    <w:p w14:paraId="4929A715" w14:textId="2E968364" w:rsidR="00D21530" w:rsidRPr="00D21530" w:rsidRDefault="00D21530" w:rsidP="00D21530">
      <w:pPr>
        <w:pStyle w:val="Nidungvnbn"/>
        <w:numPr>
          <w:ilvl w:val="0"/>
          <w:numId w:val="137"/>
        </w:numPr>
      </w:pPr>
      <w:r>
        <w:t>T</w:t>
      </w:r>
      <w:r w:rsidRPr="00D21530">
        <w:t>orch, torchvision: dùng để xây dựng và huấn luyện mạng nơ-ron nhân tạo, xử lý dữ liệu và tải bộ dữ liệu MNIST.</w:t>
      </w:r>
    </w:p>
    <w:p w14:paraId="5DFBABBD" w14:textId="0248A54B" w:rsidR="00D21530" w:rsidRPr="00D21530" w:rsidRDefault="00D21530" w:rsidP="00D21530">
      <w:pPr>
        <w:pStyle w:val="Nidungvnbn"/>
        <w:numPr>
          <w:ilvl w:val="0"/>
          <w:numId w:val="137"/>
        </w:numPr>
      </w:pPr>
      <w:r>
        <w:t>T</w:t>
      </w:r>
      <w:r w:rsidRPr="00D21530">
        <w:t>orchvision.utils: hỗ trợ lưu ảnh đầu ra từ mô hình.</w:t>
      </w:r>
    </w:p>
    <w:p w14:paraId="1AF86D12" w14:textId="0891A52B" w:rsidR="00D21530" w:rsidRPr="00D21530" w:rsidRDefault="00D21530" w:rsidP="00D21530">
      <w:pPr>
        <w:pStyle w:val="Nidungvnbn"/>
        <w:numPr>
          <w:ilvl w:val="0"/>
          <w:numId w:val="137"/>
        </w:numPr>
      </w:pPr>
      <w:r>
        <w:t>T</w:t>
      </w:r>
      <w:r w:rsidRPr="00D21530">
        <w:t>qdm: hiển thị tiến trình huấn luyện dạng thanh tiến độ.</w:t>
      </w:r>
    </w:p>
    <w:p w14:paraId="6F74C697" w14:textId="269738C5" w:rsidR="00D21530" w:rsidRPr="00D21530" w:rsidRDefault="00D21530" w:rsidP="00D21530">
      <w:pPr>
        <w:pStyle w:val="Nidungvnbn"/>
        <w:numPr>
          <w:ilvl w:val="0"/>
          <w:numId w:val="137"/>
        </w:numPr>
      </w:pPr>
      <w:r>
        <w:t>O</w:t>
      </w:r>
      <w:r w:rsidRPr="00D21530">
        <w:t>s: xử lý thao tác thư mục và lưu file ảnh.</w:t>
      </w:r>
    </w:p>
    <w:p w14:paraId="064EF532" w14:textId="6F6E2455" w:rsidR="00A24761" w:rsidRPr="00E4160E" w:rsidRDefault="00A24761" w:rsidP="00D21530">
      <w:pPr>
        <w:pStyle w:val="Nidungvnbn"/>
        <w:spacing w:before="120" w:after="120"/>
      </w:pPr>
      <w:r w:rsidRPr="00E4160E">
        <w:t>Thiết bị thực nghiệm: máy tính cá nhân với CPU (có hỗ trợ huấn luyện trên GPU nếu khả dụng)</w:t>
      </w:r>
    </w:p>
    <w:p w14:paraId="1B6FA65B" w14:textId="0DEF71C2" w:rsidR="00173935" w:rsidRDefault="00173935" w:rsidP="00F27703">
      <w:pPr>
        <w:pStyle w:val="Heading2"/>
        <w:rPr>
          <w:lang w:val="en-US"/>
        </w:rPr>
      </w:pPr>
      <w:bookmarkStart w:id="37" w:name="_Toc203426576"/>
      <w:r w:rsidRPr="00173935">
        <w:t xml:space="preserve">Demo 1: </w:t>
      </w:r>
      <w:r w:rsidR="005977A7" w:rsidRPr="005977A7">
        <w:rPr>
          <w:lang w:val="en-US"/>
        </w:rPr>
        <w:t>Tạo ảnh chữ số viết tay bằng GAN</w:t>
      </w:r>
      <w:r w:rsidR="00BA3093">
        <w:rPr>
          <w:lang w:val="en-US"/>
        </w:rPr>
        <w:t>s</w:t>
      </w:r>
      <w:bookmarkEnd w:id="37"/>
      <w:r w:rsidR="005977A7" w:rsidRPr="005977A7">
        <w:rPr>
          <w:lang w:val="en-US"/>
        </w:rPr>
        <w:t xml:space="preserve"> </w:t>
      </w:r>
    </w:p>
    <w:p w14:paraId="1AA07B96" w14:textId="77777777" w:rsidR="00DB1730" w:rsidRPr="00DB1730" w:rsidRDefault="00DB1730" w:rsidP="00F27703">
      <w:pPr>
        <w:pStyle w:val="Nidungvnbn"/>
        <w:spacing w:before="120" w:after="120"/>
      </w:pPr>
      <w:r w:rsidRPr="00DB1730">
        <w:t xml:space="preserve">Demo này sử dụng mạng GAN đơn giản (Vanilla GAN) được xây dựng từ đầu bằng thư viện PyTorch. Mô hình này được thiết kế để làm rõ cơ chế hoạt động cơ bản </w:t>
      </w:r>
      <w:r w:rsidRPr="00DB1730">
        <w:lastRenderedPageBreak/>
        <w:t>của GAN trong việc sinh ảnh chữ số viết tay trên bộ dữ liệu MNIST (ảnh grayscale kích thước 28×28).</w:t>
      </w:r>
    </w:p>
    <w:p w14:paraId="0AECEEB6" w14:textId="21F5DCAA" w:rsidR="00AA71F9" w:rsidRPr="0001528B" w:rsidRDefault="0001528B" w:rsidP="00AA71F9">
      <w:pPr>
        <w:pStyle w:val="Nidungvnbn"/>
        <w:spacing w:before="120" w:after="120"/>
      </w:pPr>
      <w:r w:rsidRPr="0001528B">
        <w:t xml:space="preserve">Ý tưởng và </w:t>
      </w:r>
      <w:r w:rsidR="00457FCE">
        <w:t>c</w:t>
      </w:r>
      <w:r w:rsidRPr="0001528B">
        <w:t xml:space="preserve">ấu trúc </w:t>
      </w:r>
      <w:r w:rsidR="00457FCE">
        <w:t>m</w:t>
      </w:r>
      <w:r w:rsidRPr="0001528B">
        <w:t>ã nguồn:</w:t>
      </w:r>
    </w:p>
    <w:p w14:paraId="255E6846" w14:textId="7C8E5D36" w:rsidR="0001528B" w:rsidRPr="00C35511" w:rsidRDefault="0001528B" w:rsidP="009552C5">
      <w:pPr>
        <w:pStyle w:val="Nidungvnbn"/>
        <w:numPr>
          <w:ilvl w:val="0"/>
          <w:numId w:val="119"/>
        </w:numPr>
        <w:spacing w:before="120" w:after="120"/>
      </w:pPr>
      <w:r w:rsidRPr="00C35511">
        <w:t>Khởi tạo mô hình:</w:t>
      </w:r>
    </w:p>
    <w:p w14:paraId="31D30319" w14:textId="77777777" w:rsidR="0001528B" w:rsidRPr="00C35511" w:rsidRDefault="0001528B" w:rsidP="009552C5">
      <w:pPr>
        <w:pStyle w:val="Nidungvnbn"/>
        <w:numPr>
          <w:ilvl w:val="0"/>
          <w:numId w:val="120"/>
        </w:numPr>
        <w:spacing w:before="120" w:after="120"/>
        <w:ind w:left="2160"/>
      </w:pPr>
      <w:r w:rsidRPr="00C35511">
        <w:t>Tải dữ liệu huấn luyện MNIST và chuẩn hóa chúng.</w:t>
      </w:r>
    </w:p>
    <w:p w14:paraId="072A9C5E" w14:textId="77777777" w:rsidR="0001528B" w:rsidRPr="00C35511" w:rsidRDefault="0001528B" w:rsidP="009552C5">
      <w:pPr>
        <w:pStyle w:val="Nidungvnbn"/>
        <w:numPr>
          <w:ilvl w:val="0"/>
          <w:numId w:val="120"/>
        </w:numPr>
        <w:spacing w:before="120" w:after="120"/>
        <w:ind w:left="2160"/>
      </w:pPr>
      <w:r w:rsidRPr="00C35511">
        <w:t>Xây dựng kiến trúc cho Generator (G) và Discriminator (D).</w:t>
      </w:r>
    </w:p>
    <w:p w14:paraId="08BD842A" w14:textId="77777777" w:rsidR="0001528B" w:rsidRPr="00C35511" w:rsidRDefault="0001528B" w:rsidP="009552C5">
      <w:pPr>
        <w:pStyle w:val="Nidungvnbn"/>
        <w:numPr>
          <w:ilvl w:val="0"/>
          <w:numId w:val="120"/>
        </w:numPr>
        <w:spacing w:before="120" w:after="120"/>
        <w:ind w:left="2160"/>
      </w:pPr>
      <w:r w:rsidRPr="00C35511">
        <w:t>Định nghĩa các hàm mất mát (loss functions) và bộ tối ưu hóa (optimizers) cho cả G và D.</w:t>
      </w:r>
    </w:p>
    <w:p w14:paraId="6983F3B5" w14:textId="7C9AD188" w:rsidR="0001528B" w:rsidRPr="00C35511" w:rsidRDefault="0001528B" w:rsidP="009552C5">
      <w:pPr>
        <w:pStyle w:val="Nidungvnbn"/>
        <w:numPr>
          <w:ilvl w:val="0"/>
          <w:numId w:val="119"/>
        </w:numPr>
        <w:spacing w:before="120" w:after="120"/>
      </w:pPr>
      <w:r w:rsidRPr="00C35511">
        <w:t>Quá trình huấn luyện:</w:t>
      </w:r>
    </w:p>
    <w:p w14:paraId="0629464B" w14:textId="742D056E" w:rsidR="0001528B" w:rsidRPr="00C35511" w:rsidRDefault="0001528B" w:rsidP="009552C5">
      <w:pPr>
        <w:pStyle w:val="Nidungvnbn"/>
        <w:numPr>
          <w:ilvl w:val="0"/>
          <w:numId w:val="120"/>
        </w:numPr>
        <w:spacing w:before="120" w:after="120"/>
        <w:ind w:left="2160"/>
      </w:pPr>
      <w:r w:rsidRPr="00C35511">
        <w:t>Lặp qua một số lượng epoch đã định (200 epoch).</w:t>
      </w:r>
    </w:p>
    <w:p w14:paraId="787A4F0F" w14:textId="77777777" w:rsidR="0001528B" w:rsidRPr="00C35511" w:rsidRDefault="0001528B" w:rsidP="009552C5">
      <w:pPr>
        <w:pStyle w:val="Nidungvnbn"/>
        <w:numPr>
          <w:ilvl w:val="0"/>
          <w:numId w:val="120"/>
        </w:numPr>
        <w:spacing w:before="120" w:after="120"/>
        <w:ind w:left="2160"/>
      </w:pPr>
      <w:r w:rsidRPr="00C35511">
        <w:t>Trong mỗi epoch, huấn luyện bộ phân biệt bằng cách cung cấp cả ảnh thật và ảnh giả (do Generator tạo ra), sau đó cập nhật trọng số của nó dựa trên hàm mất mát.</w:t>
      </w:r>
    </w:p>
    <w:p w14:paraId="0737EBE9" w14:textId="77777777" w:rsidR="0001528B" w:rsidRPr="00C35511" w:rsidRDefault="0001528B" w:rsidP="009552C5">
      <w:pPr>
        <w:pStyle w:val="Nidungvnbn"/>
        <w:numPr>
          <w:ilvl w:val="0"/>
          <w:numId w:val="120"/>
        </w:numPr>
        <w:spacing w:before="120" w:after="120"/>
        <w:ind w:left="2160"/>
      </w:pPr>
      <w:r w:rsidRPr="00C35511">
        <w:t>Tiếp theo, huấn luyện bộ tạo bằng cách cố gắng "đánh lừa" bộ phân biệt rằng ảnh giả là ảnh thật, sau đó cập nhật trọng số của nó.</w:t>
      </w:r>
    </w:p>
    <w:p w14:paraId="07620E0F" w14:textId="77777777" w:rsidR="0001528B" w:rsidRPr="00C35511" w:rsidRDefault="0001528B" w:rsidP="009552C5">
      <w:pPr>
        <w:pStyle w:val="Nidungvnbn"/>
        <w:numPr>
          <w:ilvl w:val="0"/>
          <w:numId w:val="120"/>
        </w:numPr>
        <w:spacing w:before="120" w:after="120"/>
        <w:ind w:left="2160"/>
      </w:pPr>
      <w:r w:rsidRPr="00C35511">
        <w:t>Ghi lại và hiển thị các giá trị D loss và G loss định kỳ để theo dõi sự hội tụ của mô hình.</w:t>
      </w:r>
    </w:p>
    <w:p w14:paraId="57C202B4" w14:textId="5A65446B" w:rsidR="0001528B" w:rsidRPr="00C35511" w:rsidRDefault="0001528B" w:rsidP="009552C5">
      <w:pPr>
        <w:pStyle w:val="Nidungvnbn"/>
        <w:numPr>
          <w:ilvl w:val="0"/>
          <w:numId w:val="119"/>
        </w:numPr>
        <w:spacing w:before="120" w:after="120"/>
      </w:pPr>
      <w:r w:rsidRPr="00C35511">
        <w:t>Tạo và lưu ảnh:</w:t>
      </w:r>
    </w:p>
    <w:p w14:paraId="7B8EF7A2" w14:textId="24936FE9" w:rsidR="00E87A6B" w:rsidRPr="00E87A6B" w:rsidRDefault="00E87A6B" w:rsidP="00E87A6B">
      <w:pPr>
        <w:pStyle w:val="Nidungvnbn"/>
        <w:numPr>
          <w:ilvl w:val="0"/>
          <w:numId w:val="136"/>
        </w:numPr>
        <w:ind w:left="2160"/>
      </w:pPr>
      <w:r w:rsidRPr="00E87A6B">
        <w:t>Sau mỗi vài epoch, tạo ảnh chữ số viết tay từ vector nhiễu ngẫu nhiên bằng Generator.</w:t>
      </w:r>
    </w:p>
    <w:p w14:paraId="36BEF923" w14:textId="2EA89BDB" w:rsidR="00E87A6B" w:rsidRPr="00E87A6B" w:rsidRDefault="00E87A6B" w:rsidP="00E87A6B">
      <w:pPr>
        <w:pStyle w:val="Nidungvnbn"/>
        <w:numPr>
          <w:ilvl w:val="0"/>
          <w:numId w:val="136"/>
        </w:numPr>
        <w:ind w:left="2160"/>
      </w:pPr>
      <w:r w:rsidRPr="00E87A6B">
        <w:t>Lưu ảnh đầu ra để đánh giá chất lượng ảnh sinh được qua thời gian.</w:t>
      </w:r>
    </w:p>
    <w:p w14:paraId="2BF3B9FB" w14:textId="77777777" w:rsidR="00457FCE" w:rsidRDefault="00750884" w:rsidP="00E0224A">
      <w:pPr>
        <w:pStyle w:val="Nidungvnbn"/>
        <w:keepNext/>
        <w:spacing w:before="120" w:after="120"/>
        <w:ind w:firstLine="0"/>
        <w:jc w:val="center"/>
      </w:pPr>
      <w:r w:rsidRPr="00750884">
        <w:rPr>
          <w:noProof/>
        </w:rPr>
        <w:lastRenderedPageBreak/>
        <w:drawing>
          <wp:inline distT="0" distB="0" distL="0" distR="0" wp14:anchorId="651EEA89" wp14:editId="65E7EE39">
            <wp:extent cx="4940987" cy="4008120"/>
            <wp:effectExtent l="0" t="0" r="0" b="0"/>
            <wp:docPr id="1697648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48091" name=""/>
                    <pic:cNvPicPr/>
                  </pic:nvPicPr>
                  <pic:blipFill>
                    <a:blip r:embed="rId13"/>
                    <a:stretch>
                      <a:fillRect/>
                    </a:stretch>
                  </pic:blipFill>
                  <pic:spPr>
                    <a:xfrm>
                      <a:off x="0" y="0"/>
                      <a:ext cx="4946304" cy="4012433"/>
                    </a:xfrm>
                    <a:prstGeom prst="rect">
                      <a:avLst/>
                    </a:prstGeom>
                  </pic:spPr>
                </pic:pic>
              </a:graphicData>
            </a:graphic>
          </wp:inline>
        </w:drawing>
      </w:r>
    </w:p>
    <w:p w14:paraId="13DE1BDC" w14:textId="79A3A582" w:rsidR="00750884" w:rsidRPr="00106BB2" w:rsidRDefault="00457FCE" w:rsidP="00457FCE">
      <w:pPr>
        <w:pStyle w:val="Caption"/>
        <w:rPr>
          <w:i/>
          <w:iCs/>
        </w:rPr>
      </w:pPr>
      <w:bookmarkStart w:id="38" w:name="_Toc203460371"/>
      <w:r w:rsidRPr="00106BB2">
        <w:rPr>
          <w:i/>
          <w:iCs/>
        </w:rPr>
        <w:t>Hình 4.</w:t>
      </w:r>
      <w:r w:rsidRPr="00106BB2">
        <w:rPr>
          <w:i/>
          <w:iCs/>
        </w:rPr>
        <w:fldChar w:fldCharType="begin"/>
      </w:r>
      <w:r w:rsidRPr="00106BB2">
        <w:rPr>
          <w:i/>
          <w:iCs/>
        </w:rPr>
        <w:instrText xml:space="preserve"> SEQ Hình_4. \* ARABIC </w:instrText>
      </w:r>
      <w:r w:rsidRPr="00106BB2">
        <w:rPr>
          <w:i/>
          <w:iCs/>
        </w:rPr>
        <w:fldChar w:fldCharType="separate"/>
      </w:r>
      <w:r w:rsidR="00562578">
        <w:rPr>
          <w:i/>
          <w:iCs/>
          <w:noProof/>
        </w:rPr>
        <w:t>1</w:t>
      </w:r>
      <w:r w:rsidRPr="00106BB2">
        <w:rPr>
          <w:i/>
          <w:iCs/>
        </w:rPr>
        <w:fldChar w:fldCharType="end"/>
      </w:r>
      <w:r w:rsidRPr="00106BB2">
        <w:rPr>
          <w:i/>
          <w:iCs/>
        </w:rPr>
        <w:t xml:space="preserve"> </w:t>
      </w:r>
      <w:r w:rsidRPr="00106BB2">
        <w:rPr>
          <w:i/>
          <w:iCs/>
          <w:noProof/>
        </w:rPr>
        <w:t>Kết quả</w:t>
      </w:r>
      <w:r w:rsidR="00BA3093" w:rsidRPr="00106BB2">
        <w:rPr>
          <w:i/>
          <w:iCs/>
          <w:noProof/>
        </w:rPr>
        <w:t xml:space="preserve"> </w:t>
      </w:r>
      <w:r w:rsidR="00BA3093" w:rsidRPr="00106BB2">
        <w:rPr>
          <w:i/>
          <w:iCs/>
        </w:rPr>
        <w:t>tạo ảnh chữ số viết tay bằng GANs</w:t>
      </w:r>
      <w:bookmarkEnd w:id="38"/>
    </w:p>
    <w:p w14:paraId="7E887141" w14:textId="4BCCAA83" w:rsidR="00173935" w:rsidRDefault="00173935" w:rsidP="00F27703">
      <w:pPr>
        <w:pStyle w:val="Heading2"/>
        <w:rPr>
          <w:lang w:val="en-US"/>
        </w:rPr>
      </w:pPr>
      <w:bookmarkStart w:id="39" w:name="_Toc203426577"/>
      <w:r w:rsidRPr="00173935">
        <w:t xml:space="preserve">Demo 2: </w:t>
      </w:r>
      <w:r w:rsidR="0001528B" w:rsidRPr="0001528B">
        <w:rPr>
          <w:lang w:val="en-US"/>
        </w:rPr>
        <w:t>Tạo ảnh chữ số viết tay bằng VAE</w:t>
      </w:r>
      <w:bookmarkEnd w:id="39"/>
    </w:p>
    <w:p w14:paraId="1FB8DB71" w14:textId="26605545" w:rsidR="005977A7" w:rsidRPr="005977A7" w:rsidRDefault="005977A7" w:rsidP="00F27703">
      <w:pPr>
        <w:pStyle w:val="Nidungvnbn"/>
        <w:spacing w:before="120" w:after="120"/>
      </w:pPr>
      <w:r w:rsidRPr="005977A7">
        <w:t>Demo này giới thiệu Bộ tự mã hóa biến phân (VAE), một kiến trúc mạng nơ-ron tạo sinh khác, cũng được triển khai bằng PyTorch. Mục tiêu của demo này là minh họa cách VAE học một biểu diễn tiềm ẩn của dữ liệu và sử dụng nó để tái tạo cũng như tạo ra các ảnh chữ số viết tay mới từ bộ dữ liệu MNIST.</w:t>
      </w:r>
    </w:p>
    <w:p w14:paraId="11C74323" w14:textId="77777777" w:rsidR="005977A7" w:rsidRPr="005977A7" w:rsidRDefault="005977A7" w:rsidP="00F27703">
      <w:pPr>
        <w:pStyle w:val="Nidungvnbn"/>
        <w:spacing w:before="120" w:after="120"/>
      </w:pPr>
      <w:r w:rsidRPr="005977A7">
        <w:t>Khác với GAN tập trung vào sự đối kháng giữa hai mạng, VAE học cách nén dữ liệu đầu vào thành một không gian tiềm ẩn phân phối Gauss và sau đó giải nén nó trở lại thành dữ liệu gốc, đồng thời đảm bảo không gian tiềm ẩn có cấu trúc mượt mà để sinh ảnh mới.</w:t>
      </w:r>
    </w:p>
    <w:p w14:paraId="282A9F71" w14:textId="64ECAD45" w:rsidR="00173935" w:rsidRDefault="005977A7" w:rsidP="00F27703">
      <w:pPr>
        <w:pStyle w:val="Nidungvnbn"/>
        <w:spacing w:before="120" w:after="120"/>
      </w:pPr>
      <w:r w:rsidRPr="005977A7">
        <w:t xml:space="preserve">Ý tưởng và </w:t>
      </w:r>
      <w:r w:rsidR="00A10D04">
        <w:t>c</w:t>
      </w:r>
      <w:r w:rsidRPr="005977A7">
        <w:t xml:space="preserve">ấu trúc </w:t>
      </w:r>
      <w:r w:rsidR="00AA71F9">
        <w:t>m</w:t>
      </w:r>
      <w:r w:rsidRPr="005977A7">
        <w:t>ã nguồn:</w:t>
      </w:r>
    </w:p>
    <w:p w14:paraId="261B235C" w14:textId="42B56422" w:rsidR="005977A7" w:rsidRPr="00C70B3F" w:rsidRDefault="005977A7" w:rsidP="00C70B3F">
      <w:pPr>
        <w:pStyle w:val="Nidungvnbn"/>
        <w:numPr>
          <w:ilvl w:val="0"/>
          <w:numId w:val="119"/>
        </w:numPr>
      </w:pPr>
      <w:r w:rsidRPr="00C70B3F">
        <w:t>Khởi tạo mô hình:</w:t>
      </w:r>
    </w:p>
    <w:p w14:paraId="7A28394A" w14:textId="77777777" w:rsidR="005977A7" w:rsidRPr="00C70B3F" w:rsidRDefault="005977A7" w:rsidP="00C70B3F">
      <w:pPr>
        <w:pStyle w:val="Nidungvnbn"/>
        <w:numPr>
          <w:ilvl w:val="0"/>
          <w:numId w:val="121"/>
        </w:numPr>
        <w:ind w:left="2160"/>
      </w:pPr>
      <w:r w:rsidRPr="00C70B3F">
        <w:t>Tải dữ liệu huấn luyện MNIST và chuẩn hóa chúng.</w:t>
      </w:r>
    </w:p>
    <w:p w14:paraId="742AC6EA" w14:textId="77777777" w:rsidR="005977A7" w:rsidRPr="00C70B3F" w:rsidRDefault="005977A7" w:rsidP="00C70B3F">
      <w:pPr>
        <w:pStyle w:val="Nidungvnbn"/>
        <w:numPr>
          <w:ilvl w:val="0"/>
          <w:numId w:val="121"/>
        </w:numPr>
        <w:ind w:left="2160"/>
      </w:pPr>
      <w:r w:rsidRPr="00C70B3F">
        <w:lastRenderedPageBreak/>
        <w:t>Xây dựng kiến trúc cho Encoder (mã hóa đầu vào thành không gian tiềm ẩn) và Decoder (giải mã từ không gian tiềm ẩn thành dữ liệu đầu ra).</w:t>
      </w:r>
    </w:p>
    <w:p w14:paraId="281DE2BD" w14:textId="77777777" w:rsidR="005977A7" w:rsidRPr="00C70B3F" w:rsidRDefault="005977A7" w:rsidP="00C70B3F">
      <w:pPr>
        <w:pStyle w:val="Nidungvnbn"/>
        <w:numPr>
          <w:ilvl w:val="0"/>
          <w:numId w:val="121"/>
        </w:numPr>
        <w:ind w:left="2160"/>
      </w:pPr>
      <w:r w:rsidRPr="00C70B3F">
        <w:t>Định nghĩa hàm mất mát của VAE, bao gồm mất mát tái tạo (Reconstruction Loss - BCE) và mất mát phân kỳ KL (KL Divergence).</w:t>
      </w:r>
    </w:p>
    <w:p w14:paraId="1D903D83" w14:textId="0FCA2D16" w:rsidR="005977A7" w:rsidRPr="00C70B3F" w:rsidRDefault="005977A7" w:rsidP="00C70B3F">
      <w:pPr>
        <w:pStyle w:val="Nidungvnbn"/>
        <w:numPr>
          <w:ilvl w:val="0"/>
          <w:numId w:val="121"/>
        </w:numPr>
        <w:ind w:left="2160"/>
      </w:pPr>
      <w:r w:rsidRPr="00C70B3F">
        <w:t xml:space="preserve">Định nghĩa bộ tối ưu hóa </w:t>
      </w:r>
      <w:r w:rsidR="00AA71F9">
        <w:t xml:space="preserve">Adam </w:t>
      </w:r>
      <w:r w:rsidRPr="00C70B3F">
        <w:t>cho mô hình VAE.</w:t>
      </w:r>
    </w:p>
    <w:p w14:paraId="41947DB1" w14:textId="43CF34BB" w:rsidR="005977A7" w:rsidRPr="00C70B3F" w:rsidRDefault="005977A7" w:rsidP="00C70B3F">
      <w:pPr>
        <w:pStyle w:val="Nidungvnbn"/>
        <w:numPr>
          <w:ilvl w:val="0"/>
          <w:numId w:val="119"/>
        </w:numPr>
      </w:pPr>
      <w:r w:rsidRPr="00C70B3F">
        <w:t>Quá trình huấn luyện:</w:t>
      </w:r>
    </w:p>
    <w:p w14:paraId="78A6C47E" w14:textId="77777777" w:rsidR="005977A7" w:rsidRPr="00C70B3F" w:rsidRDefault="005977A7" w:rsidP="00C70B3F">
      <w:pPr>
        <w:pStyle w:val="Nidungvnbn"/>
        <w:numPr>
          <w:ilvl w:val="0"/>
          <w:numId w:val="121"/>
        </w:numPr>
        <w:ind w:left="2160"/>
      </w:pPr>
      <w:r w:rsidRPr="00C70B3F">
        <w:t>Lặp qua các epoch huấn luyện.</w:t>
      </w:r>
    </w:p>
    <w:p w14:paraId="30CD03C5" w14:textId="77777777" w:rsidR="005977A7" w:rsidRPr="00C70B3F" w:rsidRDefault="005977A7" w:rsidP="00C70B3F">
      <w:pPr>
        <w:pStyle w:val="Nidungvnbn"/>
        <w:numPr>
          <w:ilvl w:val="0"/>
          <w:numId w:val="121"/>
        </w:numPr>
        <w:ind w:left="2160"/>
      </w:pPr>
      <w:r w:rsidRPr="00C70B3F">
        <w:t>Trong mỗi epoch, dữ liệu đầu vào được truyền qua Encoder để tạo ra các tham số của phân phối tiềm ẩn (mean và log-variance).</w:t>
      </w:r>
    </w:p>
    <w:p w14:paraId="441668EB" w14:textId="77777777" w:rsidR="005977A7" w:rsidRPr="00C70B3F" w:rsidRDefault="005977A7" w:rsidP="00C70B3F">
      <w:pPr>
        <w:pStyle w:val="Nidungvnbn"/>
        <w:numPr>
          <w:ilvl w:val="0"/>
          <w:numId w:val="121"/>
        </w:numPr>
        <w:ind w:left="2160"/>
      </w:pPr>
      <w:r w:rsidRPr="00C70B3F">
        <w:t>Một mẫu ngẫu nhiên được lấy từ phân phối này (kỹ thuật reparameterization trick).</w:t>
      </w:r>
    </w:p>
    <w:p w14:paraId="2AC3DCBC" w14:textId="77777777" w:rsidR="005977A7" w:rsidRPr="00C70B3F" w:rsidRDefault="005977A7" w:rsidP="00C70B3F">
      <w:pPr>
        <w:pStyle w:val="Nidungvnbn"/>
        <w:numPr>
          <w:ilvl w:val="0"/>
          <w:numId w:val="121"/>
        </w:numPr>
        <w:ind w:left="2160"/>
      </w:pPr>
      <w:r w:rsidRPr="00C70B3F">
        <w:t>Mẫu này sau đó được truyền qua Decoder để tái tạo ảnh.</w:t>
      </w:r>
    </w:p>
    <w:p w14:paraId="36F7D836" w14:textId="77777777" w:rsidR="005977A7" w:rsidRPr="00C70B3F" w:rsidRDefault="005977A7" w:rsidP="00C70B3F">
      <w:pPr>
        <w:pStyle w:val="Nidungvnbn"/>
        <w:numPr>
          <w:ilvl w:val="0"/>
          <w:numId w:val="121"/>
        </w:numPr>
        <w:ind w:left="2160"/>
      </w:pPr>
      <w:r w:rsidRPr="00C70B3F">
        <w:t>Tính toán tổng mất mát (BCE Loss + KL Loss) và cập nhật trọng số của mô hình.</w:t>
      </w:r>
    </w:p>
    <w:p w14:paraId="5D2E6722" w14:textId="77777777" w:rsidR="005977A7" w:rsidRPr="00C70B3F" w:rsidRDefault="005977A7" w:rsidP="00C70B3F">
      <w:pPr>
        <w:pStyle w:val="Nidungvnbn"/>
        <w:numPr>
          <w:ilvl w:val="0"/>
          <w:numId w:val="121"/>
        </w:numPr>
        <w:ind w:left="2160"/>
      </w:pPr>
      <w:r w:rsidRPr="00C70B3F">
        <w:t>Ghi lại và hiển thị giá trị mất mát trung bình (Average Loss) định kỳ để theo dõi sự hội tụ.</w:t>
      </w:r>
    </w:p>
    <w:p w14:paraId="5837632F" w14:textId="7F26D59A" w:rsidR="005977A7" w:rsidRPr="00C70B3F" w:rsidRDefault="005977A7" w:rsidP="00C70B3F">
      <w:pPr>
        <w:pStyle w:val="Nidungvnbn"/>
        <w:numPr>
          <w:ilvl w:val="0"/>
          <w:numId w:val="119"/>
        </w:numPr>
      </w:pPr>
      <w:r w:rsidRPr="00C70B3F">
        <w:t>Tạo và lưu ảnh:</w:t>
      </w:r>
    </w:p>
    <w:p w14:paraId="5FE4E820" w14:textId="77777777" w:rsidR="005977A7" w:rsidRPr="00C70B3F" w:rsidRDefault="005977A7" w:rsidP="00357E72">
      <w:pPr>
        <w:pStyle w:val="Nidungvnbn"/>
        <w:numPr>
          <w:ilvl w:val="0"/>
          <w:numId w:val="121"/>
        </w:numPr>
        <w:ind w:left="2160"/>
      </w:pPr>
      <w:r w:rsidRPr="00C70B3F">
        <w:t>Sau khi huấn luyện, sử dụng mô hình Decoder đã huấn luyện.</w:t>
      </w:r>
    </w:p>
    <w:p w14:paraId="6BA9FC99" w14:textId="77777777" w:rsidR="005977A7" w:rsidRPr="00C70B3F" w:rsidRDefault="005977A7" w:rsidP="00357E72">
      <w:pPr>
        <w:pStyle w:val="Nidungvnbn"/>
        <w:numPr>
          <w:ilvl w:val="0"/>
          <w:numId w:val="121"/>
        </w:numPr>
        <w:ind w:left="2160"/>
      </w:pPr>
      <w:r w:rsidRPr="00C70B3F">
        <w:t>Tạo một vector nhiễu ngẫu nhiên từ phân phối Gauss (tức là lấy mẫu trực tiếp từ không gian tiềm ẩn).</w:t>
      </w:r>
    </w:p>
    <w:p w14:paraId="734C65C7" w14:textId="77777777" w:rsidR="005977A7" w:rsidRPr="00C70B3F" w:rsidRDefault="005977A7" w:rsidP="00357E72">
      <w:pPr>
        <w:pStyle w:val="Nidungvnbn"/>
        <w:numPr>
          <w:ilvl w:val="0"/>
          <w:numId w:val="121"/>
        </w:numPr>
        <w:ind w:left="2160"/>
      </w:pPr>
      <w:r w:rsidRPr="00C70B3F">
        <w:t>Decoder sẽ tạo ra một hình ảnh chữ số viết tay từ vector nhiễu đó.</w:t>
      </w:r>
    </w:p>
    <w:p w14:paraId="2CFFBFC9" w14:textId="114AFE09" w:rsidR="005977A7" w:rsidRDefault="005977A7" w:rsidP="00357E72">
      <w:pPr>
        <w:pStyle w:val="Nidungvnbn"/>
        <w:numPr>
          <w:ilvl w:val="0"/>
          <w:numId w:val="121"/>
        </w:numPr>
        <w:ind w:left="2160"/>
      </w:pPr>
      <w:r w:rsidRPr="00C70B3F">
        <w:t>Lưu và hiển thị các hình ảnh tạo ra</w:t>
      </w:r>
      <w:r w:rsidR="009562B0">
        <w:t>.</w:t>
      </w:r>
    </w:p>
    <w:p w14:paraId="27E112ED" w14:textId="77777777" w:rsidR="00131DE3" w:rsidRDefault="00750884" w:rsidP="00E0224A">
      <w:pPr>
        <w:pStyle w:val="Nidungvnbn"/>
        <w:keepNext/>
        <w:ind w:firstLine="0"/>
        <w:jc w:val="center"/>
      </w:pPr>
      <w:r w:rsidRPr="00750884">
        <w:rPr>
          <w:noProof/>
        </w:rPr>
        <w:lastRenderedPageBreak/>
        <w:drawing>
          <wp:inline distT="0" distB="0" distL="0" distR="0" wp14:anchorId="45AD7319" wp14:editId="42F82B65">
            <wp:extent cx="4903412" cy="3977640"/>
            <wp:effectExtent l="0" t="0" r="0" b="3810"/>
            <wp:docPr id="212288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3891" name=""/>
                    <pic:cNvPicPr/>
                  </pic:nvPicPr>
                  <pic:blipFill>
                    <a:blip r:embed="rId14"/>
                    <a:stretch>
                      <a:fillRect/>
                    </a:stretch>
                  </pic:blipFill>
                  <pic:spPr>
                    <a:xfrm>
                      <a:off x="0" y="0"/>
                      <a:ext cx="4911567" cy="3984255"/>
                    </a:xfrm>
                    <a:prstGeom prst="rect">
                      <a:avLst/>
                    </a:prstGeom>
                  </pic:spPr>
                </pic:pic>
              </a:graphicData>
            </a:graphic>
          </wp:inline>
        </w:drawing>
      </w:r>
    </w:p>
    <w:p w14:paraId="54017D77" w14:textId="3A87C234" w:rsidR="00750884" w:rsidRPr="00131DE3" w:rsidRDefault="00131DE3" w:rsidP="00131DE3">
      <w:pPr>
        <w:pStyle w:val="Caption"/>
        <w:rPr>
          <w:i/>
          <w:iCs/>
        </w:rPr>
      </w:pPr>
      <w:bookmarkStart w:id="40" w:name="_Toc203460372"/>
      <w:r w:rsidRPr="00131DE3">
        <w:rPr>
          <w:i/>
          <w:iCs/>
        </w:rPr>
        <w:t>Hình 4.</w:t>
      </w:r>
      <w:r w:rsidRPr="00131DE3">
        <w:rPr>
          <w:i/>
          <w:iCs/>
        </w:rPr>
        <w:fldChar w:fldCharType="begin"/>
      </w:r>
      <w:r w:rsidRPr="00131DE3">
        <w:rPr>
          <w:i/>
          <w:iCs/>
        </w:rPr>
        <w:instrText xml:space="preserve"> SEQ Hình_4. \* ARABIC </w:instrText>
      </w:r>
      <w:r w:rsidRPr="00131DE3">
        <w:rPr>
          <w:i/>
          <w:iCs/>
        </w:rPr>
        <w:fldChar w:fldCharType="separate"/>
      </w:r>
      <w:r w:rsidR="00562578">
        <w:rPr>
          <w:i/>
          <w:iCs/>
          <w:noProof/>
        </w:rPr>
        <w:t>2</w:t>
      </w:r>
      <w:r w:rsidRPr="00131DE3">
        <w:rPr>
          <w:i/>
          <w:iCs/>
        </w:rPr>
        <w:fldChar w:fldCharType="end"/>
      </w:r>
      <w:r w:rsidRPr="00131DE3">
        <w:rPr>
          <w:i/>
          <w:iCs/>
        </w:rPr>
        <w:t xml:space="preserve"> Kết quả tạo ảnh chữ số viết tay bằng </w:t>
      </w:r>
      <w:r w:rsidR="00A260A5">
        <w:rPr>
          <w:i/>
          <w:iCs/>
        </w:rPr>
        <w:t>VAE</w:t>
      </w:r>
      <w:bookmarkEnd w:id="40"/>
    </w:p>
    <w:p w14:paraId="756813A6" w14:textId="77777777" w:rsidR="00BA313D" w:rsidRPr="00BA313D" w:rsidRDefault="00173935" w:rsidP="00F27703">
      <w:pPr>
        <w:pStyle w:val="Heading2"/>
      </w:pPr>
      <w:bookmarkStart w:id="41" w:name="_Toc203426578"/>
      <w:r w:rsidRPr="00173935">
        <w:t xml:space="preserve">Demo 3: </w:t>
      </w:r>
      <w:r w:rsidR="00E42731" w:rsidRPr="00E42731">
        <w:rPr>
          <w:lang w:val="en-US"/>
        </w:rPr>
        <w:t>Tạo ảnh chữ số viết tay bằng Diffusion Model</w:t>
      </w:r>
      <w:bookmarkEnd w:id="41"/>
      <w:r w:rsidR="00E42731" w:rsidRPr="00E42731">
        <w:rPr>
          <w:lang w:val="en-US"/>
        </w:rPr>
        <w:t xml:space="preserve"> </w:t>
      </w:r>
    </w:p>
    <w:p w14:paraId="4E8481F1" w14:textId="77777777" w:rsidR="00A476FD" w:rsidRPr="00167E62" w:rsidRDefault="00A476FD" w:rsidP="00167E62">
      <w:pPr>
        <w:pStyle w:val="Nidungvnbn"/>
      </w:pPr>
      <w:r w:rsidRPr="00167E62">
        <w:t>Demo này giới thiệu Mô hình Khuếch tán (Diffusion Model), một kiến trúc tạo sinh mạnh mẽ, được triển khai hoàn toàn từ đầu bằng thư viện PyTorch. Mục tiêu của demo này là minh họa cách một Diffusion Model cơ bản học cách tạo ra ảnh chữ số viết tay từ bộ dữ liệu MNIST thông qua một quá trình khử nhiễu lặp đi lặp lại.</w:t>
      </w:r>
    </w:p>
    <w:p w14:paraId="13A71E2E" w14:textId="4851D413" w:rsidR="00900E58" w:rsidRDefault="00900E58" w:rsidP="00F27703">
      <w:pPr>
        <w:pStyle w:val="Nidungvnbn"/>
        <w:spacing w:before="120" w:after="120"/>
      </w:pPr>
      <w:r w:rsidRPr="00900E58">
        <w:t xml:space="preserve">Ý tưởng và </w:t>
      </w:r>
      <w:r w:rsidR="00CE6902">
        <w:t>c</w:t>
      </w:r>
      <w:r w:rsidRPr="00900E58">
        <w:t xml:space="preserve">ấu trúc </w:t>
      </w:r>
      <w:r w:rsidR="00CE6902">
        <w:t>m</w:t>
      </w:r>
      <w:r w:rsidRPr="00900E58">
        <w:t>ã nguồn:</w:t>
      </w:r>
    </w:p>
    <w:p w14:paraId="284381DE" w14:textId="348FD22A" w:rsidR="00900E58" w:rsidRPr="00900E58" w:rsidRDefault="00900E58" w:rsidP="005C5391">
      <w:pPr>
        <w:pStyle w:val="Nidungvnbn"/>
        <w:numPr>
          <w:ilvl w:val="0"/>
          <w:numId w:val="119"/>
        </w:numPr>
      </w:pPr>
      <w:r w:rsidRPr="00900E58">
        <w:t>Khởi tạo mô hình:</w:t>
      </w:r>
    </w:p>
    <w:p w14:paraId="7A9B70C5" w14:textId="4D9CE866" w:rsidR="00401C04" w:rsidRPr="00401C04" w:rsidRDefault="00401C04" w:rsidP="00401C04">
      <w:pPr>
        <w:pStyle w:val="Nidungvnbn"/>
        <w:numPr>
          <w:ilvl w:val="0"/>
          <w:numId w:val="133"/>
        </w:numPr>
        <w:ind w:left="2160"/>
      </w:pPr>
      <w:r w:rsidRPr="00401C04">
        <w:t>Tải và chuẩn hóa bộ dữ liệu MNIST.</w:t>
      </w:r>
    </w:p>
    <w:p w14:paraId="38423D30" w14:textId="178C6FFE" w:rsidR="00401C04" w:rsidRPr="00401C04" w:rsidRDefault="00401C04" w:rsidP="00401C04">
      <w:pPr>
        <w:pStyle w:val="Nidungvnbn"/>
        <w:numPr>
          <w:ilvl w:val="0"/>
          <w:numId w:val="133"/>
        </w:numPr>
        <w:ind w:left="2160"/>
      </w:pPr>
      <w:r w:rsidRPr="00401C04">
        <w:t>Xây dựng kiến trúc U-Net cải tiến (ContextUnet) với nhúng thời gian và nhúng lớp.</w:t>
      </w:r>
    </w:p>
    <w:p w14:paraId="60322B95" w14:textId="01B11C13" w:rsidR="00401C04" w:rsidRPr="00401C04" w:rsidRDefault="00401C04" w:rsidP="00401C04">
      <w:pPr>
        <w:pStyle w:val="Nidungvnbn"/>
        <w:numPr>
          <w:ilvl w:val="0"/>
          <w:numId w:val="133"/>
        </w:numPr>
        <w:ind w:left="2160"/>
      </w:pPr>
      <w:r w:rsidRPr="00401C04">
        <w:t>Tạo lịch trình nhiễu (ddpm_schedules) theo công thức của DDPM.</w:t>
      </w:r>
    </w:p>
    <w:p w14:paraId="7FBEE877" w14:textId="028EAC3E" w:rsidR="00401C04" w:rsidRPr="00401C04" w:rsidRDefault="00401C04" w:rsidP="00401C04">
      <w:pPr>
        <w:pStyle w:val="Nidungvnbn"/>
        <w:numPr>
          <w:ilvl w:val="0"/>
          <w:numId w:val="133"/>
        </w:numPr>
        <w:ind w:left="2160"/>
      </w:pPr>
      <w:r w:rsidRPr="00401C04">
        <w:lastRenderedPageBreak/>
        <w:t>Khởi tạo mô hình DDPM, hàm mất mát MSE và tối ưu hóa bằng Adam.</w:t>
      </w:r>
    </w:p>
    <w:p w14:paraId="516D5C2B" w14:textId="0C7E5E9E" w:rsidR="00900E58" w:rsidRPr="00900E58" w:rsidRDefault="00900E58" w:rsidP="005C5391">
      <w:pPr>
        <w:pStyle w:val="Nidungvnbn"/>
        <w:numPr>
          <w:ilvl w:val="0"/>
          <w:numId w:val="119"/>
        </w:numPr>
      </w:pPr>
      <w:r w:rsidRPr="00900E58">
        <w:t>Quá trình huấn luyện:</w:t>
      </w:r>
    </w:p>
    <w:p w14:paraId="413793FC" w14:textId="5E60A626" w:rsidR="00401C04" w:rsidRPr="00401C04" w:rsidRDefault="00401C04" w:rsidP="00401C04">
      <w:pPr>
        <w:pStyle w:val="Nidungvnbn"/>
        <w:numPr>
          <w:ilvl w:val="0"/>
          <w:numId w:val="134"/>
        </w:numPr>
        <w:ind w:left="2160"/>
        <w:rPr>
          <w:rFonts w:cs="Times New Roman"/>
        </w:rPr>
      </w:pPr>
      <w:r w:rsidRPr="00401C04">
        <w:rPr>
          <w:rFonts w:cs="Times New Roman"/>
        </w:rPr>
        <w:t>Thêm nhiễu vào ảnh theo bước thời gian ngẫu nhiên.</w:t>
      </w:r>
    </w:p>
    <w:p w14:paraId="0C351253" w14:textId="3CD2EEA0" w:rsidR="00401C04" w:rsidRPr="00401C04" w:rsidRDefault="00401C04" w:rsidP="00401C04">
      <w:pPr>
        <w:pStyle w:val="Nidungvnbn"/>
        <w:numPr>
          <w:ilvl w:val="0"/>
          <w:numId w:val="134"/>
        </w:numPr>
        <w:ind w:left="2160"/>
        <w:rPr>
          <w:rFonts w:cs="Times New Roman"/>
        </w:rPr>
      </w:pPr>
      <w:r w:rsidRPr="00401C04">
        <w:rPr>
          <w:rFonts w:cs="Times New Roman"/>
        </w:rPr>
        <w:t>Mô hình học dự đoán lại nhiễu dựa trên ảnh nhiễu, thời gian và lớp.</w:t>
      </w:r>
    </w:p>
    <w:p w14:paraId="6B0CC394" w14:textId="03193C68" w:rsidR="00401C04" w:rsidRPr="00401C04" w:rsidRDefault="00401C04" w:rsidP="00401C04">
      <w:pPr>
        <w:pStyle w:val="Nidungvnbn"/>
        <w:numPr>
          <w:ilvl w:val="0"/>
          <w:numId w:val="134"/>
        </w:numPr>
        <w:ind w:left="2160"/>
        <w:rPr>
          <w:rFonts w:cs="Times New Roman"/>
        </w:rPr>
      </w:pPr>
      <w:r w:rsidRPr="00401C04">
        <w:rPr>
          <w:rFonts w:cs="Times New Roman"/>
        </w:rPr>
        <w:t>Áp dụng context_mask để mô hình học cả chế độ có điều kiện và không điều kiện.</w:t>
      </w:r>
    </w:p>
    <w:p w14:paraId="63B80544" w14:textId="7A2F11CF" w:rsidR="00401C04" w:rsidRPr="00401C04" w:rsidRDefault="00401C04" w:rsidP="00401C04">
      <w:pPr>
        <w:pStyle w:val="Nidungvnbn"/>
        <w:numPr>
          <w:ilvl w:val="0"/>
          <w:numId w:val="134"/>
        </w:numPr>
        <w:ind w:left="2160"/>
        <w:rPr>
          <w:rFonts w:cs="Times New Roman"/>
        </w:rPr>
      </w:pPr>
      <w:r w:rsidRPr="00401C04">
        <w:rPr>
          <w:rFonts w:cs="Times New Roman"/>
        </w:rPr>
        <w:t>Cập nhật trọng số theo sai số giữa nhiễu dự đoán và nhiễu thật.</w:t>
      </w:r>
    </w:p>
    <w:p w14:paraId="245314F4" w14:textId="67008034" w:rsidR="00900E58" w:rsidRPr="00900E58" w:rsidRDefault="00900E58" w:rsidP="005C5391">
      <w:pPr>
        <w:pStyle w:val="Nidungvnbn"/>
        <w:numPr>
          <w:ilvl w:val="0"/>
          <w:numId w:val="119"/>
        </w:numPr>
      </w:pPr>
      <w:r w:rsidRPr="00900E58">
        <w:t>Tạo và lưu ảnh:</w:t>
      </w:r>
    </w:p>
    <w:p w14:paraId="595FBD95" w14:textId="4D2CAE62" w:rsidR="00401C04" w:rsidRPr="00401C04" w:rsidRDefault="00401C04" w:rsidP="00401C04">
      <w:pPr>
        <w:pStyle w:val="Nidungvnbn"/>
        <w:numPr>
          <w:ilvl w:val="0"/>
          <w:numId w:val="135"/>
        </w:numPr>
        <w:ind w:left="2160"/>
      </w:pPr>
      <w:r w:rsidRPr="00401C04">
        <w:t>Sau mỗi epoch, sinh 20 ảnh từ nhiễu trắng qua 400 bước khử nhiễu.</w:t>
      </w:r>
    </w:p>
    <w:p w14:paraId="48F8D159" w14:textId="462AD339" w:rsidR="00401C04" w:rsidRPr="00401C04" w:rsidRDefault="00401C04" w:rsidP="00401C04">
      <w:pPr>
        <w:pStyle w:val="Nidungvnbn"/>
        <w:numPr>
          <w:ilvl w:val="0"/>
          <w:numId w:val="135"/>
        </w:numPr>
        <w:ind w:left="2160"/>
      </w:pPr>
      <w:r w:rsidRPr="00401C04">
        <w:t>Áp dụng kỹ thuật classifier-free guidance để cải thiện ảnh sinh.</w:t>
      </w:r>
    </w:p>
    <w:p w14:paraId="0C842378" w14:textId="02B24A01" w:rsidR="00401C04" w:rsidRPr="00401C04" w:rsidRDefault="00401C04" w:rsidP="00401C04">
      <w:pPr>
        <w:pStyle w:val="Nidungvnbn"/>
        <w:numPr>
          <w:ilvl w:val="0"/>
          <w:numId w:val="135"/>
        </w:numPr>
        <w:ind w:left="2160"/>
      </w:pPr>
      <w:r w:rsidRPr="00401C04">
        <w:t>Lưu ảnh đầu ra</w:t>
      </w:r>
      <w:r w:rsidR="00D80B49">
        <w:t>.</w:t>
      </w:r>
    </w:p>
    <w:p w14:paraId="6D8306D4" w14:textId="77777777" w:rsidR="00562578" w:rsidRDefault="00401C04" w:rsidP="00E0224A">
      <w:pPr>
        <w:keepNext/>
        <w:spacing w:line="360" w:lineRule="auto"/>
        <w:jc w:val="center"/>
      </w:pPr>
      <w:r w:rsidRPr="00401C04">
        <w:rPr>
          <w:noProof/>
        </w:rPr>
        <w:drawing>
          <wp:inline distT="0" distB="0" distL="0" distR="0" wp14:anchorId="48F70F3D" wp14:editId="0EF57454">
            <wp:extent cx="4813030" cy="3878580"/>
            <wp:effectExtent l="0" t="0" r="6985" b="7620"/>
            <wp:docPr id="213220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07224" name=""/>
                    <pic:cNvPicPr/>
                  </pic:nvPicPr>
                  <pic:blipFill>
                    <a:blip r:embed="rId15"/>
                    <a:stretch>
                      <a:fillRect/>
                    </a:stretch>
                  </pic:blipFill>
                  <pic:spPr>
                    <a:xfrm>
                      <a:off x="0" y="0"/>
                      <a:ext cx="4839717" cy="3900086"/>
                    </a:xfrm>
                    <a:prstGeom prst="rect">
                      <a:avLst/>
                    </a:prstGeom>
                  </pic:spPr>
                </pic:pic>
              </a:graphicData>
            </a:graphic>
          </wp:inline>
        </w:drawing>
      </w:r>
    </w:p>
    <w:p w14:paraId="37F4BF22" w14:textId="0B6D584F" w:rsidR="00282987" w:rsidRPr="008D3742" w:rsidRDefault="00562578" w:rsidP="008D3742">
      <w:pPr>
        <w:pStyle w:val="Caption"/>
        <w:rPr>
          <w:i/>
          <w:iCs/>
        </w:rPr>
      </w:pPr>
      <w:bookmarkStart w:id="42" w:name="_Toc203460373"/>
      <w:r w:rsidRPr="00562578">
        <w:rPr>
          <w:i/>
          <w:iCs/>
        </w:rPr>
        <w:t>Hình 4.</w:t>
      </w:r>
      <w:r w:rsidRPr="00562578">
        <w:rPr>
          <w:i/>
          <w:iCs/>
        </w:rPr>
        <w:fldChar w:fldCharType="begin"/>
      </w:r>
      <w:r w:rsidRPr="00562578">
        <w:rPr>
          <w:i/>
          <w:iCs/>
        </w:rPr>
        <w:instrText xml:space="preserve"> SEQ Hình_4. \* ARABIC </w:instrText>
      </w:r>
      <w:r w:rsidRPr="00562578">
        <w:rPr>
          <w:i/>
          <w:iCs/>
        </w:rPr>
        <w:fldChar w:fldCharType="separate"/>
      </w:r>
      <w:r w:rsidRPr="00562578">
        <w:rPr>
          <w:i/>
          <w:iCs/>
          <w:noProof/>
        </w:rPr>
        <w:t>3</w:t>
      </w:r>
      <w:r w:rsidRPr="00562578">
        <w:rPr>
          <w:i/>
          <w:iCs/>
        </w:rPr>
        <w:fldChar w:fldCharType="end"/>
      </w:r>
      <w:r w:rsidRPr="00562578">
        <w:rPr>
          <w:i/>
          <w:iCs/>
        </w:rPr>
        <w:t xml:space="preserve"> Kết quả tạo ảnh chữ số viết tay bằng Diffusion Model</w:t>
      </w:r>
      <w:bookmarkEnd w:id="42"/>
    </w:p>
    <w:p w14:paraId="10E6F808" w14:textId="4EE81183" w:rsidR="00C2558F" w:rsidRPr="005676C0" w:rsidRDefault="00C2558F" w:rsidP="005676C0">
      <w:pPr>
        <w:pStyle w:val="Heading1"/>
      </w:pPr>
      <w:bookmarkStart w:id="43" w:name="_Toc203426579"/>
      <w:r>
        <w:rPr>
          <w:lang w:val="en-US"/>
        </w:rPr>
        <w:lastRenderedPageBreak/>
        <w:t>KẾT LUẬN VÀ HƯỚNG PHÁT TRIỂN</w:t>
      </w:r>
      <w:bookmarkEnd w:id="43"/>
    </w:p>
    <w:p w14:paraId="2333DA88" w14:textId="0BE1AE61" w:rsidR="005676C0" w:rsidRDefault="0037460C" w:rsidP="0037460C">
      <w:pPr>
        <w:pStyle w:val="Heading2"/>
        <w:rPr>
          <w:lang w:val="en-US"/>
        </w:rPr>
      </w:pPr>
      <w:bookmarkStart w:id="44" w:name="_Toc203426580"/>
      <w:r>
        <w:rPr>
          <w:lang w:val="en-US"/>
        </w:rPr>
        <w:t>Kết luận</w:t>
      </w:r>
      <w:bookmarkEnd w:id="44"/>
    </w:p>
    <w:p w14:paraId="1F94B8A3" w14:textId="2E71A696" w:rsidR="008F65E0" w:rsidRPr="008F65E0" w:rsidRDefault="008F65E0" w:rsidP="008F65E0">
      <w:pPr>
        <w:pStyle w:val="Nidungvnbn"/>
      </w:pPr>
      <w:r w:rsidRPr="008F65E0">
        <w:t xml:space="preserve">Trong bối cảnh AI tạo sinh đang ngày càng đóng vai trò trung tâm trong các ứng dụng thị giác máy tính, báo cáo này đã tập trung phân tích ba mô hình tiêu biểu gồm GANs, </w:t>
      </w:r>
      <w:r w:rsidR="00A260A5">
        <w:t>VAE</w:t>
      </w:r>
      <w:r w:rsidRPr="008F65E0">
        <w:t xml:space="preserve"> và Diffusion Models – mỗi mô hình đại diện cho một hướng tiếp cận khác nhau trong quá trình sinh ảnh. Qua việc trình bày nguyên lý hoạt động, kiến trúc, ưu và nhược điểm cũng như các ứng dụng thực tiễn, </w:t>
      </w:r>
      <w:r w:rsidR="00CB6FF3">
        <w:t>từ đó</w:t>
      </w:r>
      <w:r w:rsidRPr="008F65E0">
        <w:t xml:space="preserve"> có được cái nhìn toàn diện về cơ chế và tiềm năng của từng mô hình.</w:t>
      </w:r>
    </w:p>
    <w:p w14:paraId="277C0C2C" w14:textId="77777777" w:rsidR="008F65E0" w:rsidRPr="008F65E0" w:rsidRDefault="008F65E0" w:rsidP="008F65E0">
      <w:pPr>
        <w:pStyle w:val="Nidungvnbn"/>
        <w:numPr>
          <w:ilvl w:val="0"/>
          <w:numId w:val="106"/>
        </w:numPr>
      </w:pPr>
      <w:r w:rsidRPr="008F65E0">
        <w:t>GANs nổi bật với khả năng tạo ảnh chân thực, tốc độ suy luận nhanh, nhưng đi kèm là khó khăn trong huấn luyện và hiện tượng mode collapse.</w:t>
      </w:r>
    </w:p>
    <w:p w14:paraId="5CEBCE59" w14:textId="1722673E" w:rsidR="008F65E0" w:rsidRPr="008F65E0" w:rsidRDefault="00A260A5" w:rsidP="008F65E0">
      <w:pPr>
        <w:pStyle w:val="Nidungvnbn"/>
        <w:numPr>
          <w:ilvl w:val="0"/>
          <w:numId w:val="106"/>
        </w:numPr>
      </w:pPr>
      <w:r>
        <w:t>VAE</w:t>
      </w:r>
      <w:r w:rsidR="008F65E0" w:rsidRPr="008F65E0">
        <w:t xml:space="preserve"> mang lại không gian tiềm ẩn có cấu trúc, dễ diễn giải và ứng dụng tốt trong phát hiện dị thường, nén dữ liệu, tuy nhiên chất lượng ảnh thường bị mờ và kém chân thực.</w:t>
      </w:r>
    </w:p>
    <w:p w14:paraId="5D58086B" w14:textId="77777777" w:rsidR="008F65E0" w:rsidRPr="008F65E0" w:rsidRDefault="008F65E0" w:rsidP="008F65E0">
      <w:pPr>
        <w:pStyle w:val="Nidungvnbn"/>
        <w:numPr>
          <w:ilvl w:val="0"/>
          <w:numId w:val="106"/>
        </w:numPr>
      </w:pPr>
      <w:r w:rsidRPr="008F65E0">
        <w:t>Diffusion Models được đánh giá là có chất lượng sinh ảnh cao nhất hiện nay, với độ ổn định huấn luyện tốt và khả năng kiểm soát mạnh mẽ, nhưng lại tốn thời gian suy luận và chi phí tính toán cao.</w:t>
      </w:r>
    </w:p>
    <w:p w14:paraId="7A9F3861" w14:textId="2DB86F3C" w:rsidR="008F65E0" w:rsidRPr="008F65E0" w:rsidRDefault="008F65E0" w:rsidP="00386493">
      <w:pPr>
        <w:pStyle w:val="Nidungvnbn"/>
      </w:pPr>
      <w:r w:rsidRPr="008F65E0">
        <w:t>Thông qua các demo thực nghiệm với tập dữ liệu MNIST, báo cáo không chỉ minh họa trực quan khả năng tạo ảnh của các mô hình mà còn cung cấp căn cứ thực tiễn để so sánh hiệu quả giữa chúng. Từ đó, có thể khẳng định rằng không có mô hình nào vượt trội hoàn toàn, mà việc lựa chọn phụ thuộc vào bài toán cụ thể, yêu cầu về chất lượng, tốc độ và khả năng kiểm soát.</w:t>
      </w:r>
    </w:p>
    <w:p w14:paraId="40CDDCF9" w14:textId="16E6B86D" w:rsidR="0037460C" w:rsidRPr="0037460C" w:rsidRDefault="0037460C" w:rsidP="0037460C">
      <w:pPr>
        <w:pStyle w:val="Heading2"/>
      </w:pPr>
      <w:bookmarkStart w:id="45" w:name="_Toc203426581"/>
      <w:r>
        <w:rPr>
          <w:lang w:val="en-US"/>
        </w:rPr>
        <w:t>Hướng phát triển</w:t>
      </w:r>
      <w:bookmarkEnd w:id="45"/>
    </w:p>
    <w:p w14:paraId="53848D80" w14:textId="77777777" w:rsidR="00386493" w:rsidRPr="00386493" w:rsidRDefault="00386493" w:rsidP="00386493">
      <w:pPr>
        <w:pStyle w:val="Nidungvnbn"/>
      </w:pPr>
      <w:r w:rsidRPr="00386493">
        <w:t>Trong tương lai, nghiên cứu và ứng dụng AI tạo sinh trong thị giác máy tính có thể tập trung vào các hướng sau:</w:t>
      </w:r>
    </w:p>
    <w:p w14:paraId="1F355067" w14:textId="41599CE8" w:rsidR="00386493" w:rsidRPr="00386493" w:rsidRDefault="00386493" w:rsidP="00386493">
      <w:pPr>
        <w:pStyle w:val="Nidungvnbn"/>
        <w:numPr>
          <w:ilvl w:val="0"/>
          <w:numId w:val="108"/>
        </w:numPr>
      </w:pPr>
      <w:r w:rsidRPr="00386493">
        <w:t>Tối ưu hóa mô hình Diffusion</w:t>
      </w:r>
      <w:r w:rsidR="000C7A16">
        <w:t>, g</w:t>
      </w:r>
      <w:r w:rsidRPr="00386493">
        <w:t xml:space="preserve">iảm thời gian suy luận bằng các kỹ thuật như Latent Diffusion Model (LDM), kết hợp attention hiệu quả </w:t>
      </w:r>
      <w:r w:rsidRPr="00386493">
        <w:lastRenderedPageBreak/>
        <w:t>hơn, hoặc thiết kế pipeline lấy mẫu ít bước hơn mà vẫn giữ chất lượng ảnh.</w:t>
      </w:r>
    </w:p>
    <w:p w14:paraId="5B5A3E48" w14:textId="3A9F42FB" w:rsidR="00386493" w:rsidRPr="00386493" w:rsidRDefault="000C7A16" w:rsidP="00386493">
      <w:pPr>
        <w:pStyle w:val="Nidungvnbn"/>
        <w:numPr>
          <w:ilvl w:val="0"/>
          <w:numId w:val="108"/>
        </w:numPr>
      </w:pPr>
      <w:r>
        <w:t>Tích</w:t>
      </w:r>
      <w:r w:rsidR="00386493" w:rsidRPr="00386493">
        <w:t xml:space="preserve"> hợp cấu trúc GANs với Diffusion hoặc </w:t>
      </w:r>
      <w:r w:rsidR="00A260A5">
        <w:t>VAE</w:t>
      </w:r>
      <w:r w:rsidR="00386493" w:rsidRPr="00386493">
        <w:t xml:space="preserve"> để tận dụng ưu thế về tốc độ suy luận và độ chân thực (như các mô hình GDM – GAN-enhanced Diffusion Models).</w:t>
      </w:r>
    </w:p>
    <w:p w14:paraId="30143935" w14:textId="0AD97B5E" w:rsidR="00386493" w:rsidRPr="00386493" w:rsidRDefault="00386493" w:rsidP="00386493">
      <w:pPr>
        <w:pStyle w:val="Nidungvnbn"/>
        <w:numPr>
          <w:ilvl w:val="0"/>
          <w:numId w:val="108"/>
        </w:numPr>
      </w:pPr>
      <w:r w:rsidRPr="00386493">
        <w:t>Mở rộng khả năng sinh ảnh từ nhiều dạng dữ liệu kết hợp như văn bản, âm thanh, hay dữ liệu cảm biến – thúc đẩy các ứng dụng như AI trợ lý thiết kế, tổng hợp cảnh 3D từ ngữ cảnh, v.v.</w:t>
      </w:r>
    </w:p>
    <w:p w14:paraId="12E3730F" w14:textId="182AA2C8" w:rsidR="00386493" w:rsidRPr="00386493" w:rsidRDefault="00386493" w:rsidP="00386493">
      <w:pPr>
        <w:pStyle w:val="Nidungvnbn"/>
        <w:numPr>
          <w:ilvl w:val="0"/>
          <w:numId w:val="108"/>
        </w:numPr>
      </w:pPr>
      <w:r w:rsidRPr="00386493">
        <w:t>Ứng dụng trong y tế và công nghiệp</w:t>
      </w:r>
      <w:r w:rsidR="000C7A16">
        <w:t xml:space="preserve"> để t</w:t>
      </w:r>
      <w:r w:rsidRPr="00386493">
        <w:t>ạo ảnh y tế tổng hợp bảo vệ quyền riêng tư, mô phỏng lỗi trong kiểm tra chất lượng sản phẩm, hoặc tái tạo hình ảnh trong điều kiện thiếu dữ liệu thực tế.</w:t>
      </w:r>
    </w:p>
    <w:p w14:paraId="3AC1C0E5" w14:textId="36B39365" w:rsidR="00386493" w:rsidRPr="00386493" w:rsidRDefault="00386493" w:rsidP="00386493">
      <w:pPr>
        <w:pStyle w:val="Nidungvnbn"/>
        <w:numPr>
          <w:ilvl w:val="0"/>
          <w:numId w:val="108"/>
        </w:numPr>
      </w:pPr>
      <w:r w:rsidRPr="00386493">
        <w:t>Phát triển các cơ chế kiểm soát trực quan và giải thích được quá trình tạo sinh, đặc biệt quan trọng với các lĩnh vực yêu cầu tính minh bạch như tài chính, y tế, luật pháp.</w:t>
      </w:r>
    </w:p>
    <w:p w14:paraId="52EA5F09" w14:textId="77777777" w:rsidR="00004BA4" w:rsidRDefault="00004BA4" w:rsidP="00F27703">
      <w:pPr>
        <w:pStyle w:val="Nidungvnbn"/>
        <w:spacing w:before="120" w:after="120"/>
        <w:rPr>
          <w:lang w:val="vi-VN"/>
        </w:rPr>
      </w:pPr>
    </w:p>
    <w:p w14:paraId="044CBD4E" w14:textId="77777777" w:rsidR="008630F6" w:rsidRDefault="007B493C" w:rsidP="00F27703">
      <w:pPr>
        <w:pStyle w:val="Heading1"/>
        <w:numPr>
          <w:ilvl w:val="0"/>
          <w:numId w:val="0"/>
        </w:numPr>
        <w:jc w:val="center"/>
      </w:pPr>
      <w:r w:rsidRPr="00004BA4">
        <w:br w:type="page"/>
      </w:r>
      <w:bookmarkStart w:id="46" w:name="_Toc203426582"/>
      <w:r w:rsidR="004C3584">
        <w:lastRenderedPageBreak/>
        <w:t>TÀI LIỆU THAM KHẢO</w:t>
      </w:r>
      <w:bookmarkEnd w:id="46"/>
    </w:p>
    <w:p w14:paraId="5ED20122" w14:textId="77777777" w:rsidR="00D93D15" w:rsidRDefault="00D93D15" w:rsidP="00965196">
      <w:pPr>
        <w:pStyle w:val="Nidungvnbn"/>
        <w:numPr>
          <w:ilvl w:val="0"/>
          <w:numId w:val="125"/>
        </w:numPr>
        <w:ind w:left="1080"/>
      </w:pPr>
      <w:r w:rsidRPr="00D93D15">
        <w:t xml:space="preserve">Goodfellow, Ian &amp; Pouget-Abadie, Jean &amp; Mirza, Mehdi &amp; Xu, Bing &amp; Warde-Farley, David &amp; Ozair, Sherjil &amp; Courville, Aaron &amp; Bengio, Y.. (2014). Generative Adversarial Networks. Advances in Neural Information Processing Systems. 3. 10.1145/3422622. </w:t>
      </w:r>
    </w:p>
    <w:p w14:paraId="7315C7F2" w14:textId="77777777" w:rsidR="00D93D15" w:rsidRDefault="00D93D15" w:rsidP="00965196">
      <w:pPr>
        <w:pStyle w:val="Nidungvnbn"/>
        <w:numPr>
          <w:ilvl w:val="0"/>
          <w:numId w:val="125"/>
        </w:numPr>
        <w:ind w:left="1080"/>
      </w:pPr>
      <w:r w:rsidRPr="00D93D15">
        <w:t xml:space="preserve">Mao, Xudong &amp; Li, Qing &amp; Xie, Haoran &amp; Lau, Raymond &amp; Zhen, Wang &amp; Smolley, Stephen. (2017). Least Squares Generative Adversarial Networks. 2813-2821. 10.1109/ICCV.2017.304. </w:t>
      </w:r>
    </w:p>
    <w:p w14:paraId="61B3D8DE" w14:textId="77777777" w:rsidR="00D93D15" w:rsidRDefault="00D93D15" w:rsidP="00965196">
      <w:pPr>
        <w:pStyle w:val="Nidungvnbn"/>
        <w:numPr>
          <w:ilvl w:val="0"/>
          <w:numId w:val="125"/>
        </w:numPr>
        <w:ind w:left="1080"/>
      </w:pPr>
      <w:r w:rsidRPr="00D93D15">
        <w:t xml:space="preserve">Arjovsky, Martin &amp; Chintala, Soumith &amp; Bottou, Léon. (2017). Wasserstein GAN. 10.48550/arXiv.1701.07875. </w:t>
      </w:r>
    </w:p>
    <w:p w14:paraId="4777DAE9" w14:textId="77777777" w:rsidR="00D93D15" w:rsidRDefault="00D93D15" w:rsidP="00965196">
      <w:pPr>
        <w:pStyle w:val="Nidungvnbn"/>
        <w:numPr>
          <w:ilvl w:val="0"/>
          <w:numId w:val="125"/>
        </w:numPr>
        <w:ind w:left="1080"/>
      </w:pPr>
      <w:r w:rsidRPr="00D93D15">
        <w:t xml:space="preserve">Gulrajani, Ishaan &amp; Ahmed, Faruk &amp; Arjovsky, Martin &amp; Dumoulin, Vincent &amp; Courville, Aaron. (2017). Improved Training of Wasserstein GANs. 10.48550/arXiv.1704.00028. </w:t>
      </w:r>
    </w:p>
    <w:p w14:paraId="1B07397D" w14:textId="77777777" w:rsidR="00EE2DEB" w:rsidRDefault="00EE2DEB" w:rsidP="00965196">
      <w:pPr>
        <w:pStyle w:val="Nidungvnbn"/>
        <w:numPr>
          <w:ilvl w:val="0"/>
          <w:numId w:val="125"/>
        </w:numPr>
        <w:ind w:left="1080"/>
      </w:pPr>
      <w:r w:rsidRPr="00EE2DEB">
        <w:t xml:space="preserve">Lopez, Ryan &amp; Atzberger, Paul. (2020). Variational Autoencoders for Learning Nonlinear Dynamics of Physical Systems. 10.48550/arXiv.2012.03448. </w:t>
      </w:r>
    </w:p>
    <w:p w14:paraId="111DE131" w14:textId="77777777" w:rsidR="00EE2DEB" w:rsidRDefault="00EE2DEB" w:rsidP="00965196">
      <w:pPr>
        <w:pStyle w:val="Nidungvnbn"/>
        <w:numPr>
          <w:ilvl w:val="0"/>
          <w:numId w:val="125"/>
        </w:numPr>
        <w:ind w:left="1080"/>
      </w:pPr>
      <w:r w:rsidRPr="00EE2DEB">
        <w:t xml:space="preserve">Rombach, Robin &amp; Blattmann, Andreas &amp; Lorenz, Dominik &amp; Esser, Patrick &amp; Ommer, Bjorn. (2022). High-Resolution Image Synthesis with Latent Diffusion Models. 10674-10685. 10.1109/CVPR52688.2022.01042. </w:t>
      </w:r>
    </w:p>
    <w:p w14:paraId="5CE92CDF" w14:textId="77777777" w:rsidR="00EE2DEB" w:rsidRDefault="00EE2DEB" w:rsidP="00965196">
      <w:pPr>
        <w:pStyle w:val="Nidungvnbn"/>
        <w:numPr>
          <w:ilvl w:val="0"/>
          <w:numId w:val="125"/>
        </w:numPr>
        <w:ind w:left="1080"/>
      </w:pPr>
      <w:r w:rsidRPr="00EE2DEB">
        <w:t xml:space="preserve">Croitoru, Florinel-Alin &amp; Hondru, Vlad &amp; Ionescu, Radu Tudor &amp; Shah, Mubarak. (2023). Diffusion Models in Vision: A Survey. IEEE Transactions on Pattern Analysis and Machine Intelligence. PP. 1-20. 10.1109/TPAMI.2023.3261988. </w:t>
      </w:r>
    </w:p>
    <w:p w14:paraId="348682C2" w14:textId="7A384CD9" w:rsidR="00AF1257" w:rsidRPr="006E20BA" w:rsidRDefault="00AF1257" w:rsidP="00965196">
      <w:pPr>
        <w:pStyle w:val="Nidungvnbn"/>
        <w:numPr>
          <w:ilvl w:val="0"/>
          <w:numId w:val="125"/>
        </w:numPr>
        <w:ind w:left="1080"/>
      </w:pPr>
      <w:r w:rsidRPr="006E20BA">
        <w:t xml:space="preserve">Yang, L., Zhang, Z., Song, Y., Hong, S., &amp; Yang, M.-H. (2023). A Survey of Diffusion Models in Generative Modeling. arXiv preprint arXiv:2303.04197. </w:t>
      </w:r>
      <w:hyperlink r:id="rId16" w:tgtFrame="_new" w:history="1">
        <w:r w:rsidRPr="006E20BA">
          <w:rPr>
            <w:rStyle w:val="Hyperlink"/>
            <w:color w:val="auto"/>
            <w:u w:val="none"/>
          </w:rPr>
          <w:t>https://arxiv.org/abs/2303.04197</w:t>
        </w:r>
      </w:hyperlink>
    </w:p>
    <w:p w14:paraId="287B81D9" w14:textId="77777777" w:rsidR="00EE2DEB" w:rsidRDefault="00EE2DEB" w:rsidP="00965196">
      <w:pPr>
        <w:pStyle w:val="Nidungvnbn"/>
        <w:numPr>
          <w:ilvl w:val="0"/>
          <w:numId w:val="125"/>
        </w:numPr>
        <w:ind w:left="1080"/>
      </w:pPr>
      <w:r w:rsidRPr="00EE2DEB">
        <w:lastRenderedPageBreak/>
        <w:t xml:space="preserve">Iglesias, Guillermo &amp; Talavera, Edgar &amp; Díaz, Alberto. (2022). A survey on GANs for computer vision: Recent research, analysis and taxonomy. Computer Science Review. 48. 10.1016/j.cosrev.2023.100553. </w:t>
      </w:r>
    </w:p>
    <w:p w14:paraId="3998FE21" w14:textId="57927411" w:rsidR="00AF1257" w:rsidRDefault="00AF1257" w:rsidP="00965196">
      <w:pPr>
        <w:pStyle w:val="Nidungvnbn"/>
        <w:numPr>
          <w:ilvl w:val="0"/>
          <w:numId w:val="125"/>
        </w:numPr>
        <w:ind w:left="1080"/>
      </w:pPr>
      <w:r w:rsidRPr="006E20BA">
        <w:t xml:space="preserve">Viblo. (2021). Generative Adversarial Networks (GAN) và ứng dụng của nó trong Deepfakes. Viblo. </w:t>
      </w:r>
      <w:hyperlink r:id="rId17" w:tgtFrame="_new" w:history="1">
        <w:r w:rsidRPr="006E20BA">
          <w:rPr>
            <w:rStyle w:val="Hyperlink"/>
            <w:color w:val="auto"/>
            <w:u w:val="none"/>
          </w:rPr>
          <w:t>https://viblo.asia/p/generative-adversarial-networksgan-va-ung-dung-cua-no-trong-deepfakes-jvElagwdKkw</w:t>
        </w:r>
      </w:hyperlink>
    </w:p>
    <w:p w14:paraId="0EF519FD" w14:textId="6BA64AEF" w:rsidR="00D93D15" w:rsidRPr="006E20BA" w:rsidRDefault="00D93D15" w:rsidP="00965196">
      <w:pPr>
        <w:pStyle w:val="Nidungvnbn"/>
        <w:numPr>
          <w:ilvl w:val="0"/>
          <w:numId w:val="125"/>
        </w:numPr>
        <w:ind w:left="1080"/>
      </w:pPr>
      <w:r w:rsidRPr="00D93D15">
        <w:t xml:space="preserve">TeaPearce. (2022). </w:t>
      </w:r>
      <w:r w:rsidRPr="00D93D15">
        <w:rPr>
          <w:i/>
          <w:iCs/>
        </w:rPr>
        <w:t>Conditional Diffusion for MNIST</w:t>
      </w:r>
      <w:r w:rsidRPr="00D93D15">
        <w:t xml:space="preserve"> [Source code]. GitHub. </w:t>
      </w:r>
      <w:hyperlink r:id="rId18" w:tgtFrame="_new" w:history="1">
        <w:r w:rsidRPr="00D93D15">
          <w:rPr>
            <w:rStyle w:val="Hyperlink"/>
          </w:rPr>
          <w:t>https://github.com/TeaPearce/Conditional_Diffusion_MNIST</w:t>
        </w:r>
      </w:hyperlink>
    </w:p>
    <w:p w14:paraId="08DDE118" w14:textId="77777777" w:rsidR="002A163B" w:rsidRPr="006E20BA" w:rsidRDefault="002A163B" w:rsidP="00965196">
      <w:pPr>
        <w:pStyle w:val="Nidungvnbn"/>
        <w:ind w:left="1080" w:hanging="360"/>
      </w:pPr>
    </w:p>
    <w:p w14:paraId="2BBE1D93" w14:textId="77777777" w:rsidR="00D252B3" w:rsidRPr="006E20BA" w:rsidRDefault="00D252B3" w:rsidP="00965196">
      <w:pPr>
        <w:pStyle w:val="Nidungvnbn"/>
        <w:ind w:left="1080" w:hanging="360"/>
      </w:pPr>
    </w:p>
    <w:p w14:paraId="2813FB10" w14:textId="272C8875" w:rsidR="006C1BB8" w:rsidRDefault="006C1BB8">
      <w:pPr>
        <w:spacing w:before="0" w:after="200" w:line="276" w:lineRule="auto"/>
        <w:rPr>
          <w:sz w:val="26"/>
          <w:szCs w:val="26"/>
        </w:rPr>
      </w:pPr>
      <w:r>
        <w:br w:type="page"/>
      </w:r>
    </w:p>
    <w:p w14:paraId="727BBEE0" w14:textId="70DBCE97" w:rsidR="00D252B3" w:rsidRDefault="006C1BB8" w:rsidP="00A86F3A">
      <w:pPr>
        <w:pStyle w:val="Heading1"/>
        <w:numPr>
          <w:ilvl w:val="0"/>
          <w:numId w:val="0"/>
        </w:numPr>
        <w:ind w:left="284"/>
        <w:jc w:val="center"/>
        <w:rPr>
          <w:lang w:val="en-US"/>
        </w:rPr>
      </w:pPr>
      <w:bookmarkStart w:id="47" w:name="_Toc203426583"/>
      <w:r>
        <w:lastRenderedPageBreak/>
        <w:t>PHỤ LỤC</w:t>
      </w:r>
      <w:bookmarkEnd w:id="47"/>
    </w:p>
    <w:p w14:paraId="35979390" w14:textId="77777777" w:rsidR="00F6316C" w:rsidRDefault="0052515B" w:rsidP="0052515B">
      <w:pPr>
        <w:pStyle w:val="Nidungvnbn"/>
      </w:pPr>
      <w:r w:rsidRPr="0052515B">
        <w:t>Nhằm minh họa trực quan cho nguyên lý hoạt động và khả năng sinh dữ liệu của các mô hình AI tạo sinh được trình bày trong báo cáo, ba ứng dụng demo đã được xây dựng và triển khai trên tập dữ liệu MNIST. Các mô hình đều được huấn luyện trên cùng một tập dữ liệu, với mục tiêu tạo ra các ảnh chữ số viết tay nhân tạo, từ đó hỗ trợ quá trình quan sát, đánh giá và so sánh hiệu quả sinh ảnh của từng kiến trúc.</w:t>
      </w:r>
    </w:p>
    <w:p w14:paraId="33C2996E" w14:textId="5B71BE1F" w:rsidR="0052515B" w:rsidRPr="0052515B" w:rsidRDefault="0052515B" w:rsidP="0052515B">
      <w:pPr>
        <w:pStyle w:val="Nidungvnbn"/>
      </w:pPr>
      <w:r w:rsidRPr="0052515B">
        <w:t>Ba mô hình được triển khai bao gồm:</w:t>
      </w:r>
    </w:p>
    <w:p w14:paraId="4B84D991" w14:textId="77777777" w:rsidR="0052515B" w:rsidRPr="0052515B" w:rsidRDefault="0052515B" w:rsidP="00A776AF">
      <w:pPr>
        <w:pStyle w:val="Nidungvnbn"/>
        <w:numPr>
          <w:ilvl w:val="0"/>
          <w:numId w:val="132"/>
        </w:numPr>
      </w:pPr>
      <w:r w:rsidRPr="0052515B">
        <w:t>Mạng đối kháng tạo sinh (Generative Adversarial Network – GAN)</w:t>
      </w:r>
    </w:p>
    <w:p w14:paraId="429B69E4" w14:textId="77777777" w:rsidR="0052515B" w:rsidRPr="0052515B" w:rsidRDefault="0052515B" w:rsidP="00A776AF">
      <w:pPr>
        <w:pStyle w:val="Nidungvnbn"/>
        <w:numPr>
          <w:ilvl w:val="0"/>
          <w:numId w:val="132"/>
        </w:numPr>
      </w:pPr>
      <w:r w:rsidRPr="0052515B">
        <w:t>Bộ tự mã hóa biến phân (Variational Autoencoder – VAE)</w:t>
      </w:r>
    </w:p>
    <w:p w14:paraId="5F3A1DFA" w14:textId="77777777" w:rsidR="0052515B" w:rsidRPr="0052515B" w:rsidRDefault="0052515B" w:rsidP="00A776AF">
      <w:pPr>
        <w:pStyle w:val="Nidungvnbn"/>
        <w:numPr>
          <w:ilvl w:val="0"/>
          <w:numId w:val="132"/>
        </w:numPr>
      </w:pPr>
      <w:r w:rsidRPr="0052515B">
        <w:t>Mô hình khuếch tán (Diffusion Model)</w:t>
      </w:r>
    </w:p>
    <w:p w14:paraId="783AF48E" w14:textId="1182AD5F" w:rsidR="007E48DC" w:rsidRPr="007E48DC" w:rsidRDefault="007E48DC" w:rsidP="009D4BEF">
      <w:pPr>
        <w:pStyle w:val="Nidungvnbn"/>
      </w:pPr>
      <w:r w:rsidRPr="007E48DC">
        <w:t>Toàn bộ mã nguồn thực nghiệm được công khai và lưu trữ tại kho lưu trữ GitHub sau:</w:t>
      </w:r>
      <w:r w:rsidR="009D4BEF">
        <w:t xml:space="preserve"> </w:t>
      </w:r>
      <w:hyperlink r:id="rId19" w:history="1">
        <w:r w:rsidRPr="00D91EA8">
          <w:rPr>
            <w:rStyle w:val="Hyperlink"/>
          </w:rPr>
          <w:t>Link mã nguồn đầy đủ</w:t>
        </w:r>
      </w:hyperlink>
    </w:p>
    <w:p w14:paraId="30BBDB28" w14:textId="77777777" w:rsidR="007E48DC" w:rsidRPr="007E48DC" w:rsidRDefault="007E48DC" w:rsidP="007E48DC">
      <w:pPr>
        <w:pStyle w:val="Nidungvnbn"/>
      </w:pPr>
    </w:p>
    <w:sectPr w:rsidR="007E48DC" w:rsidRPr="007E48DC"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728A1" w14:textId="77777777" w:rsidR="00274863" w:rsidRDefault="00274863" w:rsidP="00453AB1">
      <w:r>
        <w:separator/>
      </w:r>
    </w:p>
  </w:endnote>
  <w:endnote w:type="continuationSeparator" w:id="0">
    <w:p w14:paraId="53A9B9FC" w14:textId="77777777" w:rsidR="00274863" w:rsidRDefault="00274863" w:rsidP="00453AB1">
      <w:r>
        <w:continuationSeparator/>
      </w:r>
    </w:p>
  </w:endnote>
  <w:endnote w:type="continuationNotice" w:id="1">
    <w:p w14:paraId="0339C1F0" w14:textId="77777777" w:rsidR="00274863" w:rsidRDefault="002748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BBE6B9" w14:textId="77777777" w:rsidR="00274863" w:rsidRDefault="00274863" w:rsidP="00453AB1">
      <w:r>
        <w:separator/>
      </w:r>
    </w:p>
  </w:footnote>
  <w:footnote w:type="continuationSeparator" w:id="0">
    <w:p w14:paraId="00EA78E5" w14:textId="77777777" w:rsidR="00274863" w:rsidRDefault="00274863" w:rsidP="00453AB1">
      <w:r>
        <w:continuationSeparator/>
      </w:r>
    </w:p>
  </w:footnote>
  <w:footnote w:type="continuationNotice" w:id="1">
    <w:p w14:paraId="4E60F65E" w14:textId="77777777" w:rsidR="00274863" w:rsidRDefault="002748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904E4" w14:textId="77777777" w:rsidR="00F772AD" w:rsidRPr="00453AB1" w:rsidRDefault="00F772AD">
    <w:pPr>
      <w:pStyle w:val="Header"/>
      <w:jc w:val="center"/>
      <w:rPr>
        <w:rStyle w:val="NidungvnbnChar"/>
      </w:rPr>
    </w:pPr>
  </w:p>
  <w:p w14:paraId="2D1D985D"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EndPr>
      <w:rPr>
        <w:noProof/>
      </w:rPr>
    </w:sdtEndPr>
    <w:sdtContent>
      <w:p w14:paraId="190241A1"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69C887F"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6468923"/>
      <w:docPartObj>
        <w:docPartGallery w:val="Page Numbers (Top of Page)"/>
        <w:docPartUnique/>
      </w:docPartObj>
    </w:sdtPr>
    <w:sdtEndPr>
      <w:rPr>
        <w:rStyle w:val="NidungvnbnChar"/>
        <w:sz w:val="26"/>
        <w:szCs w:val="26"/>
      </w:rPr>
    </w:sdtEndPr>
    <w:sdtContent>
      <w:p w14:paraId="63B67B79"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6AABC817"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24F12"/>
    <w:multiLevelType w:val="hybridMultilevel"/>
    <w:tmpl w:val="333CD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B5120"/>
    <w:multiLevelType w:val="hybridMultilevel"/>
    <w:tmpl w:val="F06CF022"/>
    <w:lvl w:ilvl="0" w:tplc="D2A6D42A">
      <w:start w:val="1"/>
      <w:numFmt w:val="bullet"/>
      <w:lvlText w:val=""/>
      <w:lvlJc w:val="left"/>
      <w:pPr>
        <w:ind w:left="324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4FE44FE"/>
    <w:multiLevelType w:val="hybridMultilevel"/>
    <w:tmpl w:val="07D26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7C1680"/>
    <w:multiLevelType w:val="multilevel"/>
    <w:tmpl w:val="E12E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784D48"/>
    <w:multiLevelType w:val="hybridMultilevel"/>
    <w:tmpl w:val="2098AAD2"/>
    <w:lvl w:ilvl="0" w:tplc="42B6BF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1E1CDE"/>
    <w:multiLevelType w:val="hybridMultilevel"/>
    <w:tmpl w:val="5AC6DAE6"/>
    <w:lvl w:ilvl="0" w:tplc="039CE524">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0B2118C5"/>
    <w:multiLevelType w:val="multilevel"/>
    <w:tmpl w:val="CB5E6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7C3107"/>
    <w:multiLevelType w:val="hybridMultilevel"/>
    <w:tmpl w:val="5D82A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E42378C"/>
    <w:multiLevelType w:val="multilevel"/>
    <w:tmpl w:val="79B22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724AE"/>
    <w:multiLevelType w:val="multilevel"/>
    <w:tmpl w:val="F46C80AA"/>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sz w:val="28"/>
        <w:szCs w:val="28"/>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12481798"/>
    <w:multiLevelType w:val="hybridMultilevel"/>
    <w:tmpl w:val="F49CA64A"/>
    <w:lvl w:ilvl="0" w:tplc="7700A58A">
      <w:numFmt w:val="bullet"/>
      <w:lvlText w:val=""/>
      <w:lvlJc w:val="left"/>
      <w:pPr>
        <w:ind w:left="1092" w:hanging="372"/>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2A44324"/>
    <w:multiLevelType w:val="hybridMultilevel"/>
    <w:tmpl w:val="19727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4245742"/>
    <w:multiLevelType w:val="hybridMultilevel"/>
    <w:tmpl w:val="D48215CE"/>
    <w:lvl w:ilvl="0" w:tplc="42B6BFE8">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14D96B94"/>
    <w:multiLevelType w:val="hybridMultilevel"/>
    <w:tmpl w:val="979A5E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5E525E3"/>
    <w:multiLevelType w:val="hybridMultilevel"/>
    <w:tmpl w:val="F818722E"/>
    <w:lvl w:ilvl="0" w:tplc="D2A6D42A">
      <w:start w:val="1"/>
      <w:numFmt w:val="bullet"/>
      <w:lvlText w:val=""/>
      <w:lvlJc w:val="left"/>
      <w:pPr>
        <w:ind w:left="1440" w:hanging="360"/>
      </w:pPr>
      <w:rPr>
        <w:rFonts w:ascii="Symbol" w:hAnsi="Symbol" w:hint="default"/>
      </w:rPr>
    </w:lvl>
    <w:lvl w:ilvl="1" w:tplc="F25690DE">
      <w:numFmt w:val="bullet"/>
      <w:lvlText w:val=""/>
      <w:lvlJc w:val="left"/>
      <w:pPr>
        <w:ind w:left="2172" w:hanging="372"/>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6F56966"/>
    <w:multiLevelType w:val="multilevel"/>
    <w:tmpl w:val="87C8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F97C65"/>
    <w:multiLevelType w:val="multilevel"/>
    <w:tmpl w:val="E2CA1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9477E2A"/>
    <w:multiLevelType w:val="hybridMultilevel"/>
    <w:tmpl w:val="960A8EB6"/>
    <w:lvl w:ilvl="0" w:tplc="04090001">
      <w:start w:val="1"/>
      <w:numFmt w:val="bullet"/>
      <w:lvlText w:val=""/>
      <w:lvlJc w:val="left"/>
      <w:pPr>
        <w:ind w:left="1440" w:hanging="360"/>
      </w:pPr>
      <w:rPr>
        <w:rFonts w:ascii="Symbol" w:hAnsi="Symbol" w:hint="default"/>
      </w:rPr>
    </w:lvl>
    <w:lvl w:ilvl="1" w:tplc="FFFFFFFF">
      <w:numFmt w:val="bullet"/>
      <w:lvlText w:val=""/>
      <w:lvlJc w:val="left"/>
      <w:pPr>
        <w:ind w:left="2172" w:hanging="372"/>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19B437C0"/>
    <w:multiLevelType w:val="hybridMultilevel"/>
    <w:tmpl w:val="05724F98"/>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19C37821"/>
    <w:multiLevelType w:val="hybridMultilevel"/>
    <w:tmpl w:val="CBE82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4E37B0"/>
    <w:multiLevelType w:val="multilevel"/>
    <w:tmpl w:val="37BA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5531D4"/>
    <w:multiLevelType w:val="hybridMultilevel"/>
    <w:tmpl w:val="AD3A3A46"/>
    <w:lvl w:ilvl="0" w:tplc="D2A6D42A">
      <w:start w:val="1"/>
      <w:numFmt w:val="bullet"/>
      <w:lvlText w:val=""/>
      <w:lvlJc w:val="left"/>
      <w:pPr>
        <w:ind w:left="13320" w:hanging="360"/>
      </w:pPr>
      <w:rPr>
        <w:rFonts w:ascii="Symbol" w:hAnsi="Symbol" w:hint="default"/>
      </w:rPr>
    </w:lvl>
    <w:lvl w:ilvl="1" w:tplc="04090003" w:tentative="1">
      <w:start w:val="1"/>
      <w:numFmt w:val="bullet"/>
      <w:lvlText w:val="o"/>
      <w:lvlJc w:val="left"/>
      <w:pPr>
        <w:ind w:left="13320" w:hanging="360"/>
      </w:pPr>
      <w:rPr>
        <w:rFonts w:ascii="Courier New" w:hAnsi="Courier New" w:cs="Courier New" w:hint="default"/>
      </w:rPr>
    </w:lvl>
    <w:lvl w:ilvl="2" w:tplc="04090005" w:tentative="1">
      <w:start w:val="1"/>
      <w:numFmt w:val="bullet"/>
      <w:lvlText w:val=""/>
      <w:lvlJc w:val="left"/>
      <w:pPr>
        <w:ind w:left="14040" w:hanging="360"/>
      </w:pPr>
      <w:rPr>
        <w:rFonts w:ascii="Wingdings" w:hAnsi="Wingdings" w:hint="default"/>
      </w:rPr>
    </w:lvl>
    <w:lvl w:ilvl="3" w:tplc="04090001" w:tentative="1">
      <w:start w:val="1"/>
      <w:numFmt w:val="bullet"/>
      <w:lvlText w:val=""/>
      <w:lvlJc w:val="left"/>
      <w:pPr>
        <w:ind w:left="14760" w:hanging="360"/>
      </w:pPr>
      <w:rPr>
        <w:rFonts w:ascii="Symbol" w:hAnsi="Symbol" w:hint="default"/>
      </w:rPr>
    </w:lvl>
    <w:lvl w:ilvl="4" w:tplc="04090003" w:tentative="1">
      <w:start w:val="1"/>
      <w:numFmt w:val="bullet"/>
      <w:lvlText w:val="o"/>
      <w:lvlJc w:val="left"/>
      <w:pPr>
        <w:ind w:left="15480" w:hanging="360"/>
      </w:pPr>
      <w:rPr>
        <w:rFonts w:ascii="Courier New" w:hAnsi="Courier New" w:cs="Courier New" w:hint="default"/>
      </w:rPr>
    </w:lvl>
    <w:lvl w:ilvl="5" w:tplc="04090005" w:tentative="1">
      <w:start w:val="1"/>
      <w:numFmt w:val="bullet"/>
      <w:lvlText w:val=""/>
      <w:lvlJc w:val="left"/>
      <w:pPr>
        <w:ind w:left="16200" w:hanging="360"/>
      </w:pPr>
      <w:rPr>
        <w:rFonts w:ascii="Wingdings" w:hAnsi="Wingdings" w:hint="default"/>
      </w:rPr>
    </w:lvl>
    <w:lvl w:ilvl="6" w:tplc="04090001" w:tentative="1">
      <w:start w:val="1"/>
      <w:numFmt w:val="bullet"/>
      <w:lvlText w:val=""/>
      <w:lvlJc w:val="left"/>
      <w:pPr>
        <w:ind w:left="16920" w:hanging="360"/>
      </w:pPr>
      <w:rPr>
        <w:rFonts w:ascii="Symbol" w:hAnsi="Symbol" w:hint="default"/>
      </w:rPr>
    </w:lvl>
    <w:lvl w:ilvl="7" w:tplc="04090003" w:tentative="1">
      <w:start w:val="1"/>
      <w:numFmt w:val="bullet"/>
      <w:lvlText w:val="o"/>
      <w:lvlJc w:val="left"/>
      <w:pPr>
        <w:ind w:left="17640" w:hanging="360"/>
      </w:pPr>
      <w:rPr>
        <w:rFonts w:ascii="Courier New" w:hAnsi="Courier New" w:cs="Courier New" w:hint="default"/>
      </w:rPr>
    </w:lvl>
    <w:lvl w:ilvl="8" w:tplc="04090005">
      <w:start w:val="1"/>
      <w:numFmt w:val="bullet"/>
      <w:lvlText w:val=""/>
      <w:lvlJc w:val="left"/>
      <w:pPr>
        <w:ind w:left="18360" w:hanging="360"/>
      </w:pPr>
      <w:rPr>
        <w:rFonts w:ascii="Wingdings" w:hAnsi="Wingdings" w:hint="default"/>
      </w:rPr>
    </w:lvl>
  </w:abstractNum>
  <w:abstractNum w:abstractNumId="27" w15:restartNumberingAfterBreak="0">
    <w:nsid w:val="1C157629"/>
    <w:multiLevelType w:val="hybridMultilevel"/>
    <w:tmpl w:val="94F04722"/>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CBC00D9"/>
    <w:multiLevelType w:val="multilevel"/>
    <w:tmpl w:val="435A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770921"/>
    <w:multiLevelType w:val="hybridMultilevel"/>
    <w:tmpl w:val="C1F0A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1E084A27"/>
    <w:multiLevelType w:val="hybridMultilevel"/>
    <w:tmpl w:val="0C72D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F92650F"/>
    <w:multiLevelType w:val="hybridMultilevel"/>
    <w:tmpl w:val="61F0B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01B5E2F"/>
    <w:multiLevelType w:val="multilevel"/>
    <w:tmpl w:val="110A2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C3016E"/>
    <w:multiLevelType w:val="multilevel"/>
    <w:tmpl w:val="EF32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D402C4"/>
    <w:multiLevelType w:val="multilevel"/>
    <w:tmpl w:val="9E14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4E4CBE"/>
    <w:multiLevelType w:val="hybridMultilevel"/>
    <w:tmpl w:val="4762D07E"/>
    <w:lvl w:ilvl="0" w:tplc="7700A58A">
      <w:numFmt w:val="bullet"/>
      <w:lvlText w:val=""/>
      <w:lvlJc w:val="left"/>
      <w:pPr>
        <w:ind w:left="1092" w:hanging="372"/>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2B47950"/>
    <w:multiLevelType w:val="hybridMultilevel"/>
    <w:tmpl w:val="87C2BD0E"/>
    <w:lvl w:ilvl="0" w:tplc="42B6BFE8">
      <w:numFmt w:val="bullet"/>
      <w:lvlText w:val="-"/>
      <w:lvlJc w:val="left"/>
      <w:pPr>
        <w:ind w:left="1440" w:hanging="360"/>
      </w:pPr>
      <w:rPr>
        <w:rFonts w:ascii="Times New Roman" w:eastAsia="Times New Roman" w:hAnsi="Times New Roman" w:cs="Times New Roman" w:hint="default"/>
      </w:rPr>
    </w:lvl>
    <w:lvl w:ilvl="1" w:tplc="687493FE">
      <w:numFmt w:val="bullet"/>
      <w:lvlText w:val=""/>
      <w:lvlJc w:val="left"/>
      <w:pPr>
        <w:ind w:left="2172" w:hanging="372"/>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25F60D1C"/>
    <w:multiLevelType w:val="hybridMultilevel"/>
    <w:tmpl w:val="15E69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6195577"/>
    <w:multiLevelType w:val="hybridMultilevel"/>
    <w:tmpl w:val="3B92C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9084AB5"/>
    <w:multiLevelType w:val="hybridMultilevel"/>
    <w:tmpl w:val="914E0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991568C"/>
    <w:multiLevelType w:val="multilevel"/>
    <w:tmpl w:val="E75C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4059A9"/>
    <w:multiLevelType w:val="multilevel"/>
    <w:tmpl w:val="F43E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4B518A"/>
    <w:multiLevelType w:val="hybridMultilevel"/>
    <w:tmpl w:val="C1742E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EAD5317"/>
    <w:multiLevelType w:val="hybridMultilevel"/>
    <w:tmpl w:val="BE229046"/>
    <w:lvl w:ilvl="0" w:tplc="42B6BFE8">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2EB341B5"/>
    <w:multiLevelType w:val="hybridMultilevel"/>
    <w:tmpl w:val="EB920222"/>
    <w:lvl w:ilvl="0" w:tplc="42B6BFE8">
      <w:numFmt w:val="bullet"/>
      <w:lvlText w:val="-"/>
      <w:lvlJc w:val="left"/>
      <w:pPr>
        <w:ind w:left="720" w:hanging="360"/>
      </w:pPr>
      <w:rPr>
        <w:rFonts w:ascii="Times New Roman" w:eastAsia="Times New Roman" w:hAnsi="Times New Roman" w:cs="Times New Roman" w:hint="default"/>
      </w:rPr>
    </w:lvl>
    <w:lvl w:ilvl="1" w:tplc="33A23FEC">
      <w:numFmt w:val="bullet"/>
      <w:lvlText w:val=""/>
      <w:lvlJc w:val="left"/>
      <w:pPr>
        <w:ind w:left="1452" w:hanging="372"/>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3A8031D"/>
    <w:multiLevelType w:val="multilevel"/>
    <w:tmpl w:val="E1B4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C01607"/>
    <w:multiLevelType w:val="multilevel"/>
    <w:tmpl w:val="9DB6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4E14A77"/>
    <w:multiLevelType w:val="hybridMultilevel"/>
    <w:tmpl w:val="E6A294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34E62886"/>
    <w:multiLevelType w:val="multilevel"/>
    <w:tmpl w:val="9F14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025A71"/>
    <w:multiLevelType w:val="hybridMultilevel"/>
    <w:tmpl w:val="F90CE39E"/>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57B72AA"/>
    <w:multiLevelType w:val="hybridMultilevel"/>
    <w:tmpl w:val="4E407752"/>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4" w15:restartNumberingAfterBreak="0">
    <w:nsid w:val="37A4592D"/>
    <w:multiLevelType w:val="hybridMultilevel"/>
    <w:tmpl w:val="DE24C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82B0863"/>
    <w:multiLevelType w:val="hybridMultilevel"/>
    <w:tmpl w:val="D28E2620"/>
    <w:lvl w:ilvl="0" w:tplc="D2A6D42A">
      <w:start w:val="1"/>
      <w:numFmt w:val="bullet"/>
      <w:lvlText w:val=""/>
      <w:lvlJc w:val="left"/>
      <w:pPr>
        <w:ind w:left="396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6" w15:restartNumberingAfterBreak="0">
    <w:nsid w:val="38491475"/>
    <w:multiLevelType w:val="multilevel"/>
    <w:tmpl w:val="01EE8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7E37ED"/>
    <w:multiLevelType w:val="hybridMultilevel"/>
    <w:tmpl w:val="68305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BAD28DF"/>
    <w:multiLevelType w:val="hybridMultilevel"/>
    <w:tmpl w:val="546884B6"/>
    <w:lvl w:ilvl="0" w:tplc="42B6BFE8">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D1A6227"/>
    <w:multiLevelType w:val="hybridMultilevel"/>
    <w:tmpl w:val="566CC4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3D245768"/>
    <w:multiLevelType w:val="hybridMultilevel"/>
    <w:tmpl w:val="05DE56AA"/>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D6F0713"/>
    <w:multiLevelType w:val="hybridMultilevel"/>
    <w:tmpl w:val="26CCD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1342042"/>
    <w:multiLevelType w:val="hybridMultilevel"/>
    <w:tmpl w:val="63C63C56"/>
    <w:lvl w:ilvl="0" w:tplc="7700A58A">
      <w:numFmt w:val="bullet"/>
      <w:lvlText w:val=""/>
      <w:lvlJc w:val="left"/>
      <w:pPr>
        <w:ind w:left="1452" w:hanging="372"/>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6E2158B"/>
    <w:multiLevelType w:val="hybridMultilevel"/>
    <w:tmpl w:val="6C348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772172C"/>
    <w:multiLevelType w:val="hybridMultilevel"/>
    <w:tmpl w:val="43F09F9C"/>
    <w:lvl w:ilvl="0" w:tplc="039CE524">
      <w:start w:val="1"/>
      <w:numFmt w:val="decimal"/>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15:restartNumberingAfterBreak="0">
    <w:nsid w:val="481B7B88"/>
    <w:multiLevelType w:val="hybridMultilevel"/>
    <w:tmpl w:val="75385EB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9C2690C"/>
    <w:multiLevelType w:val="hybridMultilevel"/>
    <w:tmpl w:val="5C8A6CD6"/>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D865F58"/>
    <w:multiLevelType w:val="hybridMultilevel"/>
    <w:tmpl w:val="04EAE08C"/>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EC9429A"/>
    <w:multiLevelType w:val="hybridMultilevel"/>
    <w:tmpl w:val="B1AA4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F3B51C8"/>
    <w:multiLevelType w:val="hybridMultilevel"/>
    <w:tmpl w:val="4A96F08A"/>
    <w:lvl w:ilvl="0" w:tplc="7700A58A">
      <w:numFmt w:val="bullet"/>
      <w:lvlText w:val=""/>
      <w:lvlJc w:val="left"/>
      <w:pPr>
        <w:ind w:left="1812" w:hanging="372"/>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50AA4ACB"/>
    <w:multiLevelType w:val="multilevel"/>
    <w:tmpl w:val="4982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E23547"/>
    <w:multiLevelType w:val="multilevel"/>
    <w:tmpl w:val="6A54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2401FC2"/>
    <w:multiLevelType w:val="multilevel"/>
    <w:tmpl w:val="192E4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8178C2"/>
    <w:multiLevelType w:val="hybridMultilevel"/>
    <w:tmpl w:val="12742C2A"/>
    <w:lvl w:ilvl="0" w:tplc="D2A6D42A">
      <w:start w:val="1"/>
      <w:numFmt w:val="bullet"/>
      <w:lvlText w:val=""/>
      <w:lvlJc w:val="left"/>
      <w:pPr>
        <w:ind w:left="540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78" w15:restartNumberingAfterBreak="0">
    <w:nsid w:val="53856D71"/>
    <w:multiLevelType w:val="hybridMultilevel"/>
    <w:tmpl w:val="A3B028F2"/>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553236C"/>
    <w:multiLevelType w:val="hybridMultilevel"/>
    <w:tmpl w:val="5210B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5A976A9"/>
    <w:multiLevelType w:val="multilevel"/>
    <w:tmpl w:val="2C1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D75B7D"/>
    <w:multiLevelType w:val="hybridMultilevel"/>
    <w:tmpl w:val="634232B2"/>
    <w:lvl w:ilvl="0" w:tplc="42B6BFE8">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4" w15:restartNumberingAfterBreak="0">
    <w:nsid w:val="567A5C91"/>
    <w:multiLevelType w:val="multilevel"/>
    <w:tmpl w:val="FBEC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67B0708"/>
    <w:multiLevelType w:val="multilevel"/>
    <w:tmpl w:val="E1B4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6E60C99"/>
    <w:multiLevelType w:val="multilevel"/>
    <w:tmpl w:val="E8EE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702254D"/>
    <w:multiLevelType w:val="hybridMultilevel"/>
    <w:tmpl w:val="45B48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8FF76B5"/>
    <w:multiLevelType w:val="multilevel"/>
    <w:tmpl w:val="A3963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A5F2D6B"/>
    <w:multiLevelType w:val="hybridMultilevel"/>
    <w:tmpl w:val="265AA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AE955B9"/>
    <w:multiLevelType w:val="multilevel"/>
    <w:tmpl w:val="E1B4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C184401"/>
    <w:multiLevelType w:val="hybridMultilevel"/>
    <w:tmpl w:val="36B4EFE4"/>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CA20C08"/>
    <w:multiLevelType w:val="multilevel"/>
    <w:tmpl w:val="897E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FA3272"/>
    <w:multiLevelType w:val="hybridMultilevel"/>
    <w:tmpl w:val="E3829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5D4D291B"/>
    <w:multiLevelType w:val="hybridMultilevel"/>
    <w:tmpl w:val="50A098B8"/>
    <w:lvl w:ilvl="0" w:tplc="42B6BFE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F4B7F5F"/>
    <w:multiLevelType w:val="hybridMultilevel"/>
    <w:tmpl w:val="81D8B51E"/>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60707723"/>
    <w:multiLevelType w:val="hybridMultilevel"/>
    <w:tmpl w:val="B5CCD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28E3B4A"/>
    <w:multiLevelType w:val="multilevel"/>
    <w:tmpl w:val="830C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60E7229"/>
    <w:multiLevelType w:val="multilevel"/>
    <w:tmpl w:val="C9FC4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DE2E86"/>
    <w:multiLevelType w:val="hybridMultilevel"/>
    <w:tmpl w:val="147663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68083831"/>
    <w:multiLevelType w:val="multilevel"/>
    <w:tmpl w:val="CAB2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B36E46"/>
    <w:multiLevelType w:val="hybridMultilevel"/>
    <w:tmpl w:val="9FDC20F0"/>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6992541C"/>
    <w:multiLevelType w:val="hybridMultilevel"/>
    <w:tmpl w:val="FC8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6A2558BF"/>
    <w:multiLevelType w:val="multilevel"/>
    <w:tmpl w:val="C436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A447E74"/>
    <w:multiLevelType w:val="multilevel"/>
    <w:tmpl w:val="1D40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C681ECA"/>
    <w:multiLevelType w:val="multilevel"/>
    <w:tmpl w:val="B25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CD56488"/>
    <w:multiLevelType w:val="hybridMultilevel"/>
    <w:tmpl w:val="C75CBD40"/>
    <w:lvl w:ilvl="0" w:tplc="42B6BFE8">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0" w15:restartNumberingAfterBreak="0">
    <w:nsid w:val="6DC025C2"/>
    <w:multiLevelType w:val="hybridMultilevel"/>
    <w:tmpl w:val="67C8E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3"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71B74F2F"/>
    <w:multiLevelType w:val="multilevel"/>
    <w:tmpl w:val="F806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3351657"/>
    <w:multiLevelType w:val="hybridMultilevel"/>
    <w:tmpl w:val="7422A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737D5911"/>
    <w:multiLevelType w:val="multilevel"/>
    <w:tmpl w:val="367A3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55708E"/>
    <w:multiLevelType w:val="multilevel"/>
    <w:tmpl w:val="9F5C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7D50B51"/>
    <w:multiLevelType w:val="hybridMultilevel"/>
    <w:tmpl w:val="C2B89CDA"/>
    <w:lvl w:ilvl="0" w:tplc="7700A58A">
      <w:numFmt w:val="bullet"/>
      <w:lvlText w:val=""/>
      <w:lvlJc w:val="left"/>
      <w:pPr>
        <w:ind w:left="1092" w:hanging="372"/>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8441E0C"/>
    <w:multiLevelType w:val="hybridMultilevel"/>
    <w:tmpl w:val="EE0828E4"/>
    <w:lvl w:ilvl="0" w:tplc="D2A6D42A">
      <w:start w:val="1"/>
      <w:numFmt w:val="bullet"/>
      <w:lvlText w:val=""/>
      <w:lvlJc w:val="left"/>
      <w:pPr>
        <w:ind w:left="8280" w:hanging="360"/>
      </w:pPr>
      <w:rPr>
        <w:rFonts w:ascii="Symbol" w:hAnsi="Symbol" w:hint="default"/>
      </w:rPr>
    </w:lvl>
    <w:lvl w:ilvl="1" w:tplc="04090003" w:tentative="1">
      <w:start w:val="1"/>
      <w:numFmt w:val="bullet"/>
      <w:lvlText w:val="o"/>
      <w:lvlJc w:val="left"/>
      <w:pPr>
        <w:ind w:left="8280" w:hanging="360"/>
      </w:pPr>
      <w:rPr>
        <w:rFonts w:ascii="Courier New" w:hAnsi="Courier New" w:cs="Courier New" w:hint="default"/>
      </w:rPr>
    </w:lvl>
    <w:lvl w:ilvl="2" w:tplc="04090005" w:tentative="1">
      <w:start w:val="1"/>
      <w:numFmt w:val="bullet"/>
      <w:lvlText w:val=""/>
      <w:lvlJc w:val="left"/>
      <w:pPr>
        <w:ind w:left="9000" w:hanging="360"/>
      </w:pPr>
      <w:rPr>
        <w:rFonts w:ascii="Wingdings" w:hAnsi="Wingdings" w:hint="default"/>
      </w:rPr>
    </w:lvl>
    <w:lvl w:ilvl="3" w:tplc="04090001" w:tentative="1">
      <w:start w:val="1"/>
      <w:numFmt w:val="bullet"/>
      <w:lvlText w:val=""/>
      <w:lvlJc w:val="left"/>
      <w:pPr>
        <w:ind w:left="9720" w:hanging="360"/>
      </w:pPr>
      <w:rPr>
        <w:rFonts w:ascii="Symbol" w:hAnsi="Symbol" w:hint="default"/>
      </w:rPr>
    </w:lvl>
    <w:lvl w:ilvl="4" w:tplc="04090003" w:tentative="1">
      <w:start w:val="1"/>
      <w:numFmt w:val="bullet"/>
      <w:lvlText w:val="o"/>
      <w:lvlJc w:val="left"/>
      <w:pPr>
        <w:ind w:left="10440" w:hanging="360"/>
      </w:pPr>
      <w:rPr>
        <w:rFonts w:ascii="Courier New" w:hAnsi="Courier New" w:cs="Courier New" w:hint="default"/>
      </w:rPr>
    </w:lvl>
    <w:lvl w:ilvl="5" w:tplc="04090005" w:tentative="1">
      <w:start w:val="1"/>
      <w:numFmt w:val="bullet"/>
      <w:lvlText w:val=""/>
      <w:lvlJc w:val="left"/>
      <w:pPr>
        <w:ind w:left="11160" w:hanging="360"/>
      </w:pPr>
      <w:rPr>
        <w:rFonts w:ascii="Wingdings" w:hAnsi="Wingdings" w:hint="default"/>
      </w:rPr>
    </w:lvl>
    <w:lvl w:ilvl="6" w:tplc="04090001" w:tentative="1">
      <w:start w:val="1"/>
      <w:numFmt w:val="bullet"/>
      <w:lvlText w:val=""/>
      <w:lvlJc w:val="left"/>
      <w:pPr>
        <w:ind w:left="11880" w:hanging="360"/>
      </w:pPr>
      <w:rPr>
        <w:rFonts w:ascii="Symbol" w:hAnsi="Symbol" w:hint="default"/>
      </w:rPr>
    </w:lvl>
    <w:lvl w:ilvl="7" w:tplc="04090003" w:tentative="1">
      <w:start w:val="1"/>
      <w:numFmt w:val="bullet"/>
      <w:lvlText w:val="o"/>
      <w:lvlJc w:val="left"/>
      <w:pPr>
        <w:ind w:left="12600" w:hanging="360"/>
      </w:pPr>
      <w:rPr>
        <w:rFonts w:ascii="Courier New" w:hAnsi="Courier New" w:cs="Courier New" w:hint="default"/>
      </w:rPr>
    </w:lvl>
    <w:lvl w:ilvl="8" w:tplc="04090005">
      <w:start w:val="1"/>
      <w:numFmt w:val="bullet"/>
      <w:lvlText w:val=""/>
      <w:lvlJc w:val="left"/>
      <w:pPr>
        <w:ind w:left="13320" w:hanging="360"/>
      </w:pPr>
      <w:rPr>
        <w:rFonts w:ascii="Wingdings" w:hAnsi="Wingdings" w:hint="default"/>
      </w:rPr>
    </w:lvl>
  </w:abstractNum>
  <w:abstractNum w:abstractNumId="121" w15:restartNumberingAfterBreak="0">
    <w:nsid w:val="7956324A"/>
    <w:multiLevelType w:val="multilevel"/>
    <w:tmpl w:val="16BE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586D60"/>
    <w:multiLevelType w:val="hybridMultilevel"/>
    <w:tmpl w:val="B11022D8"/>
    <w:lvl w:ilvl="0" w:tplc="7700A58A">
      <w:numFmt w:val="bullet"/>
      <w:lvlText w:val=""/>
      <w:lvlJc w:val="left"/>
      <w:pPr>
        <w:ind w:left="1452" w:hanging="372"/>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1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BB76533"/>
    <w:multiLevelType w:val="hybridMultilevel"/>
    <w:tmpl w:val="302A0DBA"/>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7CE77D6F"/>
    <w:multiLevelType w:val="hybridMultilevel"/>
    <w:tmpl w:val="BD3E854A"/>
    <w:lvl w:ilvl="0" w:tplc="42B6BFE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7D3D6BA0"/>
    <w:multiLevelType w:val="multilevel"/>
    <w:tmpl w:val="2B9A2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E654ED9"/>
    <w:multiLevelType w:val="hybridMultilevel"/>
    <w:tmpl w:val="5DC4BB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1" w15:restartNumberingAfterBreak="0">
    <w:nsid w:val="7F506352"/>
    <w:multiLevelType w:val="multilevel"/>
    <w:tmpl w:val="138E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397382">
    <w:abstractNumId w:val="5"/>
  </w:num>
  <w:num w:numId="2" w16cid:durableId="1379470000">
    <w:abstractNumId w:val="75"/>
  </w:num>
  <w:num w:numId="3" w16cid:durableId="967201436">
    <w:abstractNumId w:val="101"/>
  </w:num>
  <w:num w:numId="4" w16cid:durableId="24870113">
    <w:abstractNumId w:val="125"/>
  </w:num>
  <w:num w:numId="5" w16cid:durableId="2083719434">
    <w:abstractNumId w:val="1"/>
  </w:num>
  <w:num w:numId="6" w16cid:durableId="1159923144">
    <w:abstractNumId w:val="24"/>
  </w:num>
  <w:num w:numId="7" w16cid:durableId="575290421">
    <w:abstractNumId w:val="89"/>
  </w:num>
  <w:num w:numId="8" w16cid:durableId="432167206">
    <w:abstractNumId w:val="114"/>
  </w:num>
  <w:num w:numId="9" w16cid:durableId="2061173545">
    <w:abstractNumId w:val="6"/>
  </w:num>
  <w:num w:numId="10" w16cid:durableId="1834568291">
    <w:abstractNumId w:val="58"/>
  </w:num>
  <w:num w:numId="11" w16cid:durableId="677535900">
    <w:abstractNumId w:val="123"/>
  </w:num>
  <w:num w:numId="12" w16cid:durableId="363676185">
    <w:abstractNumId w:val="130"/>
  </w:num>
  <w:num w:numId="13" w16cid:durableId="1350452648">
    <w:abstractNumId w:val="48"/>
  </w:num>
  <w:num w:numId="14" w16cid:durableId="1617757309">
    <w:abstractNumId w:val="80"/>
  </w:num>
  <w:num w:numId="15" w16cid:durableId="1568495345">
    <w:abstractNumId w:val="79"/>
  </w:num>
  <w:num w:numId="16" w16cid:durableId="216165621">
    <w:abstractNumId w:val="57"/>
  </w:num>
  <w:num w:numId="17" w16cid:durableId="1113744065">
    <w:abstractNumId w:val="111"/>
  </w:num>
  <w:num w:numId="18" w16cid:durableId="303899053">
    <w:abstractNumId w:val="124"/>
  </w:num>
  <w:num w:numId="19" w16cid:durableId="1559322532">
    <w:abstractNumId w:val="12"/>
  </w:num>
  <w:num w:numId="20" w16cid:durableId="9352140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12"/>
  </w:num>
  <w:num w:numId="23" w16cid:durableId="769468478">
    <w:abstractNumId w:val="112"/>
  </w:num>
  <w:num w:numId="24" w16cid:durableId="385446020">
    <w:abstractNumId w:val="47"/>
  </w:num>
  <w:num w:numId="25" w16cid:durableId="30420138">
    <w:abstractNumId w:val="12"/>
  </w:num>
  <w:num w:numId="26" w16cid:durableId="1166555490">
    <w:abstractNumId w:val="12"/>
  </w:num>
  <w:num w:numId="27" w16cid:durableId="687219385">
    <w:abstractNumId w:val="113"/>
  </w:num>
  <w:num w:numId="28" w16cid:durableId="460849350">
    <w:abstractNumId w:val="20"/>
  </w:num>
  <w:num w:numId="29" w16cid:durableId="697051820">
    <w:abstractNumId w:val="68"/>
  </w:num>
  <w:num w:numId="30" w16cid:durableId="973681176">
    <w:abstractNumId w:val="90"/>
  </w:num>
  <w:num w:numId="31" w16cid:durableId="1810588596">
    <w:abstractNumId w:val="53"/>
  </w:num>
  <w:num w:numId="32" w16cid:durableId="335962616">
    <w:abstractNumId w:val="99"/>
  </w:num>
  <w:num w:numId="33" w16cid:durableId="334962884">
    <w:abstractNumId w:val="84"/>
  </w:num>
  <w:num w:numId="34" w16cid:durableId="850342465">
    <w:abstractNumId w:val="17"/>
  </w:num>
  <w:num w:numId="35" w16cid:durableId="1172178584">
    <w:abstractNumId w:val="4"/>
  </w:num>
  <w:num w:numId="36" w16cid:durableId="90856600">
    <w:abstractNumId w:val="0"/>
  </w:num>
  <w:num w:numId="37" w16cid:durableId="1135416991">
    <w:abstractNumId w:val="2"/>
  </w:num>
  <w:num w:numId="38" w16cid:durableId="2141992851">
    <w:abstractNumId w:val="55"/>
  </w:num>
  <w:num w:numId="39" w16cid:durableId="1080710595">
    <w:abstractNumId w:val="77"/>
  </w:num>
  <w:num w:numId="40" w16cid:durableId="1449546069">
    <w:abstractNumId w:val="120"/>
  </w:num>
  <w:num w:numId="41" w16cid:durableId="1263877274">
    <w:abstractNumId w:val="26"/>
  </w:num>
  <w:num w:numId="42" w16cid:durableId="475530044">
    <w:abstractNumId w:val="59"/>
  </w:num>
  <w:num w:numId="43" w16cid:durableId="929658813">
    <w:abstractNumId w:val="81"/>
  </w:num>
  <w:num w:numId="44" w16cid:durableId="701904176">
    <w:abstractNumId w:val="61"/>
  </w:num>
  <w:num w:numId="45" w16cid:durableId="328798368">
    <w:abstractNumId w:val="10"/>
  </w:num>
  <w:num w:numId="46" w16cid:durableId="570113940">
    <w:abstractNumId w:val="65"/>
  </w:num>
  <w:num w:numId="47" w16cid:durableId="333536024">
    <w:abstractNumId w:val="56"/>
  </w:num>
  <w:num w:numId="48" w16cid:durableId="715088246">
    <w:abstractNumId w:val="42"/>
  </w:num>
  <w:num w:numId="49" w16cid:durableId="1049690952">
    <w:abstractNumId w:val="16"/>
  </w:num>
  <w:num w:numId="50" w16cid:durableId="1218930366">
    <w:abstractNumId w:val="91"/>
  </w:num>
  <w:num w:numId="51" w16cid:durableId="101340227">
    <w:abstractNumId w:val="82"/>
  </w:num>
  <w:num w:numId="52" w16cid:durableId="609513373">
    <w:abstractNumId w:val="76"/>
  </w:num>
  <w:num w:numId="53" w16cid:durableId="2032947701">
    <w:abstractNumId w:val="19"/>
  </w:num>
  <w:num w:numId="54" w16cid:durableId="1687093290">
    <w:abstractNumId w:val="116"/>
  </w:num>
  <w:num w:numId="55" w16cid:durableId="1478763325">
    <w:abstractNumId w:val="86"/>
  </w:num>
  <w:num w:numId="56" w16cid:durableId="1079055317">
    <w:abstractNumId w:val="129"/>
  </w:num>
  <w:num w:numId="57" w16cid:durableId="606891176">
    <w:abstractNumId w:val="35"/>
  </w:num>
  <w:num w:numId="58" w16cid:durableId="1751581017">
    <w:abstractNumId w:val="72"/>
  </w:num>
  <w:num w:numId="59" w16cid:durableId="2019500987">
    <w:abstractNumId w:val="13"/>
  </w:num>
  <w:num w:numId="60" w16cid:durableId="358169138">
    <w:abstractNumId w:val="121"/>
  </w:num>
  <w:num w:numId="61" w16cid:durableId="1673533884">
    <w:abstractNumId w:val="119"/>
  </w:num>
  <w:num w:numId="62" w16cid:durableId="276445730">
    <w:abstractNumId w:val="50"/>
  </w:num>
  <w:num w:numId="63" w16cid:durableId="1685280544">
    <w:abstractNumId w:val="94"/>
  </w:num>
  <w:num w:numId="64" w16cid:durableId="216866388">
    <w:abstractNumId w:val="40"/>
  </w:num>
  <w:num w:numId="65" w16cid:durableId="1041175779">
    <w:abstractNumId w:val="122"/>
  </w:num>
  <w:num w:numId="66" w16cid:durableId="896090297">
    <w:abstractNumId w:val="64"/>
  </w:num>
  <w:num w:numId="67" w16cid:durableId="1773891810">
    <w:abstractNumId w:val="110"/>
  </w:num>
  <w:num w:numId="68" w16cid:durableId="1717970970">
    <w:abstractNumId w:val="54"/>
  </w:num>
  <w:num w:numId="69" w16cid:durableId="1575896917">
    <w:abstractNumId w:val="128"/>
  </w:num>
  <w:num w:numId="70" w16cid:durableId="1972010743">
    <w:abstractNumId w:val="107"/>
  </w:num>
  <w:num w:numId="71" w16cid:durableId="530074035">
    <w:abstractNumId w:val="117"/>
  </w:num>
  <w:num w:numId="72" w16cid:durableId="1298098144">
    <w:abstractNumId w:val="34"/>
  </w:num>
  <w:num w:numId="73" w16cid:durableId="710155341">
    <w:abstractNumId w:val="131"/>
  </w:num>
  <w:num w:numId="74" w16cid:durableId="591085869">
    <w:abstractNumId w:val="11"/>
  </w:num>
  <w:num w:numId="75" w16cid:durableId="1896508076">
    <w:abstractNumId w:val="29"/>
  </w:num>
  <w:num w:numId="76" w16cid:durableId="101071620">
    <w:abstractNumId w:val="41"/>
  </w:num>
  <w:num w:numId="77" w16cid:durableId="1626767230">
    <w:abstractNumId w:val="108"/>
  </w:num>
  <w:num w:numId="78" w16cid:durableId="1412043584">
    <w:abstractNumId w:val="73"/>
  </w:num>
  <w:num w:numId="79" w16cid:durableId="1589462426">
    <w:abstractNumId w:val="105"/>
  </w:num>
  <w:num w:numId="80" w16cid:durableId="454063189">
    <w:abstractNumId w:val="28"/>
  </w:num>
  <w:num w:numId="81" w16cid:durableId="1884362083">
    <w:abstractNumId w:val="33"/>
  </w:num>
  <w:num w:numId="82" w16cid:durableId="41180229">
    <w:abstractNumId w:val="9"/>
  </w:num>
  <w:num w:numId="83" w16cid:durableId="676035636">
    <w:abstractNumId w:val="36"/>
  </w:num>
  <w:num w:numId="84" w16cid:durableId="725375497">
    <w:abstractNumId w:val="88"/>
  </w:num>
  <w:num w:numId="85" w16cid:durableId="161972067">
    <w:abstractNumId w:val="97"/>
  </w:num>
  <w:num w:numId="86" w16cid:durableId="2022268663">
    <w:abstractNumId w:val="18"/>
  </w:num>
  <w:num w:numId="87" w16cid:durableId="1552112029">
    <w:abstractNumId w:val="103"/>
  </w:num>
  <w:num w:numId="88" w16cid:durableId="184297625">
    <w:abstractNumId w:val="46"/>
  </w:num>
  <w:num w:numId="89" w16cid:durableId="1617717636">
    <w:abstractNumId w:val="70"/>
  </w:num>
  <w:num w:numId="90" w16cid:durableId="1036274109">
    <w:abstractNumId w:val="7"/>
  </w:num>
  <w:num w:numId="91" w16cid:durableId="464278794">
    <w:abstractNumId w:val="118"/>
  </w:num>
  <w:num w:numId="92" w16cid:durableId="1272399955">
    <w:abstractNumId w:val="25"/>
  </w:num>
  <w:num w:numId="93" w16cid:durableId="1447263585">
    <w:abstractNumId w:val="74"/>
  </w:num>
  <w:num w:numId="94" w16cid:durableId="535435646">
    <w:abstractNumId w:val="106"/>
  </w:num>
  <w:num w:numId="95" w16cid:durableId="1809202542">
    <w:abstractNumId w:val="32"/>
  </w:num>
  <w:num w:numId="96" w16cid:durableId="1325402273">
    <w:abstractNumId w:val="115"/>
  </w:num>
  <w:num w:numId="97" w16cid:durableId="1417747426">
    <w:abstractNumId w:val="78"/>
  </w:num>
  <w:num w:numId="98" w16cid:durableId="405957726">
    <w:abstractNumId w:val="44"/>
  </w:num>
  <w:num w:numId="99" w16cid:durableId="219903913">
    <w:abstractNumId w:val="96"/>
  </w:num>
  <w:num w:numId="100" w16cid:durableId="757403319">
    <w:abstractNumId w:val="60"/>
  </w:num>
  <w:num w:numId="101" w16cid:durableId="1413501171">
    <w:abstractNumId w:val="62"/>
  </w:num>
  <w:num w:numId="102" w16cid:durableId="929385246">
    <w:abstractNumId w:val="126"/>
  </w:num>
  <w:num w:numId="103" w16cid:durableId="126287897">
    <w:abstractNumId w:val="102"/>
  </w:num>
  <w:num w:numId="104" w16cid:durableId="1466898364">
    <w:abstractNumId w:val="67"/>
  </w:num>
  <w:num w:numId="105" w16cid:durableId="522090066">
    <w:abstractNumId w:val="92"/>
  </w:num>
  <w:num w:numId="106" w16cid:durableId="1791702066">
    <w:abstractNumId w:val="30"/>
  </w:num>
  <w:num w:numId="107" w16cid:durableId="1624381687">
    <w:abstractNumId w:val="85"/>
  </w:num>
  <w:num w:numId="108" w16cid:durableId="1168792911">
    <w:abstractNumId w:val="87"/>
  </w:num>
  <w:num w:numId="109" w16cid:durableId="437454495">
    <w:abstractNumId w:val="31"/>
  </w:num>
  <w:num w:numId="110" w16cid:durableId="1859276406">
    <w:abstractNumId w:val="66"/>
  </w:num>
  <w:num w:numId="111" w16cid:durableId="1888103847">
    <w:abstractNumId w:val="23"/>
  </w:num>
  <w:num w:numId="112" w16cid:durableId="1508979672">
    <w:abstractNumId w:val="49"/>
  </w:num>
  <w:num w:numId="113" w16cid:durableId="227032475">
    <w:abstractNumId w:val="14"/>
  </w:num>
  <w:num w:numId="114" w16cid:durableId="759373319">
    <w:abstractNumId w:val="37"/>
  </w:num>
  <w:num w:numId="115" w16cid:durableId="1472165083">
    <w:abstractNumId w:val="51"/>
  </w:num>
  <w:num w:numId="116" w16cid:durableId="208227937">
    <w:abstractNumId w:val="22"/>
  </w:num>
  <w:num w:numId="117" w16cid:durableId="210045112">
    <w:abstractNumId w:val="39"/>
  </w:num>
  <w:num w:numId="118" w16cid:durableId="149561924">
    <w:abstractNumId w:val="63"/>
  </w:num>
  <w:num w:numId="119" w16cid:durableId="1654489003">
    <w:abstractNumId w:val="38"/>
  </w:num>
  <w:num w:numId="120" w16cid:durableId="1991205736">
    <w:abstractNumId w:val="104"/>
  </w:num>
  <w:num w:numId="121" w16cid:durableId="1030373200">
    <w:abstractNumId w:val="27"/>
  </w:num>
  <w:num w:numId="122" w16cid:durableId="1546403689">
    <w:abstractNumId w:val="43"/>
  </w:num>
  <w:num w:numId="123" w16cid:durableId="599609446">
    <w:abstractNumId w:val="83"/>
  </w:num>
  <w:num w:numId="124" w16cid:durableId="147017642">
    <w:abstractNumId w:val="109"/>
  </w:num>
  <w:num w:numId="125" w16cid:durableId="799961786">
    <w:abstractNumId w:val="8"/>
  </w:num>
  <w:num w:numId="126" w16cid:durableId="520819898">
    <w:abstractNumId w:val="45"/>
  </w:num>
  <w:num w:numId="127" w16cid:durableId="449665081">
    <w:abstractNumId w:val="71"/>
  </w:num>
  <w:num w:numId="128" w16cid:durableId="2051881726">
    <w:abstractNumId w:val="98"/>
  </w:num>
  <w:num w:numId="129" w16cid:durableId="1666474072">
    <w:abstractNumId w:val="21"/>
  </w:num>
  <w:num w:numId="130" w16cid:durableId="1202866563">
    <w:abstractNumId w:val="95"/>
  </w:num>
  <w:num w:numId="131" w16cid:durableId="430659995">
    <w:abstractNumId w:val="100"/>
  </w:num>
  <w:num w:numId="132" w16cid:durableId="1649896007">
    <w:abstractNumId w:val="3"/>
  </w:num>
  <w:num w:numId="133" w16cid:durableId="1137721270">
    <w:abstractNumId w:val="127"/>
  </w:num>
  <w:num w:numId="134" w16cid:durableId="1356617132">
    <w:abstractNumId w:val="15"/>
  </w:num>
  <w:num w:numId="135" w16cid:durableId="205455597">
    <w:abstractNumId w:val="52"/>
  </w:num>
  <w:num w:numId="136" w16cid:durableId="1512911727">
    <w:abstractNumId w:val="93"/>
  </w:num>
  <w:num w:numId="137" w16cid:durableId="1577591514">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15"/>
    <w:rsid w:val="00000130"/>
    <w:rsid w:val="00001DC2"/>
    <w:rsid w:val="000039A2"/>
    <w:rsid w:val="000044BC"/>
    <w:rsid w:val="00004681"/>
    <w:rsid w:val="00004B24"/>
    <w:rsid w:val="00004BA4"/>
    <w:rsid w:val="000056F0"/>
    <w:rsid w:val="00011A0A"/>
    <w:rsid w:val="00011E77"/>
    <w:rsid w:val="000124B9"/>
    <w:rsid w:val="000150E9"/>
    <w:rsid w:val="00015270"/>
    <w:rsid w:val="0001528B"/>
    <w:rsid w:val="000156CF"/>
    <w:rsid w:val="0001666C"/>
    <w:rsid w:val="0001684B"/>
    <w:rsid w:val="00016BF5"/>
    <w:rsid w:val="0002217D"/>
    <w:rsid w:val="000231FF"/>
    <w:rsid w:val="00024496"/>
    <w:rsid w:val="000244D2"/>
    <w:rsid w:val="00026471"/>
    <w:rsid w:val="00031C81"/>
    <w:rsid w:val="00031F05"/>
    <w:rsid w:val="00031FDC"/>
    <w:rsid w:val="00032A3A"/>
    <w:rsid w:val="00032BB9"/>
    <w:rsid w:val="00040EB5"/>
    <w:rsid w:val="00044678"/>
    <w:rsid w:val="00050FB9"/>
    <w:rsid w:val="00051CA8"/>
    <w:rsid w:val="00061022"/>
    <w:rsid w:val="000627B5"/>
    <w:rsid w:val="00063936"/>
    <w:rsid w:val="0006427E"/>
    <w:rsid w:val="00065C4E"/>
    <w:rsid w:val="00066121"/>
    <w:rsid w:val="000665D4"/>
    <w:rsid w:val="00067AB3"/>
    <w:rsid w:val="0007361C"/>
    <w:rsid w:val="00073CAF"/>
    <w:rsid w:val="00073FE9"/>
    <w:rsid w:val="00074C33"/>
    <w:rsid w:val="00075486"/>
    <w:rsid w:val="0007657D"/>
    <w:rsid w:val="00077D66"/>
    <w:rsid w:val="000804E7"/>
    <w:rsid w:val="00081EA7"/>
    <w:rsid w:val="000823C0"/>
    <w:rsid w:val="00083A8F"/>
    <w:rsid w:val="0008402C"/>
    <w:rsid w:val="00084968"/>
    <w:rsid w:val="00085D35"/>
    <w:rsid w:val="000907EF"/>
    <w:rsid w:val="00090D15"/>
    <w:rsid w:val="00091B2E"/>
    <w:rsid w:val="00091FAD"/>
    <w:rsid w:val="000923FE"/>
    <w:rsid w:val="00092475"/>
    <w:rsid w:val="0009391D"/>
    <w:rsid w:val="00094020"/>
    <w:rsid w:val="0009795A"/>
    <w:rsid w:val="00097FC7"/>
    <w:rsid w:val="000A29CB"/>
    <w:rsid w:val="000A2DC8"/>
    <w:rsid w:val="000A3C13"/>
    <w:rsid w:val="000A605B"/>
    <w:rsid w:val="000B1191"/>
    <w:rsid w:val="000B390C"/>
    <w:rsid w:val="000B3982"/>
    <w:rsid w:val="000B66E1"/>
    <w:rsid w:val="000B6B48"/>
    <w:rsid w:val="000C0355"/>
    <w:rsid w:val="000C0C34"/>
    <w:rsid w:val="000C131E"/>
    <w:rsid w:val="000C2123"/>
    <w:rsid w:val="000C21EA"/>
    <w:rsid w:val="000C3E7B"/>
    <w:rsid w:val="000C71BC"/>
    <w:rsid w:val="000C7A16"/>
    <w:rsid w:val="000D1886"/>
    <w:rsid w:val="000D47A0"/>
    <w:rsid w:val="000D77D4"/>
    <w:rsid w:val="000D7EE6"/>
    <w:rsid w:val="000E2182"/>
    <w:rsid w:val="000E33CB"/>
    <w:rsid w:val="000E511A"/>
    <w:rsid w:val="000E52E8"/>
    <w:rsid w:val="000F0A67"/>
    <w:rsid w:val="000F275E"/>
    <w:rsid w:val="000F4A6A"/>
    <w:rsid w:val="000F7769"/>
    <w:rsid w:val="001025F9"/>
    <w:rsid w:val="00102699"/>
    <w:rsid w:val="0010371E"/>
    <w:rsid w:val="00106BB2"/>
    <w:rsid w:val="001130A4"/>
    <w:rsid w:val="00115628"/>
    <w:rsid w:val="00115F33"/>
    <w:rsid w:val="001164DB"/>
    <w:rsid w:val="00116504"/>
    <w:rsid w:val="001165FB"/>
    <w:rsid w:val="00116807"/>
    <w:rsid w:val="00124585"/>
    <w:rsid w:val="001245E7"/>
    <w:rsid w:val="00125477"/>
    <w:rsid w:val="001272A8"/>
    <w:rsid w:val="00131BFE"/>
    <w:rsid w:val="00131DE3"/>
    <w:rsid w:val="00132168"/>
    <w:rsid w:val="001321C0"/>
    <w:rsid w:val="00132777"/>
    <w:rsid w:val="001330D5"/>
    <w:rsid w:val="00134561"/>
    <w:rsid w:val="00135B3E"/>
    <w:rsid w:val="00135CD7"/>
    <w:rsid w:val="001404FB"/>
    <w:rsid w:val="0014082E"/>
    <w:rsid w:val="00141512"/>
    <w:rsid w:val="00143182"/>
    <w:rsid w:val="00144ED1"/>
    <w:rsid w:val="001478DC"/>
    <w:rsid w:val="00152B37"/>
    <w:rsid w:val="001564A9"/>
    <w:rsid w:val="00157C09"/>
    <w:rsid w:val="001660BE"/>
    <w:rsid w:val="00166DC0"/>
    <w:rsid w:val="00167E62"/>
    <w:rsid w:val="00171123"/>
    <w:rsid w:val="001712C5"/>
    <w:rsid w:val="00173935"/>
    <w:rsid w:val="00175C0A"/>
    <w:rsid w:val="00177980"/>
    <w:rsid w:val="0018300F"/>
    <w:rsid w:val="00183877"/>
    <w:rsid w:val="0018400B"/>
    <w:rsid w:val="001840A2"/>
    <w:rsid w:val="00187FA6"/>
    <w:rsid w:val="0019042E"/>
    <w:rsid w:val="0019113C"/>
    <w:rsid w:val="0019138F"/>
    <w:rsid w:val="00191908"/>
    <w:rsid w:val="001923D1"/>
    <w:rsid w:val="00192756"/>
    <w:rsid w:val="001961ED"/>
    <w:rsid w:val="00196D31"/>
    <w:rsid w:val="001A1498"/>
    <w:rsid w:val="001A2094"/>
    <w:rsid w:val="001A2B89"/>
    <w:rsid w:val="001A3093"/>
    <w:rsid w:val="001A3B63"/>
    <w:rsid w:val="001A48C1"/>
    <w:rsid w:val="001A698D"/>
    <w:rsid w:val="001B14CF"/>
    <w:rsid w:val="001B1CF0"/>
    <w:rsid w:val="001B255B"/>
    <w:rsid w:val="001B4022"/>
    <w:rsid w:val="001B4CCF"/>
    <w:rsid w:val="001B6392"/>
    <w:rsid w:val="001C2C80"/>
    <w:rsid w:val="001C2F98"/>
    <w:rsid w:val="001C36AA"/>
    <w:rsid w:val="001C4E26"/>
    <w:rsid w:val="001C5A5E"/>
    <w:rsid w:val="001D0F8D"/>
    <w:rsid w:val="001D19CF"/>
    <w:rsid w:val="001D249E"/>
    <w:rsid w:val="001D2645"/>
    <w:rsid w:val="001D3B06"/>
    <w:rsid w:val="001D3D77"/>
    <w:rsid w:val="001D44D4"/>
    <w:rsid w:val="001D49C3"/>
    <w:rsid w:val="001D5D72"/>
    <w:rsid w:val="001D6EC5"/>
    <w:rsid w:val="001D797C"/>
    <w:rsid w:val="001D7AC6"/>
    <w:rsid w:val="001E1F7E"/>
    <w:rsid w:val="001E2722"/>
    <w:rsid w:val="001E2A66"/>
    <w:rsid w:val="001E7691"/>
    <w:rsid w:val="001F2541"/>
    <w:rsid w:val="001F2977"/>
    <w:rsid w:val="001F498B"/>
    <w:rsid w:val="002001E6"/>
    <w:rsid w:val="0020079D"/>
    <w:rsid w:val="00201249"/>
    <w:rsid w:val="00202999"/>
    <w:rsid w:val="00203AFF"/>
    <w:rsid w:val="002041F5"/>
    <w:rsid w:val="002044F7"/>
    <w:rsid w:val="002059F5"/>
    <w:rsid w:val="00207DC2"/>
    <w:rsid w:val="00211478"/>
    <w:rsid w:val="00211E4E"/>
    <w:rsid w:val="0021392B"/>
    <w:rsid w:val="002171F9"/>
    <w:rsid w:val="00221912"/>
    <w:rsid w:val="00221E3F"/>
    <w:rsid w:val="00222A39"/>
    <w:rsid w:val="00223230"/>
    <w:rsid w:val="002267DA"/>
    <w:rsid w:val="00227D7A"/>
    <w:rsid w:val="002317AF"/>
    <w:rsid w:val="0023338E"/>
    <w:rsid w:val="00233AC9"/>
    <w:rsid w:val="002363A6"/>
    <w:rsid w:val="00237482"/>
    <w:rsid w:val="00237BE3"/>
    <w:rsid w:val="00241DE4"/>
    <w:rsid w:val="00242D57"/>
    <w:rsid w:val="00243F77"/>
    <w:rsid w:val="002469A3"/>
    <w:rsid w:val="00246D78"/>
    <w:rsid w:val="00246E31"/>
    <w:rsid w:val="002470DA"/>
    <w:rsid w:val="002505B3"/>
    <w:rsid w:val="00251C84"/>
    <w:rsid w:val="00252F26"/>
    <w:rsid w:val="0025385E"/>
    <w:rsid w:val="00253BD6"/>
    <w:rsid w:val="00254073"/>
    <w:rsid w:val="002541C5"/>
    <w:rsid w:val="00255160"/>
    <w:rsid w:val="00256322"/>
    <w:rsid w:val="00257377"/>
    <w:rsid w:val="0026089B"/>
    <w:rsid w:val="002628F1"/>
    <w:rsid w:val="00264743"/>
    <w:rsid w:val="0026479B"/>
    <w:rsid w:val="00267764"/>
    <w:rsid w:val="0027034D"/>
    <w:rsid w:val="00270A03"/>
    <w:rsid w:val="00272C72"/>
    <w:rsid w:val="00274863"/>
    <w:rsid w:val="00275D29"/>
    <w:rsid w:val="0028077D"/>
    <w:rsid w:val="002810BC"/>
    <w:rsid w:val="00282987"/>
    <w:rsid w:val="00286E98"/>
    <w:rsid w:val="00291721"/>
    <w:rsid w:val="00292DE0"/>
    <w:rsid w:val="00293248"/>
    <w:rsid w:val="002935B9"/>
    <w:rsid w:val="0029424B"/>
    <w:rsid w:val="0029617E"/>
    <w:rsid w:val="00297C8B"/>
    <w:rsid w:val="002A0349"/>
    <w:rsid w:val="002A163B"/>
    <w:rsid w:val="002A2B53"/>
    <w:rsid w:val="002A3C36"/>
    <w:rsid w:val="002A4444"/>
    <w:rsid w:val="002A597B"/>
    <w:rsid w:val="002A59BE"/>
    <w:rsid w:val="002A6383"/>
    <w:rsid w:val="002A7D18"/>
    <w:rsid w:val="002B00F1"/>
    <w:rsid w:val="002B37F4"/>
    <w:rsid w:val="002B7A92"/>
    <w:rsid w:val="002C03C9"/>
    <w:rsid w:val="002C058F"/>
    <w:rsid w:val="002C1EDA"/>
    <w:rsid w:val="002C2668"/>
    <w:rsid w:val="002C2E8D"/>
    <w:rsid w:val="002C3297"/>
    <w:rsid w:val="002C3653"/>
    <w:rsid w:val="002C3857"/>
    <w:rsid w:val="002C7D83"/>
    <w:rsid w:val="002D0750"/>
    <w:rsid w:val="002D237A"/>
    <w:rsid w:val="002D3080"/>
    <w:rsid w:val="002D4934"/>
    <w:rsid w:val="002D5A46"/>
    <w:rsid w:val="002E1131"/>
    <w:rsid w:val="002E12DC"/>
    <w:rsid w:val="002E2784"/>
    <w:rsid w:val="002E2986"/>
    <w:rsid w:val="002E6110"/>
    <w:rsid w:val="002F12D4"/>
    <w:rsid w:val="002F2024"/>
    <w:rsid w:val="002F52FD"/>
    <w:rsid w:val="002F576F"/>
    <w:rsid w:val="002F713E"/>
    <w:rsid w:val="002F7353"/>
    <w:rsid w:val="00300BF6"/>
    <w:rsid w:val="003017B5"/>
    <w:rsid w:val="00304086"/>
    <w:rsid w:val="0030420D"/>
    <w:rsid w:val="003061E1"/>
    <w:rsid w:val="00307464"/>
    <w:rsid w:val="003100CE"/>
    <w:rsid w:val="0031051C"/>
    <w:rsid w:val="003138C4"/>
    <w:rsid w:val="0031711A"/>
    <w:rsid w:val="003218FF"/>
    <w:rsid w:val="00322D67"/>
    <w:rsid w:val="00322F09"/>
    <w:rsid w:val="00325192"/>
    <w:rsid w:val="00326277"/>
    <w:rsid w:val="00327F43"/>
    <w:rsid w:val="00330098"/>
    <w:rsid w:val="00332F6E"/>
    <w:rsid w:val="00334506"/>
    <w:rsid w:val="00334DF1"/>
    <w:rsid w:val="003405A3"/>
    <w:rsid w:val="00341600"/>
    <w:rsid w:val="003418D6"/>
    <w:rsid w:val="00341ADA"/>
    <w:rsid w:val="00342E73"/>
    <w:rsid w:val="00345DC4"/>
    <w:rsid w:val="003470C7"/>
    <w:rsid w:val="003502ED"/>
    <w:rsid w:val="003546E0"/>
    <w:rsid w:val="0035504E"/>
    <w:rsid w:val="00355416"/>
    <w:rsid w:val="00355638"/>
    <w:rsid w:val="00355908"/>
    <w:rsid w:val="00355C6F"/>
    <w:rsid w:val="003561A1"/>
    <w:rsid w:val="00357E72"/>
    <w:rsid w:val="003603BE"/>
    <w:rsid w:val="003611B1"/>
    <w:rsid w:val="00361913"/>
    <w:rsid w:val="00367562"/>
    <w:rsid w:val="00367D1D"/>
    <w:rsid w:val="003700E6"/>
    <w:rsid w:val="00370AC7"/>
    <w:rsid w:val="0037296E"/>
    <w:rsid w:val="0037409F"/>
    <w:rsid w:val="0037460C"/>
    <w:rsid w:val="003767EA"/>
    <w:rsid w:val="00376CB0"/>
    <w:rsid w:val="003818D0"/>
    <w:rsid w:val="00381DC6"/>
    <w:rsid w:val="00383875"/>
    <w:rsid w:val="00386493"/>
    <w:rsid w:val="00390CDA"/>
    <w:rsid w:val="00392238"/>
    <w:rsid w:val="00394013"/>
    <w:rsid w:val="003958F9"/>
    <w:rsid w:val="00395B3F"/>
    <w:rsid w:val="003A0E4B"/>
    <w:rsid w:val="003A3043"/>
    <w:rsid w:val="003A45F7"/>
    <w:rsid w:val="003A45FB"/>
    <w:rsid w:val="003A529D"/>
    <w:rsid w:val="003A642D"/>
    <w:rsid w:val="003A7194"/>
    <w:rsid w:val="003A7B8C"/>
    <w:rsid w:val="003B0A2D"/>
    <w:rsid w:val="003B0F1C"/>
    <w:rsid w:val="003B29C0"/>
    <w:rsid w:val="003B643D"/>
    <w:rsid w:val="003B6838"/>
    <w:rsid w:val="003B6A0D"/>
    <w:rsid w:val="003B7688"/>
    <w:rsid w:val="003C282F"/>
    <w:rsid w:val="003C46B8"/>
    <w:rsid w:val="003C4B60"/>
    <w:rsid w:val="003C69F2"/>
    <w:rsid w:val="003D0ABC"/>
    <w:rsid w:val="003D41D4"/>
    <w:rsid w:val="003D4A95"/>
    <w:rsid w:val="003D7AD9"/>
    <w:rsid w:val="003E1024"/>
    <w:rsid w:val="003E16EB"/>
    <w:rsid w:val="003E2446"/>
    <w:rsid w:val="003E4918"/>
    <w:rsid w:val="003E7CCF"/>
    <w:rsid w:val="003F2259"/>
    <w:rsid w:val="003F2557"/>
    <w:rsid w:val="003F5F92"/>
    <w:rsid w:val="003F6DE4"/>
    <w:rsid w:val="003F7C7D"/>
    <w:rsid w:val="004012A1"/>
    <w:rsid w:val="0040197E"/>
    <w:rsid w:val="00401C04"/>
    <w:rsid w:val="00402379"/>
    <w:rsid w:val="004023E9"/>
    <w:rsid w:val="004062A7"/>
    <w:rsid w:val="00406F7A"/>
    <w:rsid w:val="00412775"/>
    <w:rsid w:val="00413883"/>
    <w:rsid w:val="004144AE"/>
    <w:rsid w:val="0041523E"/>
    <w:rsid w:val="00415CF8"/>
    <w:rsid w:val="00417A63"/>
    <w:rsid w:val="00421001"/>
    <w:rsid w:val="00422476"/>
    <w:rsid w:val="00422E73"/>
    <w:rsid w:val="0043108D"/>
    <w:rsid w:val="004317AB"/>
    <w:rsid w:val="004332B6"/>
    <w:rsid w:val="004340C9"/>
    <w:rsid w:val="00434B9A"/>
    <w:rsid w:val="0043571C"/>
    <w:rsid w:val="00435973"/>
    <w:rsid w:val="00437413"/>
    <w:rsid w:val="00437E30"/>
    <w:rsid w:val="00440E25"/>
    <w:rsid w:val="00441B4F"/>
    <w:rsid w:val="00441E65"/>
    <w:rsid w:val="0044491D"/>
    <w:rsid w:val="004458CB"/>
    <w:rsid w:val="00447175"/>
    <w:rsid w:val="0044777A"/>
    <w:rsid w:val="004502E9"/>
    <w:rsid w:val="00453AB1"/>
    <w:rsid w:val="00455AAF"/>
    <w:rsid w:val="0045655F"/>
    <w:rsid w:val="00456835"/>
    <w:rsid w:val="00457FCE"/>
    <w:rsid w:val="0046008B"/>
    <w:rsid w:val="004642D6"/>
    <w:rsid w:val="0046645C"/>
    <w:rsid w:val="004667D2"/>
    <w:rsid w:val="00471711"/>
    <w:rsid w:val="0047257A"/>
    <w:rsid w:val="00475B4D"/>
    <w:rsid w:val="004766DB"/>
    <w:rsid w:val="00477B06"/>
    <w:rsid w:val="00480EE1"/>
    <w:rsid w:val="00483A55"/>
    <w:rsid w:val="00484005"/>
    <w:rsid w:val="004840CB"/>
    <w:rsid w:val="00485F9F"/>
    <w:rsid w:val="00494FC4"/>
    <w:rsid w:val="00495D94"/>
    <w:rsid w:val="00496379"/>
    <w:rsid w:val="004964EE"/>
    <w:rsid w:val="004968AB"/>
    <w:rsid w:val="004A08FE"/>
    <w:rsid w:val="004A559B"/>
    <w:rsid w:val="004A7C39"/>
    <w:rsid w:val="004B14F0"/>
    <w:rsid w:val="004B1FB6"/>
    <w:rsid w:val="004B29B1"/>
    <w:rsid w:val="004B4764"/>
    <w:rsid w:val="004B4A47"/>
    <w:rsid w:val="004B5A4D"/>
    <w:rsid w:val="004B5CF6"/>
    <w:rsid w:val="004B79EB"/>
    <w:rsid w:val="004C1B97"/>
    <w:rsid w:val="004C3584"/>
    <w:rsid w:val="004C54D0"/>
    <w:rsid w:val="004C5AFB"/>
    <w:rsid w:val="004C654D"/>
    <w:rsid w:val="004C6A89"/>
    <w:rsid w:val="004C7AC4"/>
    <w:rsid w:val="004D11EA"/>
    <w:rsid w:val="004D1361"/>
    <w:rsid w:val="004D2B86"/>
    <w:rsid w:val="004D328A"/>
    <w:rsid w:val="004E02D8"/>
    <w:rsid w:val="004E0A3F"/>
    <w:rsid w:val="004E3C16"/>
    <w:rsid w:val="004E3E78"/>
    <w:rsid w:val="004E3FED"/>
    <w:rsid w:val="004E6779"/>
    <w:rsid w:val="004F3B53"/>
    <w:rsid w:val="004F59BE"/>
    <w:rsid w:val="004F68FF"/>
    <w:rsid w:val="004F79A0"/>
    <w:rsid w:val="00500E77"/>
    <w:rsid w:val="005025D2"/>
    <w:rsid w:val="005026D4"/>
    <w:rsid w:val="005029AE"/>
    <w:rsid w:val="00504CE8"/>
    <w:rsid w:val="005061BF"/>
    <w:rsid w:val="005125B8"/>
    <w:rsid w:val="00512A09"/>
    <w:rsid w:val="00512D4B"/>
    <w:rsid w:val="00521510"/>
    <w:rsid w:val="00522599"/>
    <w:rsid w:val="00522EDD"/>
    <w:rsid w:val="0052515B"/>
    <w:rsid w:val="00525FBA"/>
    <w:rsid w:val="00531D29"/>
    <w:rsid w:val="005328EE"/>
    <w:rsid w:val="00533521"/>
    <w:rsid w:val="00533646"/>
    <w:rsid w:val="00534C3F"/>
    <w:rsid w:val="00534F27"/>
    <w:rsid w:val="00535EA9"/>
    <w:rsid w:val="00537F11"/>
    <w:rsid w:val="0054310C"/>
    <w:rsid w:val="00543C3C"/>
    <w:rsid w:val="00545E88"/>
    <w:rsid w:val="00546D2F"/>
    <w:rsid w:val="0054741E"/>
    <w:rsid w:val="00547CBE"/>
    <w:rsid w:val="005508B8"/>
    <w:rsid w:val="005515AE"/>
    <w:rsid w:val="0055175B"/>
    <w:rsid w:val="0055201C"/>
    <w:rsid w:val="005530F2"/>
    <w:rsid w:val="00554B6A"/>
    <w:rsid w:val="00554D24"/>
    <w:rsid w:val="005555B4"/>
    <w:rsid w:val="00557FCB"/>
    <w:rsid w:val="00560147"/>
    <w:rsid w:val="00561DBC"/>
    <w:rsid w:val="00562578"/>
    <w:rsid w:val="00562A79"/>
    <w:rsid w:val="00563A9A"/>
    <w:rsid w:val="005648B8"/>
    <w:rsid w:val="005650E6"/>
    <w:rsid w:val="00566D6E"/>
    <w:rsid w:val="005671B4"/>
    <w:rsid w:val="005676C0"/>
    <w:rsid w:val="005706B9"/>
    <w:rsid w:val="00571547"/>
    <w:rsid w:val="0058019B"/>
    <w:rsid w:val="0058261B"/>
    <w:rsid w:val="00583B74"/>
    <w:rsid w:val="00586B53"/>
    <w:rsid w:val="0059027D"/>
    <w:rsid w:val="00590FD9"/>
    <w:rsid w:val="005958DE"/>
    <w:rsid w:val="00596856"/>
    <w:rsid w:val="005977A7"/>
    <w:rsid w:val="00597AD0"/>
    <w:rsid w:val="005A342D"/>
    <w:rsid w:val="005A5CF4"/>
    <w:rsid w:val="005A5EF5"/>
    <w:rsid w:val="005A739F"/>
    <w:rsid w:val="005B0070"/>
    <w:rsid w:val="005B1ECD"/>
    <w:rsid w:val="005B2BEB"/>
    <w:rsid w:val="005B4E18"/>
    <w:rsid w:val="005B615F"/>
    <w:rsid w:val="005B64B9"/>
    <w:rsid w:val="005B7259"/>
    <w:rsid w:val="005B7E05"/>
    <w:rsid w:val="005B7E6A"/>
    <w:rsid w:val="005C07A7"/>
    <w:rsid w:val="005C1951"/>
    <w:rsid w:val="005C30EA"/>
    <w:rsid w:val="005C5274"/>
    <w:rsid w:val="005C5391"/>
    <w:rsid w:val="005D0A88"/>
    <w:rsid w:val="005D1999"/>
    <w:rsid w:val="005D1CA4"/>
    <w:rsid w:val="005D1EC2"/>
    <w:rsid w:val="005D5C20"/>
    <w:rsid w:val="005E2E9C"/>
    <w:rsid w:val="005E4587"/>
    <w:rsid w:val="005E475A"/>
    <w:rsid w:val="005E6CD4"/>
    <w:rsid w:val="005F1C92"/>
    <w:rsid w:val="005F3F26"/>
    <w:rsid w:val="005F51A7"/>
    <w:rsid w:val="005F5AF2"/>
    <w:rsid w:val="005F6BEC"/>
    <w:rsid w:val="00602D02"/>
    <w:rsid w:val="006031DA"/>
    <w:rsid w:val="006035F2"/>
    <w:rsid w:val="00605208"/>
    <w:rsid w:val="00610B01"/>
    <w:rsid w:val="00612205"/>
    <w:rsid w:val="00612A31"/>
    <w:rsid w:val="00617688"/>
    <w:rsid w:val="00621184"/>
    <w:rsid w:val="0062428E"/>
    <w:rsid w:val="00625787"/>
    <w:rsid w:val="00625990"/>
    <w:rsid w:val="006277F3"/>
    <w:rsid w:val="00632BF9"/>
    <w:rsid w:val="00633887"/>
    <w:rsid w:val="00633944"/>
    <w:rsid w:val="0063796B"/>
    <w:rsid w:val="00637BD1"/>
    <w:rsid w:val="006404CB"/>
    <w:rsid w:val="00641049"/>
    <w:rsid w:val="0064189C"/>
    <w:rsid w:val="00644D2E"/>
    <w:rsid w:val="00646A72"/>
    <w:rsid w:val="00647757"/>
    <w:rsid w:val="00647923"/>
    <w:rsid w:val="00647CE0"/>
    <w:rsid w:val="00650C7F"/>
    <w:rsid w:val="00650D6A"/>
    <w:rsid w:val="0065510C"/>
    <w:rsid w:val="00655B4A"/>
    <w:rsid w:val="006567D0"/>
    <w:rsid w:val="0066243B"/>
    <w:rsid w:val="00666E40"/>
    <w:rsid w:val="00672032"/>
    <w:rsid w:val="00673654"/>
    <w:rsid w:val="006758C6"/>
    <w:rsid w:val="006807A5"/>
    <w:rsid w:val="006828A9"/>
    <w:rsid w:val="006873F1"/>
    <w:rsid w:val="006878A3"/>
    <w:rsid w:val="00691853"/>
    <w:rsid w:val="00696609"/>
    <w:rsid w:val="00697099"/>
    <w:rsid w:val="00697D1A"/>
    <w:rsid w:val="006A107D"/>
    <w:rsid w:val="006A10B7"/>
    <w:rsid w:val="006A1D31"/>
    <w:rsid w:val="006A457C"/>
    <w:rsid w:val="006A5639"/>
    <w:rsid w:val="006A7C2E"/>
    <w:rsid w:val="006B1799"/>
    <w:rsid w:val="006B29E8"/>
    <w:rsid w:val="006C0284"/>
    <w:rsid w:val="006C1BB8"/>
    <w:rsid w:val="006C27E1"/>
    <w:rsid w:val="006C2EAE"/>
    <w:rsid w:val="006C36DE"/>
    <w:rsid w:val="006C4E63"/>
    <w:rsid w:val="006C69C3"/>
    <w:rsid w:val="006C6E52"/>
    <w:rsid w:val="006C7977"/>
    <w:rsid w:val="006D05B7"/>
    <w:rsid w:val="006D0BC9"/>
    <w:rsid w:val="006D1207"/>
    <w:rsid w:val="006D3F08"/>
    <w:rsid w:val="006E03D3"/>
    <w:rsid w:val="006E0DEB"/>
    <w:rsid w:val="006E1B30"/>
    <w:rsid w:val="006E20BA"/>
    <w:rsid w:val="006E46F5"/>
    <w:rsid w:val="006F43A7"/>
    <w:rsid w:val="006F52D5"/>
    <w:rsid w:val="006F70F8"/>
    <w:rsid w:val="00701665"/>
    <w:rsid w:val="00710B4E"/>
    <w:rsid w:val="0071146C"/>
    <w:rsid w:val="00715874"/>
    <w:rsid w:val="00715E62"/>
    <w:rsid w:val="00717A06"/>
    <w:rsid w:val="00721003"/>
    <w:rsid w:val="00723DAB"/>
    <w:rsid w:val="00724969"/>
    <w:rsid w:val="007258F2"/>
    <w:rsid w:val="00726043"/>
    <w:rsid w:val="00726E62"/>
    <w:rsid w:val="00727A8D"/>
    <w:rsid w:val="00727D22"/>
    <w:rsid w:val="00732D16"/>
    <w:rsid w:val="00732E1D"/>
    <w:rsid w:val="00737340"/>
    <w:rsid w:val="007430B9"/>
    <w:rsid w:val="00743481"/>
    <w:rsid w:val="00743F7E"/>
    <w:rsid w:val="0074420E"/>
    <w:rsid w:val="00744264"/>
    <w:rsid w:val="00744B41"/>
    <w:rsid w:val="00745EFE"/>
    <w:rsid w:val="00750884"/>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85D5B"/>
    <w:rsid w:val="00790263"/>
    <w:rsid w:val="00790414"/>
    <w:rsid w:val="007909C0"/>
    <w:rsid w:val="00792315"/>
    <w:rsid w:val="00792C78"/>
    <w:rsid w:val="007947F2"/>
    <w:rsid w:val="0079530C"/>
    <w:rsid w:val="007970BD"/>
    <w:rsid w:val="007A1F6A"/>
    <w:rsid w:val="007A24E9"/>
    <w:rsid w:val="007A584F"/>
    <w:rsid w:val="007B05D2"/>
    <w:rsid w:val="007B18D4"/>
    <w:rsid w:val="007B1A23"/>
    <w:rsid w:val="007B1F40"/>
    <w:rsid w:val="007B493C"/>
    <w:rsid w:val="007B4DE8"/>
    <w:rsid w:val="007B5F4E"/>
    <w:rsid w:val="007B782D"/>
    <w:rsid w:val="007B78F9"/>
    <w:rsid w:val="007B7FF5"/>
    <w:rsid w:val="007C0E99"/>
    <w:rsid w:val="007C2682"/>
    <w:rsid w:val="007C4D24"/>
    <w:rsid w:val="007C652B"/>
    <w:rsid w:val="007C706C"/>
    <w:rsid w:val="007D0718"/>
    <w:rsid w:val="007D0851"/>
    <w:rsid w:val="007D2097"/>
    <w:rsid w:val="007D2D75"/>
    <w:rsid w:val="007E1438"/>
    <w:rsid w:val="007E1654"/>
    <w:rsid w:val="007E1FB0"/>
    <w:rsid w:val="007E36D1"/>
    <w:rsid w:val="007E3E7D"/>
    <w:rsid w:val="007E48DC"/>
    <w:rsid w:val="007E6A47"/>
    <w:rsid w:val="007E6AB9"/>
    <w:rsid w:val="007E7FF7"/>
    <w:rsid w:val="007F1F4C"/>
    <w:rsid w:val="007F1F75"/>
    <w:rsid w:val="007F25D4"/>
    <w:rsid w:val="007F3F3A"/>
    <w:rsid w:val="007F43DA"/>
    <w:rsid w:val="007F4DD9"/>
    <w:rsid w:val="00800730"/>
    <w:rsid w:val="00800CCF"/>
    <w:rsid w:val="0080152B"/>
    <w:rsid w:val="00803A0E"/>
    <w:rsid w:val="00804F70"/>
    <w:rsid w:val="008071A8"/>
    <w:rsid w:val="008107A9"/>
    <w:rsid w:val="00812242"/>
    <w:rsid w:val="0081476E"/>
    <w:rsid w:val="00817412"/>
    <w:rsid w:val="008200D5"/>
    <w:rsid w:val="00820ABD"/>
    <w:rsid w:val="00821ABE"/>
    <w:rsid w:val="00822208"/>
    <w:rsid w:val="00831C80"/>
    <w:rsid w:val="008322CE"/>
    <w:rsid w:val="008327BB"/>
    <w:rsid w:val="00837824"/>
    <w:rsid w:val="00837BD6"/>
    <w:rsid w:val="00837F3A"/>
    <w:rsid w:val="00840058"/>
    <w:rsid w:val="008416C4"/>
    <w:rsid w:val="0084418D"/>
    <w:rsid w:val="008474F2"/>
    <w:rsid w:val="008475D0"/>
    <w:rsid w:val="0085058A"/>
    <w:rsid w:val="008508C7"/>
    <w:rsid w:val="00851BDB"/>
    <w:rsid w:val="008528EF"/>
    <w:rsid w:val="00852E74"/>
    <w:rsid w:val="0085602D"/>
    <w:rsid w:val="0085744F"/>
    <w:rsid w:val="00861BEF"/>
    <w:rsid w:val="008630F6"/>
    <w:rsid w:val="00864E83"/>
    <w:rsid w:val="00866045"/>
    <w:rsid w:val="00867C2D"/>
    <w:rsid w:val="00871018"/>
    <w:rsid w:val="008715E3"/>
    <w:rsid w:val="008723D4"/>
    <w:rsid w:val="00872606"/>
    <w:rsid w:val="008730A8"/>
    <w:rsid w:val="00873E8E"/>
    <w:rsid w:val="00873ED4"/>
    <w:rsid w:val="008746D8"/>
    <w:rsid w:val="008750DD"/>
    <w:rsid w:val="008770BF"/>
    <w:rsid w:val="008770CF"/>
    <w:rsid w:val="00880584"/>
    <w:rsid w:val="00880D36"/>
    <w:rsid w:val="00881266"/>
    <w:rsid w:val="00881808"/>
    <w:rsid w:val="0088458C"/>
    <w:rsid w:val="00885569"/>
    <w:rsid w:val="00885BC9"/>
    <w:rsid w:val="008865DB"/>
    <w:rsid w:val="008870DC"/>
    <w:rsid w:val="0088758B"/>
    <w:rsid w:val="00887DA5"/>
    <w:rsid w:val="008910CC"/>
    <w:rsid w:val="0089267B"/>
    <w:rsid w:val="008944CD"/>
    <w:rsid w:val="00894D7E"/>
    <w:rsid w:val="00895257"/>
    <w:rsid w:val="0089539C"/>
    <w:rsid w:val="008A1748"/>
    <w:rsid w:val="008A1AFE"/>
    <w:rsid w:val="008A2177"/>
    <w:rsid w:val="008A44E4"/>
    <w:rsid w:val="008B164B"/>
    <w:rsid w:val="008B1776"/>
    <w:rsid w:val="008B1A0D"/>
    <w:rsid w:val="008B204F"/>
    <w:rsid w:val="008B3B27"/>
    <w:rsid w:val="008B4801"/>
    <w:rsid w:val="008B536E"/>
    <w:rsid w:val="008B7FAC"/>
    <w:rsid w:val="008C1B22"/>
    <w:rsid w:val="008C27A8"/>
    <w:rsid w:val="008C2DA2"/>
    <w:rsid w:val="008C34F7"/>
    <w:rsid w:val="008C449A"/>
    <w:rsid w:val="008C68AC"/>
    <w:rsid w:val="008C6CC3"/>
    <w:rsid w:val="008D199A"/>
    <w:rsid w:val="008D27BE"/>
    <w:rsid w:val="008D3742"/>
    <w:rsid w:val="008D5F38"/>
    <w:rsid w:val="008D6CC3"/>
    <w:rsid w:val="008D6D1C"/>
    <w:rsid w:val="008D797C"/>
    <w:rsid w:val="008D7E45"/>
    <w:rsid w:val="008E0067"/>
    <w:rsid w:val="008E03A5"/>
    <w:rsid w:val="008E2972"/>
    <w:rsid w:val="008E2AB5"/>
    <w:rsid w:val="008E5689"/>
    <w:rsid w:val="008E5CF7"/>
    <w:rsid w:val="008E6453"/>
    <w:rsid w:val="008E6CAA"/>
    <w:rsid w:val="008F018A"/>
    <w:rsid w:val="008F1D14"/>
    <w:rsid w:val="008F607F"/>
    <w:rsid w:val="008F65E0"/>
    <w:rsid w:val="008F6B7C"/>
    <w:rsid w:val="00900E58"/>
    <w:rsid w:val="009039CD"/>
    <w:rsid w:val="00905F84"/>
    <w:rsid w:val="00910FC2"/>
    <w:rsid w:val="009110E4"/>
    <w:rsid w:val="00911C5A"/>
    <w:rsid w:val="0091295D"/>
    <w:rsid w:val="00913B9D"/>
    <w:rsid w:val="00914259"/>
    <w:rsid w:val="0091566D"/>
    <w:rsid w:val="009164A7"/>
    <w:rsid w:val="0092073E"/>
    <w:rsid w:val="00921D0A"/>
    <w:rsid w:val="00922739"/>
    <w:rsid w:val="00924A0E"/>
    <w:rsid w:val="00930B96"/>
    <w:rsid w:val="00931327"/>
    <w:rsid w:val="00937DF5"/>
    <w:rsid w:val="009413C9"/>
    <w:rsid w:val="00942B81"/>
    <w:rsid w:val="009439E4"/>
    <w:rsid w:val="00946108"/>
    <w:rsid w:val="009464C8"/>
    <w:rsid w:val="00946906"/>
    <w:rsid w:val="00947174"/>
    <w:rsid w:val="009504F1"/>
    <w:rsid w:val="00950B13"/>
    <w:rsid w:val="0095177D"/>
    <w:rsid w:val="00951B22"/>
    <w:rsid w:val="009527BD"/>
    <w:rsid w:val="00953FFE"/>
    <w:rsid w:val="00954ADD"/>
    <w:rsid w:val="00954D57"/>
    <w:rsid w:val="009552C5"/>
    <w:rsid w:val="009562B0"/>
    <w:rsid w:val="009568D4"/>
    <w:rsid w:val="00957556"/>
    <w:rsid w:val="009600A1"/>
    <w:rsid w:val="00961AEE"/>
    <w:rsid w:val="00961EA9"/>
    <w:rsid w:val="00963AE5"/>
    <w:rsid w:val="00965196"/>
    <w:rsid w:val="00967555"/>
    <w:rsid w:val="009709E8"/>
    <w:rsid w:val="00971934"/>
    <w:rsid w:val="00972F5F"/>
    <w:rsid w:val="00975899"/>
    <w:rsid w:val="0097682F"/>
    <w:rsid w:val="00977569"/>
    <w:rsid w:val="009808D1"/>
    <w:rsid w:val="009814B7"/>
    <w:rsid w:val="0098167D"/>
    <w:rsid w:val="00983C8D"/>
    <w:rsid w:val="0098473B"/>
    <w:rsid w:val="00986088"/>
    <w:rsid w:val="009866F3"/>
    <w:rsid w:val="00990151"/>
    <w:rsid w:val="0099101A"/>
    <w:rsid w:val="00991E35"/>
    <w:rsid w:val="009933CC"/>
    <w:rsid w:val="00993BD7"/>
    <w:rsid w:val="009942DD"/>
    <w:rsid w:val="009950D8"/>
    <w:rsid w:val="00995605"/>
    <w:rsid w:val="00995A0A"/>
    <w:rsid w:val="009960BB"/>
    <w:rsid w:val="009977B5"/>
    <w:rsid w:val="009A16B0"/>
    <w:rsid w:val="009A1965"/>
    <w:rsid w:val="009A2F7B"/>
    <w:rsid w:val="009A515E"/>
    <w:rsid w:val="009A5FE3"/>
    <w:rsid w:val="009A69AF"/>
    <w:rsid w:val="009A75A3"/>
    <w:rsid w:val="009B1406"/>
    <w:rsid w:val="009B18FA"/>
    <w:rsid w:val="009B1AFB"/>
    <w:rsid w:val="009B23A4"/>
    <w:rsid w:val="009B514A"/>
    <w:rsid w:val="009B615A"/>
    <w:rsid w:val="009B7272"/>
    <w:rsid w:val="009C0A5E"/>
    <w:rsid w:val="009C364D"/>
    <w:rsid w:val="009C52EA"/>
    <w:rsid w:val="009C540B"/>
    <w:rsid w:val="009C58E7"/>
    <w:rsid w:val="009C6943"/>
    <w:rsid w:val="009C6C4F"/>
    <w:rsid w:val="009C6D6C"/>
    <w:rsid w:val="009D0065"/>
    <w:rsid w:val="009D1C43"/>
    <w:rsid w:val="009D1E55"/>
    <w:rsid w:val="009D1F36"/>
    <w:rsid w:val="009D2F2D"/>
    <w:rsid w:val="009D4BEF"/>
    <w:rsid w:val="009D6C0B"/>
    <w:rsid w:val="009E4C80"/>
    <w:rsid w:val="009E4F6D"/>
    <w:rsid w:val="009E5C7A"/>
    <w:rsid w:val="009E64CF"/>
    <w:rsid w:val="009F09C5"/>
    <w:rsid w:val="009F4655"/>
    <w:rsid w:val="009F6DC5"/>
    <w:rsid w:val="009F7AF0"/>
    <w:rsid w:val="00A0021B"/>
    <w:rsid w:val="00A008F4"/>
    <w:rsid w:val="00A0255A"/>
    <w:rsid w:val="00A0308B"/>
    <w:rsid w:val="00A05D3F"/>
    <w:rsid w:val="00A068EB"/>
    <w:rsid w:val="00A06ADB"/>
    <w:rsid w:val="00A10D04"/>
    <w:rsid w:val="00A10E00"/>
    <w:rsid w:val="00A110DE"/>
    <w:rsid w:val="00A167B7"/>
    <w:rsid w:val="00A17B8D"/>
    <w:rsid w:val="00A2308F"/>
    <w:rsid w:val="00A23BE5"/>
    <w:rsid w:val="00A24761"/>
    <w:rsid w:val="00A25E87"/>
    <w:rsid w:val="00A25EAF"/>
    <w:rsid w:val="00A260A5"/>
    <w:rsid w:val="00A262B4"/>
    <w:rsid w:val="00A26838"/>
    <w:rsid w:val="00A27750"/>
    <w:rsid w:val="00A27BFB"/>
    <w:rsid w:val="00A31CCE"/>
    <w:rsid w:val="00A33ED6"/>
    <w:rsid w:val="00A34BC9"/>
    <w:rsid w:val="00A34F50"/>
    <w:rsid w:val="00A37484"/>
    <w:rsid w:val="00A375DA"/>
    <w:rsid w:val="00A376D4"/>
    <w:rsid w:val="00A4299A"/>
    <w:rsid w:val="00A430B3"/>
    <w:rsid w:val="00A43B20"/>
    <w:rsid w:val="00A45914"/>
    <w:rsid w:val="00A476FD"/>
    <w:rsid w:val="00A514F1"/>
    <w:rsid w:val="00A51C18"/>
    <w:rsid w:val="00A52015"/>
    <w:rsid w:val="00A54BBB"/>
    <w:rsid w:val="00A60753"/>
    <w:rsid w:val="00A628D6"/>
    <w:rsid w:val="00A62A4C"/>
    <w:rsid w:val="00A6395A"/>
    <w:rsid w:val="00A70634"/>
    <w:rsid w:val="00A7224B"/>
    <w:rsid w:val="00A776AF"/>
    <w:rsid w:val="00A80B3D"/>
    <w:rsid w:val="00A80BFE"/>
    <w:rsid w:val="00A8142D"/>
    <w:rsid w:val="00A8257B"/>
    <w:rsid w:val="00A8401C"/>
    <w:rsid w:val="00A846C7"/>
    <w:rsid w:val="00A84F57"/>
    <w:rsid w:val="00A86AD5"/>
    <w:rsid w:val="00A86F3A"/>
    <w:rsid w:val="00A9172F"/>
    <w:rsid w:val="00A9197A"/>
    <w:rsid w:val="00A9402B"/>
    <w:rsid w:val="00A94BB8"/>
    <w:rsid w:val="00A96D9E"/>
    <w:rsid w:val="00AA35D1"/>
    <w:rsid w:val="00AA639F"/>
    <w:rsid w:val="00AA71F9"/>
    <w:rsid w:val="00AB2332"/>
    <w:rsid w:val="00AB274B"/>
    <w:rsid w:val="00AB49C4"/>
    <w:rsid w:val="00AB768D"/>
    <w:rsid w:val="00AB7AB9"/>
    <w:rsid w:val="00AC20E2"/>
    <w:rsid w:val="00AC27AF"/>
    <w:rsid w:val="00AC4280"/>
    <w:rsid w:val="00AC61BF"/>
    <w:rsid w:val="00AD102C"/>
    <w:rsid w:val="00AD192F"/>
    <w:rsid w:val="00AD235E"/>
    <w:rsid w:val="00AD2713"/>
    <w:rsid w:val="00AD3754"/>
    <w:rsid w:val="00AD4421"/>
    <w:rsid w:val="00AD484D"/>
    <w:rsid w:val="00AD5460"/>
    <w:rsid w:val="00AE07B5"/>
    <w:rsid w:val="00AE15F7"/>
    <w:rsid w:val="00AE21EF"/>
    <w:rsid w:val="00AE2977"/>
    <w:rsid w:val="00AE4292"/>
    <w:rsid w:val="00AE5B40"/>
    <w:rsid w:val="00AF06AF"/>
    <w:rsid w:val="00AF0EDC"/>
    <w:rsid w:val="00AF1257"/>
    <w:rsid w:val="00AF290A"/>
    <w:rsid w:val="00AF7981"/>
    <w:rsid w:val="00AF7A13"/>
    <w:rsid w:val="00B0058F"/>
    <w:rsid w:val="00B014C8"/>
    <w:rsid w:val="00B0192A"/>
    <w:rsid w:val="00B02733"/>
    <w:rsid w:val="00B07284"/>
    <w:rsid w:val="00B07331"/>
    <w:rsid w:val="00B122EF"/>
    <w:rsid w:val="00B127A5"/>
    <w:rsid w:val="00B12E19"/>
    <w:rsid w:val="00B13E82"/>
    <w:rsid w:val="00B1468B"/>
    <w:rsid w:val="00B14840"/>
    <w:rsid w:val="00B15115"/>
    <w:rsid w:val="00B153C0"/>
    <w:rsid w:val="00B22036"/>
    <w:rsid w:val="00B23244"/>
    <w:rsid w:val="00B23E61"/>
    <w:rsid w:val="00B24383"/>
    <w:rsid w:val="00B253E0"/>
    <w:rsid w:val="00B26DAF"/>
    <w:rsid w:val="00B26F7C"/>
    <w:rsid w:val="00B30413"/>
    <w:rsid w:val="00B353B1"/>
    <w:rsid w:val="00B35A6F"/>
    <w:rsid w:val="00B410DA"/>
    <w:rsid w:val="00B4175C"/>
    <w:rsid w:val="00B428FF"/>
    <w:rsid w:val="00B437ED"/>
    <w:rsid w:val="00B53944"/>
    <w:rsid w:val="00B5427A"/>
    <w:rsid w:val="00B545E0"/>
    <w:rsid w:val="00B54D17"/>
    <w:rsid w:val="00B55C92"/>
    <w:rsid w:val="00B55D46"/>
    <w:rsid w:val="00B56979"/>
    <w:rsid w:val="00B57F39"/>
    <w:rsid w:val="00B64477"/>
    <w:rsid w:val="00B658B7"/>
    <w:rsid w:val="00B66045"/>
    <w:rsid w:val="00B73341"/>
    <w:rsid w:val="00B7414D"/>
    <w:rsid w:val="00B7458A"/>
    <w:rsid w:val="00B750C8"/>
    <w:rsid w:val="00B76553"/>
    <w:rsid w:val="00B77329"/>
    <w:rsid w:val="00B80215"/>
    <w:rsid w:val="00B806C7"/>
    <w:rsid w:val="00B82679"/>
    <w:rsid w:val="00B83483"/>
    <w:rsid w:val="00B83D10"/>
    <w:rsid w:val="00B8489D"/>
    <w:rsid w:val="00B85E00"/>
    <w:rsid w:val="00B9498E"/>
    <w:rsid w:val="00B958FD"/>
    <w:rsid w:val="00B97C74"/>
    <w:rsid w:val="00BA0CC2"/>
    <w:rsid w:val="00BA15C6"/>
    <w:rsid w:val="00BA2658"/>
    <w:rsid w:val="00BA3093"/>
    <w:rsid w:val="00BA313D"/>
    <w:rsid w:val="00BA7CFF"/>
    <w:rsid w:val="00BB0021"/>
    <w:rsid w:val="00BB2425"/>
    <w:rsid w:val="00BB2B2A"/>
    <w:rsid w:val="00BB32B9"/>
    <w:rsid w:val="00BB39BF"/>
    <w:rsid w:val="00BB3A43"/>
    <w:rsid w:val="00BB4AB7"/>
    <w:rsid w:val="00BB4D27"/>
    <w:rsid w:val="00BB6C44"/>
    <w:rsid w:val="00BB7956"/>
    <w:rsid w:val="00BC0322"/>
    <w:rsid w:val="00BC0FC7"/>
    <w:rsid w:val="00BC2BCD"/>
    <w:rsid w:val="00BC3254"/>
    <w:rsid w:val="00BC6968"/>
    <w:rsid w:val="00BC78BD"/>
    <w:rsid w:val="00BD4466"/>
    <w:rsid w:val="00BD4575"/>
    <w:rsid w:val="00BD5B52"/>
    <w:rsid w:val="00BD5DFC"/>
    <w:rsid w:val="00BE1062"/>
    <w:rsid w:val="00BE23FB"/>
    <w:rsid w:val="00BE6461"/>
    <w:rsid w:val="00BE6D8A"/>
    <w:rsid w:val="00BE6F2C"/>
    <w:rsid w:val="00BE7AF5"/>
    <w:rsid w:val="00BF1493"/>
    <w:rsid w:val="00BF2976"/>
    <w:rsid w:val="00BF2FF1"/>
    <w:rsid w:val="00BF3004"/>
    <w:rsid w:val="00BF37A7"/>
    <w:rsid w:val="00C01380"/>
    <w:rsid w:val="00C040E7"/>
    <w:rsid w:val="00C057BA"/>
    <w:rsid w:val="00C100B7"/>
    <w:rsid w:val="00C15C4E"/>
    <w:rsid w:val="00C17742"/>
    <w:rsid w:val="00C20FE5"/>
    <w:rsid w:val="00C2558F"/>
    <w:rsid w:val="00C30C15"/>
    <w:rsid w:val="00C316AA"/>
    <w:rsid w:val="00C3189F"/>
    <w:rsid w:val="00C3232F"/>
    <w:rsid w:val="00C32C35"/>
    <w:rsid w:val="00C32CFB"/>
    <w:rsid w:val="00C3524C"/>
    <w:rsid w:val="00C35511"/>
    <w:rsid w:val="00C41FD0"/>
    <w:rsid w:val="00C455C9"/>
    <w:rsid w:val="00C46C83"/>
    <w:rsid w:val="00C5131C"/>
    <w:rsid w:val="00C55438"/>
    <w:rsid w:val="00C55E4C"/>
    <w:rsid w:val="00C56904"/>
    <w:rsid w:val="00C57567"/>
    <w:rsid w:val="00C60717"/>
    <w:rsid w:val="00C618D3"/>
    <w:rsid w:val="00C624AD"/>
    <w:rsid w:val="00C62CB6"/>
    <w:rsid w:val="00C63081"/>
    <w:rsid w:val="00C6334E"/>
    <w:rsid w:val="00C63436"/>
    <w:rsid w:val="00C63503"/>
    <w:rsid w:val="00C70A1B"/>
    <w:rsid w:val="00C70B3F"/>
    <w:rsid w:val="00C740F6"/>
    <w:rsid w:val="00C75086"/>
    <w:rsid w:val="00C77CB0"/>
    <w:rsid w:val="00C81086"/>
    <w:rsid w:val="00C81871"/>
    <w:rsid w:val="00C8271B"/>
    <w:rsid w:val="00C82882"/>
    <w:rsid w:val="00C82BAB"/>
    <w:rsid w:val="00C90709"/>
    <w:rsid w:val="00C90A8D"/>
    <w:rsid w:val="00C91212"/>
    <w:rsid w:val="00C93F75"/>
    <w:rsid w:val="00C95B66"/>
    <w:rsid w:val="00C9610E"/>
    <w:rsid w:val="00C9714D"/>
    <w:rsid w:val="00CA0169"/>
    <w:rsid w:val="00CA19BF"/>
    <w:rsid w:val="00CA1C39"/>
    <w:rsid w:val="00CA2D06"/>
    <w:rsid w:val="00CA38DC"/>
    <w:rsid w:val="00CA60D8"/>
    <w:rsid w:val="00CA6126"/>
    <w:rsid w:val="00CB03E7"/>
    <w:rsid w:val="00CB1B42"/>
    <w:rsid w:val="00CB2091"/>
    <w:rsid w:val="00CB21AC"/>
    <w:rsid w:val="00CB4ACA"/>
    <w:rsid w:val="00CB6FF3"/>
    <w:rsid w:val="00CB7825"/>
    <w:rsid w:val="00CB7F8C"/>
    <w:rsid w:val="00CC16A6"/>
    <w:rsid w:val="00CC16C0"/>
    <w:rsid w:val="00CC1D2F"/>
    <w:rsid w:val="00CC1ED1"/>
    <w:rsid w:val="00CC2DD5"/>
    <w:rsid w:val="00CC2E47"/>
    <w:rsid w:val="00CC52C0"/>
    <w:rsid w:val="00CC6ADF"/>
    <w:rsid w:val="00CD13EC"/>
    <w:rsid w:val="00CD18A6"/>
    <w:rsid w:val="00CD19AE"/>
    <w:rsid w:val="00CD4E56"/>
    <w:rsid w:val="00CD5A79"/>
    <w:rsid w:val="00CD5CD1"/>
    <w:rsid w:val="00CD62B5"/>
    <w:rsid w:val="00CD6912"/>
    <w:rsid w:val="00CE17E0"/>
    <w:rsid w:val="00CE2EAE"/>
    <w:rsid w:val="00CE5388"/>
    <w:rsid w:val="00CE5555"/>
    <w:rsid w:val="00CE6902"/>
    <w:rsid w:val="00CE6E62"/>
    <w:rsid w:val="00CE75CF"/>
    <w:rsid w:val="00CF1A69"/>
    <w:rsid w:val="00CF342D"/>
    <w:rsid w:val="00CF742E"/>
    <w:rsid w:val="00D0096C"/>
    <w:rsid w:val="00D013C2"/>
    <w:rsid w:val="00D01593"/>
    <w:rsid w:val="00D02A47"/>
    <w:rsid w:val="00D0457B"/>
    <w:rsid w:val="00D04DEC"/>
    <w:rsid w:val="00D05327"/>
    <w:rsid w:val="00D058C6"/>
    <w:rsid w:val="00D0684C"/>
    <w:rsid w:val="00D0765B"/>
    <w:rsid w:val="00D076C5"/>
    <w:rsid w:val="00D12397"/>
    <w:rsid w:val="00D129A4"/>
    <w:rsid w:val="00D13BE5"/>
    <w:rsid w:val="00D156E9"/>
    <w:rsid w:val="00D203E5"/>
    <w:rsid w:val="00D20648"/>
    <w:rsid w:val="00D20B84"/>
    <w:rsid w:val="00D2136F"/>
    <w:rsid w:val="00D21530"/>
    <w:rsid w:val="00D22FE0"/>
    <w:rsid w:val="00D23270"/>
    <w:rsid w:val="00D23CF5"/>
    <w:rsid w:val="00D252B3"/>
    <w:rsid w:val="00D25E44"/>
    <w:rsid w:val="00D26870"/>
    <w:rsid w:val="00D270F3"/>
    <w:rsid w:val="00D322CD"/>
    <w:rsid w:val="00D3480A"/>
    <w:rsid w:val="00D3557F"/>
    <w:rsid w:val="00D4148C"/>
    <w:rsid w:val="00D423B7"/>
    <w:rsid w:val="00D43FC9"/>
    <w:rsid w:val="00D44397"/>
    <w:rsid w:val="00D45ECC"/>
    <w:rsid w:val="00D47C95"/>
    <w:rsid w:val="00D505E2"/>
    <w:rsid w:val="00D509E8"/>
    <w:rsid w:val="00D536FA"/>
    <w:rsid w:val="00D623EA"/>
    <w:rsid w:val="00D63C9D"/>
    <w:rsid w:val="00D641D7"/>
    <w:rsid w:val="00D67502"/>
    <w:rsid w:val="00D72B8F"/>
    <w:rsid w:val="00D73466"/>
    <w:rsid w:val="00D7424C"/>
    <w:rsid w:val="00D77684"/>
    <w:rsid w:val="00D80B49"/>
    <w:rsid w:val="00D80D48"/>
    <w:rsid w:val="00D82467"/>
    <w:rsid w:val="00D824C4"/>
    <w:rsid w:val="00D82AAC"/>
    <w:rsid w:val="00D83471"/>
    <w:rsid w:val="00D85FF1"/>
    <w:rsid w:val="00D8713F"/>
    <w:rsid w:val="00D87914"/>
    <w:rsid w:val="00D90221"/>
    <w:rsid w:val="00D90680"/>
    <w:rsid w:val="00D91034"/>
    <w:rsid w:val="00D9108E"/>
    <w:rsid w:val="00D913B9"/>
    <w:rsid w:val="00D91EA8"/>
    <w:rsid w:val="00D9344B"/>
    <w:rsid w:val="00D93D15"/>
    <w:rsid w:val="00D93F06"/>
    <w:rsid w:val="00D95EEE"/>
    <w:rsid w:val="00D96E55"/>
    <w:rsid w:val="00DA2058"/>
    <w:rsid w:val="00DA230C"/>
    <w:rsid w:val="00DA2641"/>
    <w:rsid w:val="00DA515C"/>
    <w:rsid w:val="00DA626A"/>
    <w:rsid w:val="00DA66A6"/>
    <w:rsid w:val="00DB1730"/>
    <w:rsid w:val="00DB1BCC"/>
    <w:rsid w:val="00DB2364"/>
    <w:rsid w:val="00DB4697"/>
    <w:rsid w:val="00DC3435"/>
    <w:rsid w:val="00DC556B"/>
    <w:rsid w:val="00DC66B1"/>
    <w:rsid w:val="00DC7A73"/>
    <w:rsid w:val="00DD020A"/>
    <w:rsid w:val="00DD1C60"/>
    <w:rsid w:val="00DD2B2C"/>
    <w:rsid w:val="00DD2E97"/>
    <w:rsid w:val="00DD620B"/>
    <w:rsid w:val="00DD6DF9"/>
    <w:rsid w:val="00DD7BBD"/>
    <w:rsid w:val="00DE02B2"/>
    <w:rsid w:val="00DE049C"/>
    <w:rsid w:val="00DE1D1E"/>
    <w:rsid w:val="00DE5664"/>
    <w:rsid w:val="00DE66FB"/>
    <w:rsid w:val="00DE6BBB"/>
    <w:rsid w:val="00DF3BE8"/>
    <w:rsid w:val="00DF4FE3"/>
    <w:rsid w:val="00DF65D1"/>
    <w:rsid w:val="00E0133A"/>
    <w:rsid w:val="00E0224A"/>
    <w:rsid w:val="00E05384"/>
    <w:rsid w:val="00E05675"/>
    <w:rsid w:val="00E077CA"/>
    <w:rsid w:val="00E115B8"/>
    <w:rsid w:val="00E168F9"/>
    <w:rsid w:val="00E16D6B"/>
    <w:rsid w:val="00E1795A"/>
    <w:rsid w:val="00E22378"/>
    <w:rsid w:val="00E223C7"/>
    <w:rsid w:val="00E2343D"/>
    <w:rsid w:val="00E23A31"/>
    <w:rsid w:val="00E24231"/>
    <w:rsid w:val="00E245D6"/>
    <w:rsid w:val="00E26C30"/>
    <w:rsid w:val="00E30134"/>
    <w:rsid w:val="00E309EE"/>
    <w:rsid w:val="00E30B69"/>
    <w:rsid w:val="00E30C9F"/>
    <w:rsid w:val="00E32FA5"/>
    <w:rsid w:val="00E3749D"/>
    <w:rsid w:val="00E4160E"/>
    <w:rsid w:val="00E42731"/>
    <w:rsid w:val="00E42B06"/>
    <w:rsid w:val="00E44BC5"/>
    <w:rsid w:val="00E4596A"/>
    <w:rsid w:val="00E46C66"/>
    <w:rsid w:val="00E549B9"/>
    <w:rsid w:val="00E602B2"/>
    <w:rsid w:val="00E604FC"/>
    <w:rsid w:val="00E61AF0"/>
    <w:rsid w:val="00E64111"/>
    <w:rsid w:val="00E64350"/>
    <w:rsid w:val="00E645AA"/>
    <w:rsid w:val="00E6497E"/>
    <w:rsid w:val="00E64B45"/>
    <w:rsid w:val="00E66AC3"/>
    <w:rsid w:val="00E670E8"/>
    <w:rsid w:val="00E6723E"/>
    <w:rsid w:val="00E67ED6"/>
    <w:rsid w:val="00E67FCE"/>
    <w:rsid w:val="00E7043E"/>
    <w:rsid w:val="00E71184"/>
    <w:rsid w:val="00E717CA"/>
    <w:rsid w:val="00E7344B"/>
    <w:rsid w:val="00E737E7"/>
    <w:rsid w:val="00E76F95"/>
    <w:rsid w:val="00E77502"/>
    <w:rsid w:val="00E81A08"/>
    <w:rsid w:val="00E82425"/>
    <w:rsid w:val="00E825E6"/>
    <w:rsid w:val="00E8556E"/>
    <w:rsid w:val="00E855A4"/>
    <w:rsid w:val="00E86DA8"/>
    <w:rsid w:val="00E87738"/>
    <w:rsid w:val="00E87A6B"/>
    <w:rsid w:val="00E87C9B"/>
    <w:rsid w:val="00E915BE"/>
    <w:rsid w:val="00E93B34"/>
    <w:rsid w:val="00E97FCF"/>
    <w:rsid w:val="00EA4EF2"/>
    <w:rsid w:val="00EA7C27"/>
    <w:rsid w:val="00EB6BCC"/>
    <w:rsid w:val="00EB7E85"/>
    <w:rsid w:val="00EC037A"/>
    <w:rsid w:val="00EC1B85"/>
    <w:rsid w:val="00EC33E3"/>
    <w:rsid w:val="00EC5301"/>
    <w:rsid w:val="00EC5D9F"/>
    <w:rsid w:val="00ED38E7"/>
    <w:rsid w:val="00ED57B9"/>
    <w:rsid w:val="00ED685B"/>
    <w:rsid w:val="00ED6C51"/>
    <w:rsid w:val="00EE14F0"/>
    <w:rsid w:val="00EE18B9"/>
    <w:rsid w:val="00EE2D2A"/>
    <w:rsid w:val="00EE2DEB"/>
    <w:rsid w:val="00EE664F"/>
    <w:rsid w:val="00EE7170"/>
    <w:rsid w:val="00EE7227"/>
    <w:rsid w:val="00EF07C7"/>
    <w:rsid w:val="00EF18C5"/>
    <w:rsid w:val="00EF3399"/>
    <w:rsid w:val="00EF4BF4"/>
    <w:rsid w:val="00EF544B"/>
    <w:rsid w:val="00EF5CEA"/>
    <w:rsid w:val="00F0064F"/>
    <w:rsid w:val="00F0089C"/>
    <w:rsid w:val="00F01D4B"/>
    <w:rsid w:val="00F027C4"/>
    <w:rsid w:val="00F03755"/>
    <w:rsid w:val="00F0519F"/>
    <w:rsid w:val="00F05871"/>
    <w:rsid w:val="00F07433"/>
    <w:rsid w:val="00F076BE"/>
    <w:rsid w:val="00F07859"/>
    <w:rsid w:val="00F07D8F"/>
    <w:rsid w:val="00F111A5"/>
    <w:rsid w:val="00F13A6A"/>
    <w:rsid w:val="00F1412B"/>
    <w:rsid w:val="00F14257"/>
    <w:rsid w:val="00F14482"/>
    <w:rsid w:val="00F15D25"/>
    <w:rsid w:val="00F220CC"/>
    <w:rsid w:val="00F224F2"/>
    <w:rsid w:val="00F259B8"/>
    <w:rsid w:val="00F27703"/>
    <w:rsid w:val="00F32B00"/>
    <w:rsid w:val="00F32C6A"/>
    <w:rsid w:val="00F3303E"/>
    <w:rsid w:val="00F34DE8"/>
    <w:rsid w:val="00F370D4"/>
    <w:rsid w:val="00F3786B"/>
    <w:rsid w:val="00F40FE1"/>
    <w:rsid w:val="00F4204F"/>
    <w:rsid w:val="00F4397F"/>
    <w:rsid w:val="00F4484B"/>
    <w:rsid w:val="00F44C2B"/>
    <w:rsid w:val="00F4605F"/>
    <w:rsid w:val="00F46CA2"/>
    <w:rsid w:val="00F4790C"/>
    <w:rsid w:val="00F47BB7"/>
    <w:rsid w:val="00F47D2C"/>
    <w:rsid w:val="00F47D58"/>
    <w:rsid w:val="00F525F7"/>
    <w:rsid w:val="00F548CA"/>
    <w:rsid w:val="00F549BF"/>
    <w:rsid w:val="00F56CF3"/>
    <w:rsid w:val="00F57219"/>
    <w:rsid w:val="00F6183C"/>
    <w:rsid w:val="00F622AA"/>
    <w:rsid w:val="00F6316C"/>
    <w:rsid w:val="00F66B07"/>
    <w:rsid w:val="00F67086"/>
    <w:rsid w:val="00F71AE1"/>
    <w:rsid w:val="00F72202"/>
    <w:rsid w:val="00F726EC"/>
    <w:rsid w:val="00F745C2"/>
    <w:rsid w:val="00F75553"/>
    <w:rsid w:val="00F75D16"/>
    <w:rsid w:val="00F75F43"/>
    <w:rsid w:val="00F76A34"/>
    <w:rsid w:val="00F772AD"/>
    <w:rsid w:val="00F77683"/>
    <w:rsid w:val="00F81E2A"/>
    <w:rsid w:val="00F86E7A"/>
    <w:rsid w:val="00F878C6"/>
    <w:rsid w:val="00F9038D"/>
    <w:rsid w:val="00F91583"/>
    <w:rsid w:val="00F918E8"/>
    <w:rsid w:val="00F9340F"/>
    <w:rsid w:val="00F93748"/>
    <w:rsid w:val="00F93A55"/>
    <w:rsid w:val="00F95403"/>
    <w:rsid w:val="00F95DD6"/>
    <w:rsid w:val="00F96F63"/>
    <w:rsid w:val="00FA20C1"/>
    <w:rsid w:val="00FA239A"/>
    <w:rsid w:val="00FA5D78"/>
    <w:rsid w:val="00FB12BE"/>
    <w:rsid w:val="00FB1512"/>
    <w:rsid w:val="00FB57DE"/>
    <w:rsid w:val="00FC00C6"/>
    <w:rsid w:val="00FC032F"/>
    <w:rsid w:val="00FC40B7"/>
    <w:rsid w:val="00FC41D6"/>
    <w:rsid w:val="00FC4C03"/>
    <w:rsid w:val="00FC5A6E"/>
    <w:rsid w:val="00FC6FF9"/>
    <w:rsid w:val="00FD0235"/>
    <w:rsid w:val="00FD41DD"/>
    <w:rsid w:val="00FD526C"/>
    <w:rsid w:val="00FD5331"/>
    <w:rsid w:val="00FD690B"/>
    <w:rsid w:val="00FE2820"/>
    <w:rsid w:val="00FE2EC9"/>
    <w:rsid w:val="00FE490C"/>
    <w:rsid w:val="00FE557D"/>
    <w:rsid w:val="00FE726B"/>
    <w:rsid w:val="00FF0C5E"/>
    <w:rsid w:val="00FF2950"/>
    <w:rsid w:val="00FF52EA"/>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BC486"/>
  <w15:docId w15:val="{7460A5C3-521F-4D45-96A9-E96AFDCAE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625787"/>
    <w:pPr>
      <w:spacing w:before="120" w:after="120" w:line="240" w:lineRule="auto"/>
    </w:pPr>
  </w:style>
  <w:style w:type="paragraph" w:styleId="Heading1">
    <w:name w:val="heading 1"/>
    <w:aliases w:val="Chương"/>
    <w:basedOn w:val="Normal"/>
    <w:link w:val="Heading1Char"/>
    <w:qFormat/>
    <w:rsid w:val="00B56979"/>
    <w:pPr>
      <w:numPr>
        <w:numId w:val="22"/>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22"/>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22"/>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22"/>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2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2A163B"/>
    <w:rPr>
      <w:color w:val="800080" w:themeColor="followedHyperlink"/>
      <w:u w:val="single"/>
    </w:rPr>
  </w:style>
  <w:style w:type="character" w:customStyle="1" w:styleId="button-container">
    <w:name w:val="button-container"/>
    <w:basedOn w:val="DefaultParagraphFont"/>
    <w:rsid w:val="009D1C43"/>
  </w:style>
  <w:style w:type="character" w:styleId="HTMLCode">
    <w:name w:val="HTML Code"/>
    <w:basedOn w:val="DefaultParagraphFont"/>
    <w:uiPriority w:val="99"/>
    <w:semiHidden/>
    <w:unhideWhenUsed/>
    <w:rsid w:val="001923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67532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265874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18706654">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6682344">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0977796">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4251994">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56840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5516000">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39268628">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180129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927502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7430350">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5972665">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4608723">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7641958">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063269">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509030">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69359315">
      <w:bodyDiv w:val="1"/>
      <w:marLeft w:val="0"/>
      <w:marRight w:val="0"/>
      <w:marTop w:val="0"/>
      <w:marBottom w:val="0"/>
      <w:divBdr>
        <w:top w:val="none" w:sz="0" w:space="0" w:color="auto"/>
        <w:left w:val="none" w:sz="0" w:space="0" w:color="auto"/>
        <w:bottom w:val="none" w:sz="0" w:space="0" w:color="auto"/>
        <w:right w:val="none" w:sz="0" w:space="0" w:color="auto"/>
      </w:divBdr>
    </w:div>
    <w:div w:id="271785457">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47803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3563461">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813207">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454320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6006396">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3477338">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3449879">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2113247">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281419">
      <w:bodyDiv w:val="1"/>
      <w:marLeft w:val="0"/>
      <w:marRight w:val="0"/>
      <w:marTop w:val="0"/>
      <w:marBottom w:val="0"/>
      <w:divBdr>
        <w:top w:val="none" w:sz="0" w:space="0" w:color="auto"/>
        <w:left w:val="none" w:sz="0" w:space="0" w:color="auto"/>
        <w:bottom w:val="none" w:sz="0" w:space="0" w:color="auto"/>
        <w:right w:val="none" w:sz="0" w:space="0" w:color="auto"/>
      </w:divBdr>
    </w:div>
    <w:div w:id="469175096">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2666361">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7567239">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29530927">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643222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8342073">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26922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4144307">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69314508">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650409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9916964">
      <w:bodyDiv w:val="1"/>
      <w:marLeft w:val="0"/>
      <w:marRight w:val="0"/>
      <w:marTop w:val="0"/>
      <w:marBottom w:val="0"/>
      <w:divBdr>
        <w:top w:val="none" w:sz="0" w:space="0" w:color="auto"/>
        <w:left w:val="none" w:sz="0" w:space="0" w:color="auto"/>
        <w:bottom w:val="none" w:sz="0" w:space="0" w:color="auto"/>
        <w:right w:val="none" w:sz="0" w:space="0" w:color="auto"/>
      </w:divBdr>
    </w:div>
    <w:div w:id="602154349">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7683316">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29555625">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6204244">
      <w:bodyDiv w:val="1"/>
      <w:marLeft w:val="0"/>
      <w:marRight w:val="0"/>
      <w:marTop w:val="0"/>
      <w:marBottom w:val="0"/>
      <w:divBdr>
        <w:top w:val="none" w:sz="0" w:space="0" w:color="auto"/>
        <w:left w:val="none" w:sz="0" w:space="0" w:color="auto"/>
        <w:bottom w:val="none" w:sz="0" w:space="0" w:color="auto"/>
        <w:right w:val="none" w:sz="0" w:space="0" w:color="auto"/>
      </w:divBdr>
    </w:div>
    <w:div w:id="649135057">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2663715">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082276">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1982863">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1004150">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557455">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38286283">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5886315">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5325093">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8040173">
      <w:bodyDiv w:val="1"/>
      <w:marLeft w:val="0"/>
      <w:marRight w:val="0"/>
      <w:marTop w:val="0"/>
      <w:marBottom w:val="0"/>
      <w:divBdr>
        <w:top w:val="none" w:sz="0" w:space="0" w:color="auto"/>
        <w:left w:val="none" w:sz="0" w:space="0" w:color="auto"/>
        <w:bottom w:val="none" w:sz="0" w:space="0" w:color="auto"/>
        <w:right w:val="none" w:sz="0" w:space="0" w:color="auto"/>
      </w:divBdr>
    </w:div>
    <w:div w:id="76934996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317496">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856340">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2941002">
      <w:bodyDiv w:val="1"/>
      <w:marLeft w:val="0"/>
      <w:marRight w:val="0"/>
      <w:marTop w:val="0"/>
      <w:marBottom w:val="0"/>
      <w:divBdr>
        <w:top w:val="none" w:sz="0" w:space="0" w:color="auto"/>
        <w:left w:val="none" w:sz="0" w:space="0" w:color="auto"/>
        <w:bottom w:val="none" w:sz="0" w:space="0" w:color="auto"/>
        <w:right w:val="none" w:sz="0" w:space="0" w:color="auto"/>
      </w:divBdr>
    </w:div>
    <w:div w:id="794131422">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35921844">
      <w:bodyDiv w:val="1"/>
      <w:marLeft w:val="0"/>
      <w:marRight w:val="0"/>
      <w:marTop w:val="0"/>
      <w:marBottom w:val="0"/>
      <w:divBdr>
        <w:top w:val="none" w:sz="0" w:space="0" w:color="auto"/>
        <w:left w:val="none" w:sz="0" w:space="0" w:color="auto"/>
        <w:bottom w:val="none" w:sz="0" w:space="0" w:color="auto"/>
        <w:right w:val="none" w:sz="0" w:space="0" w:color="auto"/>
      </w:divBdr>
    </w:div>
    <w:div w:id="837617872">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871870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033657">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6995032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4489376">
      <w:bodyDiv w:val="1"/>
      <w:marLeft w:val="0"/>
      <w:marRight w:val="0"/>
      <w:marTop w:val="0"/>
      <w:marBottom w:val="0"/>
      <w:divBdr>
        <w:top w:val="none" w:sz="0" w:space="0" w:color="auto"/>
        <w:left w:val="none" w:sz="0" w:space="0" w:color="auto"/>
        <w:bottom w:val="none" w:sz="0" w:space="0" w:color="auto"/>
        <w:right w:val="none" w:sz="0" w:space="0" w:color="auto"/>
      </w:divBdr>
    </w:div>
    <w:div w:id="884634347">
      <w:bodyDiv w:val="1"/>
      <w:marLeft w:val="0"/>
      <w:marRight w:val="0"/>
      <w:marTop w:val="0"/>
      <w:marBottom w:val="0"/>
      <w:divBdr>
        <w:top w:val="none" w:sz="0" w:space="0" w:color="auto"/>
        <w:left w:val="none" w:sz="0" w:space="0" w:color="auto"/>
        <w:bottom w:val="none" w:sz="0" w:space="0" w:color="auto"/>
        <w:right w:val="none" w:sz="0" w:space="0" w:color="auto"/>
      </w:divBdr>
    </w:div>
    <w:div w:id="88744863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37518026">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68819089">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3756467">
      <w:bodyDiv w:val="1"/>
      <w:marLeft w:val="0"/>
      <w:marRight w:val="0"/>
      <w:marTop w:val="0"/>
      <w:marBottom w:val="0"/>
      <w:divBdr>
        <w:top w:val="none" w:sz="0" w:space="0" w:color="auto"/>
        <w:left w:val="none" w:sz="0" w:space="0" w:color="auto"/>
        <w:bottom w:val="none" w:sz="0" w:space="0" w:color="auto"/>
        <w:right w:val="none" w:sz="0" w:space="0" w:color="auto"/>
      </w:divBdr>
    </w:div>
    <w:div w:id="978849536">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891302">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205155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48334921">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650986">
      <w:bodyDiv w:val="1"/>
      <w:marLeft w:val="0"/>
      <w:marRight w:val="0"/>
      <w:marTop w:val="0"/>
      <w:marBottom w:val="0"/>
      <w:divBdr>
        <w:top w:val="none" w:sz="0" w:space="0" w:color="auto"/>
        <w:left w:val="none" w:sz="0" w:space="0" w:color="auto"/>
        <w:bottom w:val="none" w:sz="0" w:space="0" w:color="auto"/>
        <w:right w:val="none" w:sz="0" w:space="0" w:color="auto"/>
      </w:divBdr>
      <w:divsChild>
        <w:div w:id="1133253165">
          <w:marLeft w:val="0"/>
          <w:marRight w:val="0"/>
          <w:marTop w:val="0"/>
          <w:marBottom w:val="0"/>
          <w:divBdr>
            <w:top w:val="none" w:sz="0" w:space="0" w:color="auto"/>
            <w:left w:val="none" w:sz="0" w:space="0" w:color="auto"/>
            <w:bottom w:val="none" w:sz="0" w:space="0" w:color="auto"/>
            <w:right w:val="none" w:sz="0" w:space="0" w:color="auto"/>
          </w:divBdr>
          <w:divsChild>
            <w:div w:id="846987686">
              <w:marLeft w:val="0"/>
              <w:marRight w:val="0"/>
              <w:marTop w:val="0"/>
              <w:marBottom w:val="0"/>
              <w:divBdr>
                <w:top w:val="none" w:sz="0" w:space="0" w:color="auto"/>
                <w:left w:val="none" w:sz="0" w:space="0" w:color="auto"/>
                <w:bottom w:val="none" w:sz="0" w:space="0" w:color="auto"/>
                <w:right w:val="none" w:sz="0" w:space="0" w:color="auto"/>
              </w:divBdr>
            </w:div>
          </w:divsChild>
        </w:div>
        <w:div w:id="1963921242">
          <w:marLeft w:val="0"/>
          <w:marRight w:val="0"/>
          <w:marTop w:val="0"/>
          <w:marBottom w:val="0"/>
          <w:divBdr>
            <w:top w:val="none" w:sz="0" w:space="0" w:color="auto"/>
            <w:left w:val="none" w:sz="0" w:space="0" w:color="auto"/>
            <w:bottom w:val="none" w:sz="0" w:space="0" w:color="auto"/>
            <w:right w:val="none" w:sz="0" w:space="0" w:color="auto"/>
          </w:divBdr>
          <w:divsChild>
            <w:div w:id="1386565764">
              <w:marLeft w:val="0"/>
              <w:marRight w:val="0"/>
              <w:marTop w:val="0"/>
              <w:marBottom w:val="0"/>
              <w:divBdr>
                <w:top w:val="none" w:sz="0" w:space="0" w:color="auto"/>
                <w:left w:val="none" w:sz="0" w:space="0" w:color="auto"/>
                <w:bottom w:val="none" w:sz="0" w:space="0" w:color="auto"/>
                <w:right w:val="none" w:sz="0" w:space="0" w:color="auto"/>
              </w:divBdr>
            </w:div>
          </w:divsChild>
        </w:div>
        <w:div w:id="954674962">
          <w:marLeft w:val="0"/>
          <w:marRight w:val="0"/>
          <w:marTop w:val="0"/>
          <w:marBottom w:val="0"/>
          <w:divBdr>
            <w:top w:val="none" w:sz="0" w:space="0" w:color="auto"/>
            <w:left w:val="none" w:sz="0" w:space="0" w:color="auto"/>
            <w:bottom w:val="none" w:sz="0" w:space="0" w:color="auto"/>
            <w:right w:val="none" w:sz="0" w:space="0" w:color="auto"/>
          </w:divBdr>
          <w:divsChild>
            <w:div w:id="200555479">
              <w:marLeft w:val="0"/>
              <w:marRight w:val="0"/>
              <w:marTop w:val="0"/>
              <w:marBottom w:val="0"/>
              <w:divBdr>
                <w:top w:val="none" w:sz="0" w:space="0" w:color="auto"/>
                <w:left w:val="none" w:sz="0" w:space="0" w:color="auto"/>
                <w:bottom w:val="none" w:sz="0" w:space="0" w:color="auto"/>
                <w:right w:val="none" w:sz="0" w:space="0" w:color="auto"/>
              </w:divBdr>
            </w:div>
          </w:divsChild>
        </w:div>
        <w:div w:id="931815120">
          <w:marLeft w:val="0"/>
          <w:marRight w:val="0"/>
          <w:marTop w:val="0"/>
          <w:marBottom w:val="0"/>
          <w:divBdr>
            <w:top w:val="none" w:sz="0" w:space="0" w:color="auto"/>
            <w:left w:val="none" w:sz="0" w:space="0" w:color="auto"/>
            <w:bottom w:val="none" w:sz="0" w:space="0" w:color="auto"/>
            <w:right w:val="none" w:sz="0" w:space="0" w:color="auto"/>
          </w:divBdr>
          <w:divsChild>
            <w:div w:id="1711494318">
              <w:marLeft w:val="0"/>
              <w:marRight w:val="0"/>
              <w:marTop w:val="0"/>
              <w:marBottom w:val="0"/>
              <w:divBdr>
                <w:top w:val="none" w:sz="0" w:space="0" w:color="auto"/>
                <w:left w:val="none" w:sz="0" w:space="0" w:color="auto"/>
                <w:bottom w:val="none" w:sz="0" w:space="0" w:color="auto"/>
                <w:right w:val="none" w:sz="0" w:space="0" w:color="auto"/>
              </w:divBdr>
            </w:div>
          </w:divsChild>
        </w:div>
        <w:div w:id="1136605726">
          <w:marLeft w:val="0"/>
          <w:marRight w:val="0"/>
          <w:marTop w:val="0"/>
          <w:marBottom w:val="0"/>
          <w:divBdr>
            <w:top w:val="none" w:sz="0" w:space="0" w:color="auto"/>
            <w:left w:val="none" w:sz="0" w:space="0" w:color="auto"/>
            <w:bottom w:val="none" w:sz="0" w:space="0" w:color="auto"/>
            <w:right w:val="none" w:sz="0" w:space="0" w:color="auto"/>
          </w:divBdr>
          <w:divsChild>
            <w:div w:id="1883399981">
              <w:marLeft w:val="0"/>
              <w:marRight w:val="0"/>
              <w:marTop w:val="0"/>
              <w:marBottom w:val="0"/>
              <w:divBdr>
                <w:top w:val="none" w:sz="0" w:space="0" w:color="auto"/>
                <w:left w:val="none" w:sz="0" w:space="0" w:color="auto"/>
                <w:bottom w:val="none" w:sz="0" w:space="0" w:color="auto"/>
                <w:right w:val="none" w:sz="0" w:space="0" w:color="auto"/>
              </w:divBdr>
            </w:div>
          </w:divsChild>
        </w:div>
        <w:div w:id="570819978">
          <w:marLeft w:val="0"/>
          <w:marRight w:val="0"/>
          <w:marTop w:val="0"/>
          <w:marBottom w:val="0"/>
          <w:divBdr>
            <w:top w:val="none" w:sz="0" w:space="0" w:color="auto"/>
            <w:left w:val="none" w:sz="0" w:space="0" w:color="auto"/>
            <w:bottom w:val="none" w:sz="0" w:space="0" w:color="auto"/>
            <w:right w:val="none" w:sz="0" w:space="0" w:color="auto"/>
          </w:divBdr>
          <w:divsChild>
            <w:div w:id="752701306">
              <w:marLeft w:val="0"/>
              <w:marRight w:val="0"/>
              <w:marTop w:val="0"/>
              <w:marBottom w:val="0"/>
              <w:divBdr>
                <w:top w:val="none" w:sz="0" w:space="0" w:color="auto"/>
                <w:left w:val="none" w:sz="0" w:space="0" w:color="auto"/>
                <w:bottom w:val="none" w:sz="0" w:space="0" w:color="auto"/>
                <w:right w:val="none" w:sz="0" w:space="0" w:color="auto"/>
              </w:divBdr>
            </w:div>
          </w:divsChild>
        </w:div>
        <w:div w:id="2014604964">
          <w:marLeft w:val="0"/>
          <w:marRight w:val="0"/>
          <w:marTop w:val="0"/>
          <w:marBottom w:val="0"/>
          <w:divBdr>
            <w:top w:val="none" w:sz="0" w:space="0" w:color="auto"/>
            <w:left w:val="none" w:sz="0" w:space="0" w:color="auto"/>
            <w:bottom w:val="none" w:sz="0" w:space="0" w:color="auto"/>
            <w:right w:val="none" w:sz="0" w:space="0" w:color="auto"/>
          </w:divBdr>
          <w:divsChild>
            <w:div w:id="159582865">
              <w:marLeft w:val="0"/>
              <w:marRight w:val="0"/>
              <w:marTop w:val="0"/>
              <w:marBottom w:val="0"/>
              <w:divBdr>
                <w:top w:val="none" w:sz="0" w:space="0" w:color="auto"/>
                <w:left w:val="none" w:sz="0" w:space="0" w:color="auto"/>
                <w:bottom w:val="none" w:sz="0" w:space="0" w:color="auto"/>
                <w:right w:val="none" w:sz="0" w:space="0" w:color="auto"/>
              </w:divBdr>
            </w:div>
          </w:divsChild>
        </w:div>
        <w:div w:id="712657171">
          <w:marLeft w:val="0"/>
          <w:marRight w:val="0"/>
          <w:marTop w:val="0"/>
          <w:marBottom w:val="0"/>
          <w:divBdr>
            <w:top w:val="none" w:sz="0" w:space="0" w:color="auto"/>
            <w:left w:val="none" w:sz="0" w:space="0" w:color="auto"/>
            <w:bottom w:val="none" w:sz="0" w:space="0" w:color="auto"/>
            <w:right w:val="none" w:sz="0" w:space="0" w:color="auto"/>
          </w:divBdr>
          <w:divsChild>
            <w:div w:id="974407739">
              <w:marLeft w:val="0"/>
              <w:marRight w:val="0"/>
              <w:marTop w:val="0"/>
              <w:marBottom w:val="0"/>
              <w:divBdr>
                <w:top w:val="none" w:sz="0" w:space="0" w:color="auto"/>
                <w:left w:val="none" w:sz="0" w:space="0" w:color="auto"/>
                <w:bottom w:val="none" w:sz="0" w:space="0" w:color="auto"/>
                <w:right w:val="none" w:sz="0" w:space="0" w:color="auto"/>
              </w:divBdr>
            </w:div>
          </w:divsChild>
        </w:div>
        <w:div w:id="1130172422">
          <w:marLeft w:val="0"/>
          <w:marRight w:val="0"/>
          <w:marTop w:val="0"/>
          <w:marBottom w:val="0"/>
          <w:divBdr>
            <w:top w:val="none" w:sz="0" w:space="0" w:color="auto"/>
            <w:left w:val="none" w:sz="0" w:space="0" w:color="auto"/>
            <w:bottom w:val="none" w:sz="0" w:space="0" w:color="auto"/>
            <w:right w:val="none" w:sz="0" w:space="0" w:color="auto"/>
          </w:divBdr>
          <w:divsChild>
            <w:div w:id="14347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6634666">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5270932">
      <w:bodyDiv w:val="1"/>
      <w:marLeft w:val="0"/>
      <w:marRight w:val="0"/>
      <w:marTop w:val="0"/>
      <w:marBottom w:val="0"/>
      <w:divBdr>
        <w:top w:val="none" w:sz="0" w:space="0" w:color="auto"/>
        <w:left w:val="none" w:sz="0" w:space="0" w:color="auto"/>
        <w:bottom w:val="none" w:sz="0" w:space="0" w:color="auto"/>
        <w:right w:val="none" w:sz="0" w:space="0" w:color="auto"/>
      </w:divBdr>
    </w:div>
    <w:div w:id="110862657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7410002">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5999395">
      <w:bodyDiv w:val="1"/>
      <w:marLeft w:val="0"/>
      <w:marRight w:val="0"/>
      <w:marTop w:val="0"/>
      <w:marBottom w:val="0"/>
      <w:divBdr>
        <w:top w:val="none" w:sz="0" w:space="0" w:color="auto"/>
        <w:left w:val="none" w:sz="0" w:space="0" w:color="auto"/>
        <w:bottom w:val="none" w:sz="0" w:space="0" w:color="auto"/>
        <w:right w:val="none" w:sz="0" w:space="0" w:color="auto"/>
      </w:divBdr>
    </w:div>
    <w:div w:id="1156922469">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4516402">
      <w:bodyDiv w:val="1"/>
      <w:marLeft w:val="0"/>
      <w:marRight w:val="0"/>
      <w:marTop w:val="0"/>
      <w:marBottom w:val="0"/>
      <w:divBdr>
        <w:top w:val="none" w:sz="0" w:space="0" w:color="auto"/>
        <w:left w:val="none" w:sz="0" w:space="0" w:color="auto"/>
        <w:bottom w:val="none" w:sz="0" w:space="0" w:color="auto"/>
        <w:right w:val="none" w:sz="0" w:space="0" w:color="auto"/>
      </w:divBdr>
    </w:div>
    <w:div w:id="1167598801">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3755375">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7471405">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6673562">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6181114">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1159603">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9033">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6570287">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153787">
      <w:bodyDiv w:val="1"/>
      <w:marLeft w:val="0"/>
      <w:marRight w:val="0"/>
      <w:marTop w:val="0"/>
      <w:marBottom w:val="0"/>
      <w:divBdr>
        <w:top w:val="none" w:sz="0" w:space="0" w:color="auto"/>
        <w:left w:val="none" w:sz="0" w:space="0" w:color="auto"/>
        <w:bottom w:val="none" w:sz="0" w:space="0" w:color="auto"/>
        <w:right w:val="none" w:sz="0" w:space="0" w:color="auto"/>
      </w:divBdr>
    </w:div>
    <w:div w:id="1342315694">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0905">
      <w:bodyDiv w:val="1"/>
      <w:marLeft w:val="0"/>
      <w:marRight w:val="0"/>
      <w:marTop w:val="0"/>
      <w:marBottom w:val="0"/>
      <w:divBdr>
        <w:top w:val="none" w:sz="0" w:space="0" w:color="auto"/>
        <w:left w:val="none" w:sz="0" w:space="0" w:color="auto"/>
        <w:bottom w:val="none" w:sz="0" w:space="0" w:color="auto"/>
        <w:right w:val="none" w:sz="0" w:space="0" w:color="auto"/>
      </w:divBdr>
    </w:div>
    <w:div w:id="1391729007">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7730036">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7286783">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6631214">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389031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5242413">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32621">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6631093">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8599899">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2844131">
      <w:bodyDiv w:val="1"/>
      <w:marLeft w:val="0"/>
      <w:marRight w:val="0"/>
      <w:marTop w:val="0"/>
      <w:marBottom w:val="0"/>
      <w:divBdr>
        <w:top w:val="none" w:sz="0" w:space="0" w:color="auto"/>
        <w:left w:val="none" w:sz="0" w:space="0" w:color="auto"/>
        <w:bottom w:val="none" w:sz="0" w:space="0" w:color="auto"/>
        <w:right w:val="none" w:sz="0" w:space="0" w:color="auto"/>
      </w:divBdr>
    </w:div>
    <w:div w:id="1533302326">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3952927">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201223">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1329101">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6376691">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584902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501167">
      <w:bodyDiv w:val="1"/>
      <w:marLeft w:val="0"/>
      <w:marRight w:val="0"/>
      <w:marTop w:val="0"/>
      <w:marBottom w:val="0"/>
      <w:divBdr>
        <w:top w:val="none" w:sz="0" w:space="0" w:color="auto"/>
        <w:left w:val="none" w:sz="0" w:space="0" w:color="auto"/>
        <w:bottom w:val="none" w:sz="0" w:space="0" w:color="auto"/>
        <w:right w:val="none" w:sz="0" w:space="0" w:color="auto"/>
      </w:divBdr>
    </w:div>
    <w:div w:id="1646157634">
      <w:bodyDiv w:val="1"/>
      <w:marLeft w:val="0"/>
      <w:marRight w:val="0"/>
      <w:marTop w:val="0"/>
      <w:marBottom w:val="0"/>
      <w:divBdr>
        <w:top w:val="none" w:sz="0" w:space="0" w:color="auto"/>
        <w:left w:val="none" w:sz="0" w:space="0" w:color="auto"/>
        <w:bottom w:val="none" w:sz="0" w:space="0" w:color="auto"/>
        <w:right w:val="none" w:sz="0" w:space="0" w:color="auto"/>
      </w:divBdr>
      <w:divsChild>
        <w:div w:id="1339456537">
          <w:marLeft w:val="0"/>
          <w:marRight w:val="0"/>
          <w:marTop w:val="0"/>
          <w:marBottom w:val="0"/>
          <w:divBdr>
            <w:top w:val="none" w:sz="0" w:space="0" w:color="auto"/>
            <w:left w:val="none" w:sz="0" w:space="0" w:color="auto"/>
            <w:bottom w:val="none" w:sz="0" w:space="0" w:color="auto"/>
            <w:right w:val="none" w:sz="0" w:space="0" w:color="auto"/>
          </w:divBdr>
          <w:divsChild>
            <w:div w:id="1343362302">
              <w:marLeft w:val="0"/>
              <w:marRight w:val="0"/>
              <w:marTop w:val="0"/>
              <w:marBottom w:val="0"/>
              <w:divBdr>
                <w:top w:val="none" w:sz="0" w:space="0" w:color="auto"/>
                <w:left w:val="none" w:sz="0" w:space="0" w:color="auto"/>
                <w:bottom w:val="none" w:sz="0" w:space="0" w:color="auto"/>
                <w:right w:val="none" w:sz="0" w:space="0" w:color="auto"/>
              </w:divBdr>
            </w:div>
          </w:divsChild>
        </w:div>
        <w:div w:id="158547083">
          <w:marLeft w:val="0"/>
          <w:marRight w:val="0"/>
          <w:marTop w:val="0"/>
          <w:marBottom w:val="0"/>
          <w:divBdr>
            <w:top w:val="none" w:sz="0" w:space="0" w:color="auto"/>
            <w:left w:val="none" w:sz="0" w:space="0" w:color="auto"/>
            <w:bottom w:val="none" w:sz="0" w:space="0" w:color="auto"/>
            <w:right w:val="none" w:sz="0" w:space="0" w:color="auto"/>
          </w:divBdr>
          <w:divsChild>
            <w:div w:id="24671837">
              <w:marLeft w:val="0"/>
              <w:marRight w:val="0"/>
              <w:marTop w:val="0"/>
              <w:marBottom w:val="0"/>
              <w:divBdr>
                <w:top w:val="none" w:sz="0" w:space="0" w:color="auto"/>
                <w:left w:val="none" w:sz="0" w:space="0" w:color="auto"/>
                <w:bottom w:val="none" w:sz="0" w:space="0" w:color="auto"/>
                <w:right w:val="none" w:sz="0" w:space="0" w:color="auto"/>
              </w:divBdr>
            </w:div>
          </w:divsChild>
        </w:div>
        <w:div w:id="964120582">
          <w:marLeft w:val="0"/>
          <w:marRight w:val="0"/>
          <w:marTop w:val="0"/>
          <w:marBottom w:val="0"/>
          <w:divBdr>
            <w:top w:val="none" w:sz="0" w:space="0" w:color="auto"/>
            <w:left w:val="none" w:sz="0" w:space="0" w:color="auto"/>
            <w:bottom w:val="none" w:sz="0" w:space="0" w:color="auto"/>
            <w:right w:val="none" w:sz="0" w:space="0" w:color="auto"/>
          </w:divBdr>
          <w:divsChild>
            <w:div w:id="661931805">
              <w:marLeft w:val="0"/>
              <w:marRight w:val="0"/>
              <w:marTop w:val="0"/>
              <w:marBottom w:val="0"/>
              <w:divBdr>
                <w:top w:val="none" w:sz="0" w:space="0" w:color="auto"/>
                <w:left w:val="none" w:sz="0" w:space="0" w:color="auto"/>
                <w:bottom w:val="none" w:sz="0" w:space="0" w:color="auto"/>
                <w:right w:val="none" w:sz="0" w:space="0" w:color="auto"/>
              </w:divBdr>
            </w:div>
          </w:divsChild>
        </w:div>
        <w:div w:id="985746924">
          <w:marLeft w:val="0"/>
          <w:marRight w:val="0"/>
          <w:marTop w:val="0"/>
          <w:marBottom w:val="0"/>
          <w:divBdr>
            <w:top w:val="none" w:sz="0" w:space="0" w:color="auto"/>
            <w:left w:val="none" w:sz="0" w:space="0" w:color="auto"/>
            <w:bottom w:val="none" w:sz="0" w:space="0" w:color="auto"/>
            <w:right w:val="none" w:sz="0" w:space="0" w:color="auto"/>
          </w:divBdr>
          <w:divsChild>
            <w:div w:id="510880253">
              <w:marLeft w:val="0"/>
              <w:marRight w:val="0"/>
              <w:marTop w:val="0"/>
              <w:marBottom w:val="0"/>
              <w:divBdr>
                <w:top w:val="none" w:sz="0" w:space="0" w:color="auto"/>
                <w:left w:val="none" w:sz="0" w:space="0" w:color="auto"/>
                <w:bottom w:val="none" w:sz="0" w:space="0" w:color="auto"/>
                <w:right w:val="none" w:sz="0" w:space="0" w:color="auto"/>
              </w:divBdr>
            </w:div>
          </w:divsChild>
        </w:div>
        <w:div w:id="2011910301">
          <w:marLeft w:val="0"/>
          <w:marRight w:val="0"/>
          <w:marTop w:val="0"/>
          <w:marBottom w:val="0"/>
          <w:divBdr>
            <w:top w:val="none" w:sz="0" w:space="0" w:color="auto"/>
            <w:left w:val="none" w:sz="0" w:space="0" w:color="auto"/>
            <w:bottom w:val="none" w:sz="0" w:space="0" w:color="auto"/>
            <w:right w:val="none" w:sz="0" w:space="0" w:color="auto"/>
          </w:divBdr>
          <w:divsChild>
            <w:div w:id="122120850">
              <w:marLeft w:val="0"/>
              <w:marRight w:val="0"/>
              <w:marTop w:val="0"/>
              <w:marBottom w:val="0"/>
              <w:divBdr>
                <w:top w:val="none" w:sz="0" w:space="0" w:color="auto"/>
                <w:left w:val="none" w:sz="0" w:space="0" w:color="auto"/>
                <w:bottom w:val="none" w:sz="0" w:space="0" w:color="auto"/>
                <w:right w:val="none" w:sz="0" w:space="0" w:color="auto"/>
              </w:divBdr>
            </w:div>
          </w:divsChild>
        </w:div>
        <w:div w:id="339043590">
          <w:marLeft w:val="0"/>
          <w:marRight w:val="0"/>
          <w:marTop w:val="0"/>
          <w:marBottom w:val="0"/>
          <w:divBdr>
            <w:top w:val="none" w:sz="0" w:space="0" w:color="auto"/>
            <w:left w:val="none" w:sz="0" w:space="0" w:color="auto"/>
            <w:bottom w:val="none" w:sz="0" w:space="0" w:color="auto"/>
            <w:right w:val="none" w:sz="0" w:space="0" w:color="auto"/>
          </w:divBdr>
          <w:divsChild>
            <w:div w:id="1186167887">
              <w:marLeft w:val="0"/>
              <w:marRight w:val="0"/>
              <w:marTop w:val="0"/>
              <w:marBottom w:val="0"/>
              <w:divBdr>
                <w:top w:val="none" w:sz="0" w:space="0" w:color="auto"/>
                <w:left w:val="none" w:sz="0" w:space="0" w:color="auto"/>
                <w:bottom w:val="none" w:sz="0" w:space="0" w:color="auto"/>
                <w:right w:val="none" w:sz="0" w:space="0" w:color="auto"/>
              </w:divBdr>
            </w:div>
          </w:divsChild>
        </w:div>
        <w:div w:id="1288394375">
          <w:marLeft w:val="0"/>
          <w:marRight w:val="0"/>
          <w:marTop w:val="0"/>
          <w:marBottom w:val="0"/>
          <w:divBdr>
            <w:top w:val="none" w:sz="0" w:space="0" w:color="auto"/>
            <w:left w:val="none" w:sz="0" w:space="0" w:color="auto"/>
            <w:bottom w:val="none" w:sz="0" w:space="0" w:color="auto"/>
            <w:right w:val="none" w:sz="0" w:space="0" w:color="auto"/>
          </w:divBdr>
          <w:divsChild>
            <w:div w:id="961040031">
              <w:marLeft w:val="0"/>
              <w:marRight w:val="0"/>
              <w:marTop w:val="0"/>
              <w:marBottom w:val="0"/>
              <w:divBdr>
                <w:top w:val="none" w:sz="0" w:space="0" w:color="auto"/>
                <w:left w:val="none" w:sz="0" w:space="0" w:color="auto"/>
                <w:bottom w:val="none" w:sz="0" w:space="0" w:color="auto"/>
                <w:right w:val="none" w:sz="0" w:space="0" w:color="auto"/>
              </w:divBdr>
            </w:div>
          </w:divsChild>
        </w:div>
        <w:div w:id="197474860">
          <w:marLeft w:val="0"/>
          <w:marRight w:val="0"/>
          <w:marTop w:val="0"/>
          <w:marBottom w:val="0"/>
          <w:divBdr>
            <w:top w:val="none" w:sz="0" w:space="0" w:color="auto"/>
            <w:left w:val="none" w:sz="0" w:space="0" w:color="auto"/>
            <w:bottom w:val="none" w:sz="0" w:space="0" w:color="auto"/>
            <w:right w:val="none" w:sz="0" w:space="0" w:color="auto"/>
          </w:divBdr>
          <w:divsChild>
            <w:div w:id="467095191">
              <w:marLeft w:val="0"/>
              <w:marRight w:val="0"/>
              <w:marTop w:val="0"/>
              <w:marBottom w:val="0"/>
              <w:divBdr>
                <w:top w:val="none" w:sz="0" w:space="0" w:color="auto"/>
                <w:left w:val="none" w:sz="0" w:space="0" w:color="auto"/>
                <w:bottom w:val="none" w:sz="0" w:space="0" w:color="auto"/>
                <w:right w:val="none" w:sz="0" w:space="0" w:color="auto"/>
              </w:divBdr>
            </w:div>
          </w:divsChild>
        </w:div>
        <w:div w:id="1542937477">
          <w:marLeft w:val="0"/>
          <w:marRight w:val="0"/>
          <w:marTop w:val="0"/>
          <w:marBottom w:val="0"/>
          <w:divBdr>
            <w:top w:val="none" w:sz="0" w:space="0" w:color="auto"/>
            <w:left w:val="none" w:sz="0" w:space="0" w:color="auto"/>
            <w:bottom w:val="none" w:sz="0" w:space="0" w:color="auto"/>
            <w:right w:val="none" w:sz="0" w:space="0" w:color="auto"/>
          </w:divBdr>
          <w:divsChild>
            <w:div w:id="8890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7033656">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699698467">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102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4427301">
      <w:bodyDiv w:val="1"/>
      <w:marLeft w:val="0"/>
      <w:marRight w:val="0"/>
      <w:marTop w:val="0"/>
      <w:marBottom w:val="0"/>
      <w:divBdr>
        <w:top w:val="none" w:sz="0" w:space="0" w:color="auto"/>
        <w:left w:val="none" w:sz="0" w:space="0" w:color="auto"/>
        <w:bottom w:val="none" w:sz="0" w:space="0" w:color="auto"/>
        <w:right w:val="none" w:sz="0" w:space="0" w:color="auto"/>
      </w:divBdr>
    </w:div>
    <w:div w:id="1735157552">
      <w:bodyDiv w:val="1"/>
      <w:marLeft w:val="0"/>
      <w:marRight w:val="0"/>
      <w:marTop w:val="0"/>
      <w:marBottom w:val="0"/>
      <w:divBdr>
        <w:top w:val="none" w:sz="0" w:space="0" w:color="auto"/>
        <w:left w:val="none" w:sz="0" w:space="0" w:color="auto"/>
        <w:bottom w:val="none" w:sz="0" w:space="0" w:color="auto"/>
        <w:right w:val="none" w:sz="0" w:space="0" w:color="auto"/>
      </w:divBdr>
    </w:div>
    <w:div w:id="1741710108">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337331">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007920">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1974322">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2652609">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7821239">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5368144">
      <w:bodyDiv w:val="1"/>
      <w:marLeft w:val="0"/>
      <w:marRight w:val="0"/>
      <w:marTop w:val="0"/>
      <w:marBottom w:val="0"/>
      <w:divBdr>
        <w:top w:val="none" w:sz="0" w:space="0" w:color="auto"/>
        <w:left w:val="none" w:sz="0" w:space="0" w:color="auto"/>
        <w:bottom w:val="none" w:sz="0" w:space="0" w:color="auto"/>
        <w:right w:val="none" w:sz="0" w:space="0" w:color="auto"/>
      </w:divBdr>
    </w:div>
    <w:div w:id="1837918613">
      <w:bodyDiv w:val="1"/>
      <w:marLeft w:val="0"/>
      <w:marRight w:val="0"/>
      <w:marTop w:val="0"/>
      <w:marBottom w:val="0"/>
      <w:divBdr>
        <w:top w:val="none" w:sz="0" w:space="0" w:color="auto"/>
        <w:left w:val="none" w:sz="0" w:space="0" w:color="auto"/>
        <w:bottom w:val="none" w:sz="0" w:space="0" w:color="auto"/>
        <w:right w:val="none" w:sz="0" w:space="0" w:color="auto"/>
      </w:divBdr>
    </w:div>
    <w:div w:id="1839736281">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7164045">
      <w:bodyDiv w:val="1"/>
      <w:marLeft w:val="0"/>
      <w:marRight w:val="0"/>
      <w:marTop w:val="0"/>
      <w:marBottom w:val="0"/>
      <w:divBdr>
        <w:top w:val="none" w:sz="0" w:space="0" w:color="auto"/>
        <w:left w:val="none" w:sz="0" w:space="0" w:color="auto"/>
        <w:bottom w:val="none" w:sz="0" w:space="0" w:color="auto"/>
        <w:right w:val="none" w:sz="0" w:space="0" w:color="auto"/>
      </w:divBdr>
    </w:div>
    <w:div w:id="1847475343">
      <w:bodyDiv w:val="1"/>
      <w:marLeft w:val="0"/>
      <w:marRight w:val="0"/>
      <w:marTop w:val="0"/>
      <w:marBottom w:val="0"/>
      <w:divBdr>
        <w:top w:val="none" w:sz="0" w:space="0" w:color="auto"/>
        <w:left w:val="none" w:sz="0" w:space="0" w:color="auto"/>
        <w:bottom w:val="none" w:sz="0" w:space="0" w:color="auto"/>
        <w:right w:val="none" w:sz="0" w:space="0" w:color="auto"/>
      </w:divBdr>
    </w:div>
    <w:div w:id="1851138861">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30750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4320">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0800982">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107461">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733110">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3490270">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4577739">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2733079">
      <w:bodyDiv w:val="1"/>
      <w:marLeft w:val="0"/>
      <w:marRight w:val="0"/>
      <w:marTop w:val="0"/>
      <w:marBottom w:val="0"/>
      <w:divBdr>
        <w:top w:val="none" w:sz="0" w:space="0" w:color="auto"/>
        <w:left w:val="none" w:sz="0" w:space="0" w:color="auto"/>
        <w:bottom w:val="none" w:sz="0" w:space="0" w:color="auto"/>
        <w:right w:val="none" w:sz="0" w:space="0" w:color="auto"/>
      </w:divBdr>
    </w:div>
    <w:div w:id="2073307531">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1245301">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391822">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01633990">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TeaPearce/Conditional_Diffusion_MNIS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blo.asia/p/generative-adversarial-networksgan-va-ung-dung-cua-no-trong-deepfakes-jvElagwdKkw" TargetMode="External"/><Relationship Id="rId2" Type="http://schemas.openxmlformats.org/officeDocument/2006/relationships/numbering" Target="numbering.xml"/><Relationship Id="rId16" Type="http://schemas.openxmlformats.org/officeDocument/2006/relationships/hyperlink" Target="https://arxiv.org/abs/2303.0419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https://github.com/Huynneh/GANs-VAE-Diffusion-MNIST.gi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E:\LAPTRINH\Template\TemplateBaoCaoMonHoc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TemplateBaoCaoMonHoc_KhoaCNTT.dotx</Template>
  <TotalTime>2350</TotalTime>
  <Pages>47</Pages>
  <Words>8783</Words>
  <Characters>50066</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Huyền Tô Ngọc</cp:lastModifiedBy>
  <cp:revision>577</cp:revision>
  <cp:lastPrinted>2021-05-03T07:17:00Z</cp:lastPrinted>
  <dcterms:created xsi:type="dcterms:W3CDTF">2023-10-09T07:48:00Z</dcterms:created>
  <dcterms:modified xsi:type="dcterms:W3CDTF">2025-07-15T01:37:00Z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GrammarlyDocumentId">
    <vt:lpwstr>29f77b1d-e939-4f86-941f-166d7089f9a6</vt:lpwstr>
  </property>
</Properties>
</file>